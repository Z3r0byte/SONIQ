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57604777"/>
        <w:docPartObj>
          <w:docPartGallery w:val="Cover Pages"/>
          <w:docPartUnique/>
        </w:docPartObj>
      </w:sdtPr>
      <w:sdtEndPr>
        <w:rPr>
          <w:b/>
          <w:bCs/>
        </w:rPr>
      </w:sdtEndPr>
      <w:sdtContent>
        <w:p w14:paraId="4675D28A" w14:textId="77777777" w:rsidR="009F162A" w:rsidRPr="009400B7" w:rsidRDefault="009F162A">
          <w:r w:rsidRPr="009400B7">
            <w:rPr>
              <w:b/>
              <w:bCs/>
              <w:noProof/>
            </w:rPr>
            <mc:AlternateContent>
              <mc:Choice Requires="wps">
                <w:drawing>
                  <wp:anchor distT="0" distB="0" distL="114300" distR="114300" simplePos="0" relativeHeight="251658241" behindDoc="1" locked="0" layoutInCell="1" allowOverlap="0" wp14:anchorId="1F543682" wp14:editId="120A6EF5">
                    <wp:simplePos x="0" y="0"/>
                    <mc:AlternateContent>
                      <mc:Choice Requires="wp14">
                        <wp:positionH relativeFrom="page">
                          <wp14:pctPosHOffset>5900</wp14:pctPosHOffset>
                        </wp:positionH>
                      </mc:Choice>
                      <mc:Fallback>
                        <wp:positionH relativeFrom="page">
                          <wp:posOffset>445770</wp:posOffset>
                        </wp:positionH>
                      </mc:Fallback>
                    </mc:AlternateContent>
                    <wp:positionV relativeFrom="margin">
                      <wp:align>top</wp:align>
                    </wp:positionV>
                    <wp:extent cx="5348177" cy="5924550"/>
                    <wp:effectExtent l="0" t="0" r="3810" b="0"/>
                    <wp:wrapNone/>
                    <wp:docPr id="14" name="Tekstvak 14" descr="Rapporttitel"/>
                    <wp:cNvGraphicFramePr/>
                    <a:graphic xmlns:a="http://schemas.openxmlformats.org/drawingml/2006/main">
                      <a:graphicData uri="http://schemas.microsoft.com/office/word/2010/wordprocessingShape">
                        <wps:wsp>
                          <wps:cNvSpPr txBox="1"/>
                          <wps:spPr>
                            <a:xfrm>
                              <a:off x="0" y="0"/>
                              <a:ext cx="5348177" cy="592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Functie"/>
                                  <w:tag w:val=""/>
                                  <w:id w:val="2115015981"/>
                                  <w:dataBinding w:prefixMappings="xmlns:ns0='http://purl.org/dc/elements/1.1/' xmlns:ns1='http://schemas.openxmlformats.org/package/2006/metadata/core-properties' " w:xpath="/ns1:coreProperties[1]/ns0:title[1]" w:storeItemID="{6C3C8BC8-F283-45AE-878A-BAB7291924A1}"/>
                                  <w:text/>
                                </w:sdtPr>
                                <w:sdtEndPr/>
                                <w:sdtContent>
                                  <w:p w14:paraId="3EE3F441" w14:textId="638D4B3F" w:rsidR="007A7804" w:rsidRDefault="007A7804">
                                    <w:pPr>
                                      <w:pStyle w:val="Titel2"/>
                                    </w:pPr>
                                    <w:r>
                                      <w:t>SONIQ</w:t>
                                    </w:r>
                                  </w:p>
                                </w:sdtContent>
                              </w:sdt>
                              <w:p w14:paraId="4A1E292B" w14:textId="68A34059" w:rsidR="007A7804" w:rsidRDefault="007A7804">
                                <w:pPr>
                                  <w:pStyle w:val="Ondertitel2"/>
                                  <w:ind w:left="144" w:right="720"/>
                                </w:pPr>
                                <w:r>
                                  <w:rPr>
                                    <w:color w:val="auto"/>
                                  </w:rPr>
                                  <w:t>Bas van den Boom</w:t>
                                </w:r>
                              </w:p>
                              <w:sdt>
                                <w:sdtPr>
                                  <w:alias w:val="Citaat of samenvatting"/>
                                  <w:tag w:val="Citaat of samenvatting"/>
                                  <w:id w:val="-247963122"/>
                                  <w:dataBinding w:prefixMappings="xmlns:ns0='http://schemas.microsoft.com/office/2006/coverPageProps'" w:xpath="/ns0:CoverPageProperties[1]/ns0:Abstract[1]" w:storeItemID="{55AF091B-3C7A-41E3-B477-F2FDAA23CFDA}"/>
                                  <w:text/>
                                </w:sdtPr>
                                <w:sdtEndPr/>
                                <w:sdtContent>
                                  <w:p w14:paraId="021E425F" w14:textId="6B3C4235" w:rsidR="007A7804" w:rsidRDefault="007A7804">
                                    <w:pPr>
                                      <w:pStyle w:val="Samenvatting"/>
                                      <w:spacing w:after="600"/>
                                    </w:pPr>
                                    <w:r>
                                      <w:t>Ruisbestendige herkenning van digitale audiofragmenten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F543682" id="_x0000_t202" coordsize="21600,21600" o:spt="202" path="m,l,21600r21600,l21600,xe">
                    <v:stroke joinstyle="miter"/>
                    <v:path gradientshapeok="t" o:connecttype="rect"/>
                  </v:shapetype>
                  <v:shape id="Tekstvak 14" o:spid="_x0000_s1026" type="#_x0000_t202" alt="Rapporttitel" style="position:absolute;margin-left:0;margin-top:0;width:421.1pt;height:466.5pt;z-index:-251658239;visibility:visible;mso-wrap-style:square;mso-width-percent:1000;mso-height-percent:0;mso-left-percent:59;mso-wrap-distance-left:9pt;mso-wrap-distance-top:0;mso-wrap-distance-right:9pt;mso-wrap-distance-bottom:0;mso-position-horizontal-relative:page;mso-position-vertical:top;mso-position-vertical-relative:margin;mso-width-percent:1000;mso-height-percent: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" o:allowoverlap="f" filled="f" stroked="f" strokeweight=".5pt">
                    <v:textbox inset="0,0,0,0">
                      <w:txbxContent>
                        <w:sdt>
                          <w:sdtPr>
                            <w:alias w:val="Functie"/>
                            <w:tag w:val=""/>
                            <w:id w:val="2115015981"/>
                            <w:dataBinding w:prefixMappings="xmlns:ns0='http://purl.org/dc/elements/1.1/' xmlns:ns1='http://schemas.openxmlformats.org/package/2006/metadata/core-properties' " w:xpath="/ns1:coreProperties[1]/ns0:title[1]" w:storeItemID="{6C3C8BC8-F283-45AE-878A-BAB7291924A1}"/>
                            <w:text/>
                          </w:sdtPr>
                          <w:sdtEndPr/>
                          <w:sdtContent>
                            <w:p w14:paraId="3EE3F441" w14:textId="638D4B3F" w:rsidR="007A7804" w:rsidRDefault="007A7804">
                              <w:pPr>
                                <w:pStyle w:val="Titel2"/>
                              </w:pPr>
                              <w:r>
                                <w:t>SONIQ</w:t>
                              </w:r>
                            </w:p>
                          </w:sdtContent>
                        </w:sdt>
                        <w:p w14:paraId="4A1E292B" w14:textId="68A34059" w:rsidR="007A7804" w:rsidRDefault="007A7804">
                          <w:pPr>
                            <w:pStyle w:val="Ondertitel2"/>
                            <w:ind w:left="144" w:right="720"/>
                          </w:pPr>
                          <w:r>
                            <w:rPr>
                              <w:color w:val="auto"/>
                            </w:rPr>
                            <w:t>Bas van den Boom</w:t>
                          </w:r>
                        </w:p>
                        <w:sdt>
                          <w:sdtPr>
                            <w:alias w:val="Citaat of samenvatting"/>
                            <w:tag w:val="Citaat of samenvatting"/>
                            <w:id w:val="-247963122"/>
                            <w:dataBinding w:prefixMappings="xmlns:ns0='http://schemas.microsoft.com/office/2006/coverPageProps'" w:xpath="/ns0:CoverPageProperties[1]/ns0:Abstract[1]" w:storeItemID="{55AF091B-3C7A-41E3-B477-F2FDAA23CFDA}"/>
                            <w:text/>
                          </w:sdtPr>
                          <w:sdtEndPr/>
                          <w:sdtContent>
                            <w:p w14:paraId="021E425F" w14:textId="6B3C4235" w:rsidR="007A7804" w:rsidRDefault="007A7804">
                              <w:pPr>
                                <w:pStyle w:val="Samenvatting"/>
                                <w:spacing w:after="600"/>
                              </w:pPr>
                              <w:r>
                                <w:t>Ruisbestendige herkenning van digitale audiofragmenten</w:t>
                              </w:r>
                            </w:p>
                          </w:sdtContent>
                        </w:sdt>
                      </w:txbxContent>
                    </v:textbox>
                    <w10:wrap anchorx="page" anchory="margin"/>
                  </v:shape>
                </w:pict>
              </mc:Fallback>
            </mc:AlternateContent>
          </w:r>
          <w:r w:rsidRPr="009400B7">
            <w:rPr>
              <w:b/>
              <w:bCs/>
              <w:noProof/>
            </w:rPr>
            <mc:AlternateContent>
              <mc:Choice Requires="wps">
                <w:drawing>
                  <wp:anchor distT="0" distB="0" distL="114300" distR="114300" simplePos="0" relativeHeight="251658242" behindDoc="0" locked="0" layoutInCell="1" allowOverlap="0" wp14:anchorId="4BABC6EF" wp14:editId="354F7682">
                    <wp:simplePos x="0" y="0"/>
                    <wp:positionH relativeFrom="page">
                      <wp:align>center</wp:align>
                    </wp:positionH>
                    <wp:positionV relativeFrom="margin">
                      <wp:align>bottom</wp:align>
                    </wp:positionV>
                    <wp:extent cx="6858000" cy="1775460"/>
                    <wp:effectExtent l="0" t="0" r="0" b="7620"/>
                    <wp:wrapSquare wrapText="bothSides"/>
                    <wp:docPr id="15" name="Tekstvak 15" descr="contactgegevens"/>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169365" w14:textId="425C0E0D" w:rsidR="007A7804" w:rsidRDefault="005D1EAC">
                                <w:pPr>
                                  <w:pStyle w:val="Infokoptekst0"/>
                                  <w:jc w:val="left"/>
                                </w:pPr>
                                <w:sdt>
                                  <w:sdtPr>
                                    <w:alias w:val="Bedrijf"/>
                                    <w:tag w:val=""/>
                                    <w:id w:val="1735350181"/>
                                    <w:dataBinding w:prefixMappings="xmlns:ns0='http://schemas.openxmlformats.org/officeDocument/2006/extended-properties' " w:xpath="/ns0:Properties[1]/ns0:Company[1]" w:storeItemID="{6668398D-A668-4E3E-A5EB-62B293D839F1}"/>
                                    <w:text/>
                                  </w:sdtPr>
                                  <w:sdtEndPr/>
                                  <w:sdtContent>
                                    <w:r w:rsidR="007A7804">
                                      <w:t>Profielwerkstuk Commanderij College VWO 2018</w:t>
                                    </w:r>
                                  </w:sdtContent>
                                </w:sdt>
                              </w:p>
                              <w:tbl>
                                <w:tblPr>
                                  <w:tblW w:w="5000"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97"/>
                                  <w:gridCol w:w="3500"/>
                                  <w:gridCol w:w="3500"/>
                                </w:tblGrid>
                                <w:tr w:rsidR="007A7804" w14:paraId="7A5736EE" w14:textId="77777777">
                                  <w:trPr>
                                    <w:trHeight w:hRule="exact" w:val="144"/>
                                    <w:jc w:val="right"/>
                                  </w:trPr>
                                  <w:tc>
                                    <w:tcPr>
                                      <w:tcW w:w="1666" w:type="pct"/>
                                    </w:tcPr>
                                    <w:p w14:paraId="0421555F" w14:textId="77777777" w:rsidR="007A7804" w:rsidRDefault="007A7804"/>
                                  </w:tc>
                                  <w:tc>
                                    <w:tcPr>
                                      <w:tcW w:w="1667" w:type="pct"/>
                                    </w:tcPr>
                                    <w:p w14:paraId="0DD4E286" w14:textId="77777777" w:rsidR="007A7804" w:rsidRDefault="007A7804"/>
                                  </w:tc>
                                  <w:tc>
                                    <w:tcPr>
                                      <w:tcW w:w="1667" w:type="pct"/>
                                    </w:tcPr>
                                    <w:p w14:paraId="3B02ED52" w14:textId="77777777" w:rsidR="007A7804" w:rsidRDefault="007A7804"/>
                                  </w:tc>
                                </w:tr>
                                <w:tr w:rsidR="007A7804" w14:paraId="3D995F68" w14:textId="77777777">
                                  <w:trPr>
                                    <w:jc w:val="right"/>
                                  </w:trPr>
                                  <w:tc>
                                    <w:tcPr>
                                      <w:tcW w:w="1666" w:type="pct"/>
                                      <w:tcMar>
                                        <w:bottom w:w="144" w:type="dxa"/>
                                      </w:tcMar>
                                    </w:tcPr>
                                    <w:p w14:paraId="14AF5457" w14:textId="77777777" w:rsidR="007A7804" w:rsidRDefault="004D72B5" w:rsidP="005B3F63">
                                      <w:pPr>
                                        <w:pStyle w:val="voettekst"/>
                                        <w:ind w:left="0"/>
                                      </w:pPr>
                                      <w:r>
                                        <w:t>Vak: Natuurkunde</w:t>
                                      </w:r>
                                    </w:p>
                                    <w:p w14:paraId="7EE347FC" w14:textId="46E2CC3A" w:rsidR="004D72B5" w:rsidRDefault="004D72B5" w:rsidP="005B3F63">
                                      <w:pPr>
                                        <w:pStyle w:val="voettekst"/>
                                        <w:ind w:left="0"/>
                                      </w:pPr>
                                      <w:r>
                                        <w:t xml:space="preserve">Begeleider: JGW </w:t>
                                      </w:r>
                                      <w:proofErr w:type="spellStart"/>
                                      <w:r>
                                        <w:t>Voets</w:t>
                                      </w:r>
                                      <w:proofErr w:type="spellEnd"/>
                                    </w:p>
                                  </w:tc>
                                  <w:tc>
                                    <w:tcPr>
                                      <w:tcW w:w="1667" w:type="pct"/>
                                      <w:tcMar>
                                        <w:bottom w:w="144" w:type="dxa"/>
                                      </w:tcMar>
                                    </w:tcPr>
                                    <w:p w14:paraId="704D94BE" w14:textId="77777777" w:rsidR="007A7804" w:rsidRDefault="007A7804" w:rsidP="005B3F63">
                                      <w:pPr>
                                        <w:pStyle w:val="voettekst"/>
                                        <w:ind w:left="0"/>
                                      </w:pPr>
                                    </w:p>
                                  </w:tc>
                                  <w:tc>
                                    <w:tcPr>
                                      <w:tcW w:w="1667" w:type="pct"/>
                                      <w:tcMar>
                                        <w:bottom w:w="144" w:type="dxa"/>
                                      </w:tcMar>
                                    </w:tcPr>
                                    <w:sdt>
                                      <w:sdtPr>
                                        <w:alias w:val="Website"/>
                                        <w:tag w:val=""/>
                                        <w:id w:val="-2109264395"/>
                                        <w:dataBinding w:prefixMappings="xmlns:ns0='http://purl.org/dc/elements/1.1/' xmlns:ns1='http://schemas.openxmlformats.org/package/2006/metadata/core-properties' " w:xpath="/ns1:coreProperties[1]/ns1:contentStatus[1]" w:storeItemID="{6C3C8BC8-F283-45AE-878A-BAB7291924A1}"/>
                                        <w:text/>
                                      </w:sdtPr>
                                      <w:sdtEndPr/>
                                      <w:sdtContent>
                                        <w:p w14:paraId="6B502326" w14:textId="77777777" w:rsidR="007A7804" w:rsidRDefault="007A7804">
                                          <w:pPr>
                                            <w:pStyle w:val="voettekst"/>
                                          </w:pPr>
                                          <w:r>
                                            <w:t>https://soniq.z3r0byteapps.eu</w:t>
                                          </w:r>
                                        </w:p>
                                      </w:sdtContent>
                                    </w:sdt>
                                    <w:sdt>
                                      <w:sdtPr>
                                        <w:alias w:val="E-mail"/>
                                        <w:tag w:val=""/>
                                        <w:id w:val="1873495697"/>
                                        <w:dataBinding w:prefixMappings="xmlns:ns0='http://schemas.microsoft.com/office/2006/coverPageProps' " w:xpath="/ns0:CoverPageProperties[1]/ns0:CompanyEmail[1]" w:storeItemID="{55AF091B-3C7A-41E3-B477-F2FDAA23CFDA}"/>
                                        <w:text/>
                                      </w:sdtPr>
                                      <w:sdtEndPr/>
                                      <w:sdtContent>
                                        <w:p w14:paraId="7C6158D2" w14:textId="77777777" w:rsidR="007A7804" w:rsidRDefault="007A7804">
                                          <w:pPr>
                                            <w:pStyle w:val="voettekst"/>
                                          </w:pPr>
                                          <w:r>
                                            <w:t>info@z3r0byteapps.eu</w:t>
                                          </w:r>
                                        </w:p>
                                      </w:sdtContent>
                                    </w:sdt>
                                  </w:tc>
                                </w:tr>
                                <w:tr w:rsidR="007A7804" w14:paraId="61A857A3" w14:textId="77777777">
                                  <w:trPr>
                                    <w:trHeight w:hRule="exact" w:val="86"/>
                                    <w:jc w:val="right"/>
                                  </w:trPr>
                                  <w:tc>
                                    <w:tcPr>
                                      <w:tcW w:w="1666" w:type="pct"/>
                                      <w:shd w:val="clear" w:color="auto" w:fill="000000" w:themeFill="text1"/>
                                    </w:tcPr>
                                    <w:p w14:paraId="3FEE0102" w14:textId="77777777" w:rsidR="007A7804" w:rsidRDefault="007A7804">
                                      <w:pPr>
                                        <w:pStyle w:val="voettekst"/>
                                        <w:rPr>
                                          <w:b/>
                                          <w:bCs/>
                                        </w:rPr>
                                      </w:pPr>
                                    </w:p>
                                  </w:tc>
                                  <w:tc>
                                    <w:tcPr>
                                      <w:tcW w:w="1667" w:type="pct"/>
                                      <w:shd w:val="clear" w:color="auto" w:fill="000000" w:themeFill="text1"/>
                                    </w:tcPr>
                                    <w:p w14:paraId="28A9769B" w14:textId="77777777" w:rsidR="007A7804" w:rsidRDefault="007A7804">
                                      <w:pPr>
                                        <w:pStyle w:val="voettekst"/>
                                      </w:pPr>
                                    </w:p>
                                  </w:tc>
                                  <w:tc>
                                    <w:tcPr>
                                      <w:tcW w:w="1667" w:type="pct"/>
                                      <w:shd w:val="clear" w:color="auto" w:fill="000000" w:themeFill="text1"/>
                                    </w:tcPr>
                                    <w:p w14:paraId="0837D9BA" w14:textId="77777777" w:rsidR="007A7804" w:rsidRDefault="007A7804">
                                      <w:pPr>
                                        <w:pStyle w:val="voettekst"/>
                                      </w:pPr>
                                    </w:p>
                                  </w:tc>
                                </w:tr>
                              </w:tbl>
                              <w:p w14:paraId="1236E25B" w14:textId="77777777" w:rsidR="007A7804" w:rsidRDefault="007A7804">
                                <w:pPr>
                                  <w:pStyle w:val="Geenregelafstand"/>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w14:anchorId="4BABC6EF" id="Tekstvak 15" o:spid="_x0000_s1027" type="#_x0000_t202" alt="contactgegevens" style="position:absolute;margin-left:0;margin-top:0;width:540pt;height:139.8pt;z-index:251658242;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" o:allowoverlap="f" filled="f" stroked="f" strokeweight=".5pt">
                    <v:textbox inset="0,0,0,0">
                      <w:txbxContent>
                        <w:p w14:paraId="33169365" w14:textId="425C0E0D" w:rsidR="007A7804" w:rsidRDefault="005D1EAC">
                          <w:pPr>
                            <w:pStyle w:val="Infokoptekst0"/>
                            <w:jc w:val="left"/>
                          </w:pPr>
                          <w:sdt>
                            <w:sdtPr>
                              <w:alias w:val="Bedrijf"/>
                              <w:tag w:val=""/>
                              <w:id w:val="1735350181"/>
                              <w:dataBinding w:prefixMappings="xmlns:ns0='http://schemas.openxmlformats.org/officeDocument/2006/extended-properties' " w:xpath="/ns0:Properties[1]/ns0:Company[1]" w:storeItemID="{6668398D-A668-4E3E-A5EB-62B293D839F1}"/>
                              <w:text/>
                            </w:sdtPr>
                            <w:sdtEndPr/>
                            <w:sdtContent>
                              <w:r w:rsidR="007A7804">
                                <w:t>Profielwerkstuk Commanderij College VWO 2018</w:t>
                              </w:r>
                            </w:sdtContent>
                          </w:sdt>
                        </w:p>
                        <w:tbl>
                          <w:tblPr>
                            <w:tblW w:w="5000"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97"/>
                            <w:gridCol w:w="3500"/>
                            <w:gridCol w:w="3500"/>
                          </w:tblGrid>
                          <w:tr w:rsidR="007A7804" w14:paraId="7A5736EE" w14:textId="77777777">
                            <w:trPr>
                              <w:trHeight w:hRule="exact" w:val="144"/>
                              <w:jc w:val="right"/>
                            </w:trPr>
                            <w:tc>
                              <w:tcPr>
                                <w:tcW w:w="1666" w:type="pct"/>
                              </w:tcPr>
                              <w:p w14:paraId="0421555F" w14:textId="77777777" w:rsidR="007A7804" w:rsidRDefault="007A7804"/>
                            </w:tc>
                            <w:tc>
                              <w:tcPr>
                                <w:tcW w:w="1667" w:type="pct"/>
                              </w:tcPr>
                              <w:p w14:paraId="0DD4E286" w14:textId="77777777" w:rsidR="007A7804" w:rsidRDefault="007A7804"/>
                            </w:tc>
                            <w:tc>
                              <w:tcPr>
                                <w:tcW w:w="1667" w:type="pct"/>
                              </w:tcPr>
                              <w:p w14:paraId="3B02ED52" w14:textId="77777777" w:rsidR="007A7804" w:rsidRDefault="007A7804"/>
                            </w:tc>
                          </w:tr>
                          <w:tr w:rsidR="007A7804" w14:paraId="3D995F68" w14:textId="77777777">
                            <w:trPr>
                              <w:jc w:val="right"/>
                            </w:trPr>
                            <w:tc>
                              <w:tcPr>
                                <w:tcW w:w="1666" w:type="pct"/>
                                <w:tcMar>
                                  <w:bottom w:w="144" w:type="dxa"/>
                                </w:tcMar>
                              </w:tcPr>
                              <w:p w14:paraId="14AF5457" w14:textId="77777777" w:rsidR="007A7804" w:rsidRDefault="004D72B5" w:rsidP="005B3F63">
                                <w:pPr>
                                  <w:pStyle w:val="voettekst"/>
                                  <w:ind w:left="0"/>
                                </w:pPr>
                                <w:r>
                                  <w:t>Vak: Natuurkunde</w:t>
                                </w:r>
                              </w:p>
                              <w:p w14:paraId="7EE347FC" w14:textId="46E2CC3A" w:rsidR="004D72B5" w:rsidRDefault="004D72B5" w:rsidP="005B3F63">
                                <w:pPr>
                                  <w:pStyle w:val="voettekst"/>
                                  <w:ind w:left="0"/>
                                </w:pPr>
                                <w:r>
                                  <w:t xml:space="preserve">Begeleider: JGW </w:t>
                                </w:r>
                                <w:proofErr w:type="spellStart"/>
                                <w:r>
                                  <w:t>Voets</w:t>
                                </w:r>
                                <w:proofErr w:type="spellEnd"/>
                              </w:p>
                            </w:tc>
                            <w:tc>
                              <w:tcPr>
                                <w:tcW w:w="1667" w:type="pct"/>
                                <w:tcMar>
                                  <w:bottom w:w="144" w:type="dxa"/>
                                </w:tcMar>
                              </w:tcPr>
                              <w:p w14:paraId="704D94BE" w14:textId="77777777" w:rsidR="007A7804" w:rsidRDefault="007A7804" w:rsidP="005B3F63">
                                <w:pPr>
                                  <w:pStyle w:val="voettekst"/>
                                  <w:ind w:left="0"/>
                                </w:pPr>
                              </w:p>
                            </w:tc>
                            <w:tc>
                              <w:tcPr>
                                <w:tcW w:w="1667" w:type="pct"/>
                                <w:tcMar>
                                  <w:bottom w:w="144" w:type="dxa"/>
                                </w:tcMar>
                              </w:tcPr>
                              <w:sdt>
                                <w:sdtPr>
                                  <w:alias w:val="Website"/>
                                  <w:tag w:val=""/>
                                  <w:id w:val="-2109264395"/>
                                  <w:dataBinding w:prefixMappings="xmlns:ns0='http://purl.org/dc/elements/1.1/' xmlns:ns1='http://schemas.openxmlformats.org/package/2006/metadata/core-properties' " w:xpath="/ns1:coreProperties[1]/ns1:contentStatus[1]" w:storeItemID="{6C3C8BC8-F283-45AE-878A-BAB7291924A1}"/>
                                  <w:text/>
                                </w:sdtPr>
                                <w:sdtEndPr/>
                                <w:sdtContent>
                                  <w:p w14:paraId="6B502326" w14:textId="77777777" w:rsidR="007A7804" w:rsidRDefault="007A7804">
                                    <w:pPr>
                                      <w:pStyle w:val="voettekst"/>
                                    </w:pPr>
                                    <w:r>
                                      <w:t>https://soniq.z3r0byteapps.eu</w:t>
                                    </w:r>
                                  </w:p>
                                </w:sdtContent>
                              </w:sdt>
                              <w:sdt>
                                <w:sdtPr>
                                  <w:alias w:val="E-mail"/>
                                  <w:tag w:val=""/>
                                  <w:id w:val="1873495697"/>
                                  <w:dataBinding w:prefixMappings="xmlns:ns0='http://schemas.microsoft.com/office/2006/coverPageProps' " w:xpath="/ns0:CoverPageProperties[1]/ns0:CompanyEmail[1]" w:storeItemID="{55AF091B-3C7A-41E3-B477-F2FDAA23CFDA}"/>
                                  <w:text/>
                                </w:sdtPr>
                                <w:sdtEndPr/>
                                <w:sdtContent>
                                  <w:p w14:paraId="7C6158D2" w14:textId="77777777" w:rsidR="007A7804" w:rsidRDefault="007A7804">
                                    <w:pPr>
                                      <w:pStyle w:val="voettekst"/>
                                    </w:pPr>
                                    <w:r>
                                      <w:t>info@z3r0byteapps.eu</w:t>
                                    </w:r>
                                  </w:p>
                                </w:sdtContent>
                              </w:sdt>
                            </w:tc>
                          </w:tr>
                          <w:tr w:rsidR="007A7804" w14:paraId="61A857A3" w14:textId="77777777">
                            <w:trPr>
                              <w:trHeight w:hRule="exact" w:val="86"/>
                              <w:jc w:val="right"/>
                            </w:trPr>
                            <w:tc>
                              <w:tcPr>
                                <w:tcW w:w="1666" w:type="pct"/>
                                <w:shd w:val="clear" w:color="auto" w:fill="000000" w:themeFill="text1"/>
                              </w:tcPr>
                              <w:p w14:paraId="3FEE0102" w14:textId="77777777" w:rsidR="007A7804" w:rsidRDefault="007A7804">
                                <w:pPr>
                                  <w:pStyle w:val="voettekst"/>
                                  <w:rPr>
                                    <w:b/>
                                    <w:bCs/>
                                  </w:rPr>
                                </w:pPr>
                              </w:p>
                            </w:tc>
                            <w:tc>
                              <w:tcPr>
                                <w:tcW w:w="1667" w:type="pct"/>
                                <w:shd w:val="clear" w:color="auto" w:fill="000000" w:themeFill="text1"/>
                              </w:tcPr>
                              <w:p w14:paraId="28A9769B" w14:textId="77777777" w:rsidR="007A7804" w:rsidRDefault="007A7804">
                                <w:pPr>
                                  <w:pStyle w:val="voettekst"/>
                                </w:pPr>
                              </w:p>
                            </w:tc>
                            <w:tc>
                              <w:tcPr>
                                <w:tcW w:w="1667" w:type="pct"/>
                                <w:shd w:val="clear" w:color="auto" w:fill="000000" w:themeFill="text1"/>
                              </w:tcPr>
                              <w:p w14:paraId="0837D9BA" w14:textId="77777777" w:rsidR="007A7804" w:rsidRDefault="007A7804">
                                <w:pPr>
                                  <w:pStyle w:val="voettekst"/>
                                </w:pPr>
                              </w:p>
                            </w:tc>
                          </w:tr>
                        </w:tbl>
                        <w:p w14:paraId="1236E25B" w14:textId="77777777" w:rsidR="007A7804" w:rsidRDefault="007A7804">
                          <w:pPr>
                            <w:pStyle w:val="Geenregelafstand"/>
                          </w:pPr>
                        </w:p>
                      </w:txbxContent>
                    </v:textbox>
                    <w10:wrap type="square" anchorx="page" anchory="margin"/>
                  </v:shape>
                </w:pict>
              </mc:Fallback>
            </mc:AlternateContent>
          </w:r>
        </w:p>
        <w:p w14:paraId="311ADF29" w14:textId="77777777" w:rsidR="009F162A" w:rsidRPr="009400B7" w:rsidRDefault="009F162A"/>
        <w:p w14:paraId="6EEFF85D" w14:textId="77777777" w:rsidR="009F162A" w:rsidRPr="009400B7" w:rsidRDefault="009F162A">
          <w:r w:rsidRPr="009400B7">
            <w:rPr>
              <w:b/>
              <w:bCs/>
            </w:rPr>
            <w:br w:type="page"/>
          </w:r>
        </w:p>
      </w:sdtContent>
    </w:sdt>
    <w:sdt>
      <w:sdtPr>
        <w:rPr>
          <w:rFonts w:asciiTheme="minorHAnsi" w:eastAsiaTheme="minorHAnsi" w:hAnsiTheme="minorHAnsi" w:cstheme="minorBidi"/>
          <w:b w:val="0"/>
          <w:bCs w:val="0"/>
          <w:color w:val="404040" w:themeColor="text1" w:themeTint="BF"/>
          <w:sz w:val="20"/>
          <w:szCs w:val="20"/>
        </w:rPr>
        <w:id w:val="-1790276573"/>
        <w:docPartObj>
          <w:docPartGallery w:val="Table of Contents"/>
          <w:docPartUnique/>
        </w:docPartObj>
      </w:sdtPr>
      <w:sdtEndPr/>
      <w:sdtContent>
        <w:p w14:paraId="07180B23" w14:textId="77777777" w:rsidR="0001658F" w:rsidRPr="009400B7" w:rsidRDefault="0080504B" w:rsidP="00BD659E">
          <w:pPr>
            <w:pStyle w:val="Kopvaninhoudsopgave"/>
            <w:spacing w:before="0" w:after="360"/>
            <w:rPr>
              <w:color w:val="EF4623" w:themeColor="accent1"/>
            </w:rPr>
          </w:pPr>
          <w:r w:rsidRPr="009400B7">
            <w:rPr>
              <w:color w:val="EF4623" w:themeColor="accent1"/>
              <w:sz w:val="44"/>
            </w:rPr>
            <w:t>Inhoud</w:t>
          </w:r>
        </w:p>
        <w:p w14:paraId="2771FEAD" w14:textId="71F1D923" w:rsidR="002A65BE" w:rsidRDefault="0001658F">
          <w:pPr>
            <w:pStyle w:val="Inhopg1"/>
            <w:tabs>
              <w:tab w:val="right" w:leader="dot" w:pos="8186"/>
            </w:tabs>
            <w:rPr>
              <w:rFonts w:eastAsiaTheme="minorEastAsia"/>
              <w:noProof/>
              <w:color w:val="auto"/>
              <w:sz w:val="22"/>
              <w:szCs w:val="22"/>
            </w:rPr>
          </w:pPr>
          <w:r w:rsidRPr="009400B7">
            <w:fldChar w:fldCharType="begin"/>
          </w:r>
          <w:r w:rsidRPr="009400B7">
            <w:instrText xml:space="preserve"> TOC \o "1-1" \h \z \u </w:instrText>
          </w:r>
          <w:r w:rsidRPr="009400B7">
            <w:fldChar w:fldCharType="separate"/>
          </w:r>
          <w:hyperlink w:anchor="_Toc532121677" w:history="1">
            <w:r w:rsidR="002A65BE" w:rsidRPr="004741BC">
              <w:rPr>
                <w:rStyle w:val="Hyperlink"/>
                <w:noProof/>
              </w:rPr>
              <w:t>Probleemdefinitie</w:t>
            </w:r>
            <w:r w:rsidR="002A65BE">
              <w:rPr>
                <w:noProof/>
                <w:webHidden/>
              </w:rPr>
              <w:tab/>
            </w:r>
            <w:r w:rsidR="002A65BE">
              <w:rPr>
                <w:noProof/>
                <w:webHidden/>
              </w:rPr>
              <w:fldChar w:fldCharType="begin"/>
            </w:r>
            <w:r w:rsidR="002A65BE">
              <w:rPr>
                <w:noProof/>
                <w:webHidden/>
              </w:rPr>
              <w:instrText xml:space="preserve"> PAGEREF _Toc532121677 \h </w:instrText>
            </w:r>
            <w:r w:rsidR="002A65BE">
              <w:rPr>
                <w:noProof/>
                <w:webHidden/>
              </w:rPr>
            </w:r>
            <w:r w:rsidR="002A65BE">
              <w:rPr>
                <w:noProof/>
                <w:webHidden/>
              </w:rPr>
              <w:fldChar w:fldCharType="separate"/>
            </w:r>
            <w:r w:rsidR="00DC56DE">
              <w:rPr>
                <w:noProof/>
                <w:webHidden/>
              </w:rPr>
              <w:t>1</w:t>
            </w:r>
            <w:r w:rsidR="002A65BE">
              <w:rPr>
                <w:noProof/>
                <w:webHidden/>
              </w:rPr>
              <w:fldChar w:fldCharType="end"/>
            </w:r>
          </w:hyperlink>
        </w:p>
        <w:p w14:paraId="5B4401E5" w14:textId="63FF8CAA" w:rsidR="002A65BE" w:rsidRDefault="005D1EAC">
          <w:pPr>
            <w:pStyle w:val="Inhopg1"/>
            <w:tabs>
              <w:tab w:val="right" w:leader="dot" w:pos="8186"/>
            </w:tabs>
            <w:rPr>
              <w:rFonts w:eastAsiaTheme="minorEastAsia"/>
              <w:noProof/>
              <w:color w:val="auto"/>
              <w:sz w:val="22"/>
              <w:szCs w:val="22"/>
            </w:rPr>
          </w:pPr>
          <w:hyperlink w:anchor="_Toc532121678" w:history="1">
            <w:r w:rsidR="002A65BE" w:rsidRPr="004741BC">
              <w:rPr>
                <w:rStyle w:val="Hyperlink"/>
                <w:noProof/>
              </w:rPr>
              <w:t>Programma van Eisen</w:t>
            </w:r>
            <w:r w:rsidR="002A65BE">
              <w:rPr>
                <w:noProof/>
                <w:webHidden/>
              </w:rPr>
              <w:tab/>
            </w:r>
            <w:r w:rsidR="002A65BE">
              <w:rPr>
                <w:noProof/>
                <w:webHidden/>
              </w:rPr>
              <w:fldChar w:fldCharType="begin"/>
            </w:r>
            <w:r w:rsidR="002A65BE">
              <w:rPr>
                <w:noProof/>
                <w:webHidden/>
              </w:rPr>
              <w:instrText xml:space="preserve"> PAGEREF _Toc532121678 \h </w:instrText>
            </w:r>
            <w:r w:rsidR="002A65BE">
              <w:rPr>
                <w:noProof/>
                <w:webHidden/>
              </w:rPr>
            </w:r>
            <w:r w:rsidR="002A65BE">
              <w:rPr>
                <w:noProof/>
                <w:webHidden/>
              </w:rPr>
              <w:fldChar w:fldCharType="separate"/>
            </w:r>
            <w:r w:rsidR="00DC56DE">
              <w:rPr>
                <w:noProof/>
                <w:webHidden/>
              </w:rPr>
              <w:t>2</w:t>
            </w:r>
            <w:r w:rsidR="002A65BE">
              <w:rPr>
                <w:noProof/>
                <w:webHidden/>
              </w:rPr>
              <w:fldChar w:fldCharType="end"/>
            </w:r>
          </w:hyperlink>
        </w:p>
        <w:p w14:paraId="5B09A03B" w14:textId="4C17BE99" w:rsidR="002A65BE" w:rsidRDefault="005D1EAC">
          <w:pPr>
            <w:pStyle w:val="Inhopg1"/>
            <w:tabs>
              <w:tab w:val="right" w:leader="dot" w:pos="8186"/>
            </w:tabs>
            <w:rPr>
              <w:rFonts w:eastAsiaTheme="minorEastAsia"/>
              <w:noProof/>
              <w:color w:val="auto"/>
              <w:sz w:val="22"/>
              <w:szCs w:val="22"/>
            </w:rPr>
          </w:pPr>
          <w:hyperlink w:anchor="_Toc532121679" w:history="1">
            <w:r w:rsidR="002A65BE" w:rsidRPr="004741BC">
              <w:rPr>
                <w:rStyle w:val="Hyperlink"/>
                <w:noProof/>
              </w:rPr>
              <w:t>Theorie</w:t>
            </w:r>
            <w:r w:rsidR="002A65BE">
              <w:rPr>
                <w:noProof/>
                <w:webHidden/>
              </w:rPr>
              <w:tab/>
            </w:r>
            <w:r w:rsidR="002A65BE">
              <w:rPr>
                <w:noProof/>
                <w:webHidden/>
              </w:rPr>
              <w:fldChar w:fldCharType="begin"/>
            </w:r>
            <w:r w:rsidR="002A65BE">
              <w:rPr>
                <w:noProof/>
                <w:webHidden/>
              </w:rPr>
              <w:instrText xml:space="preserve"> PAGEREF _Toc532121679 \h </w:instrText>
            </w:r>
            <w:r w:rsidR="002A65BE">
              <w:rPr>
                <w:noProof/>
                <w:webHidden/>
              </w:rPr>
            </w:r>
            <w:r w:rsidR="002A65BE">
              <w:rPr>
                <w:noProof/>
                <w:webHidden/>
              </w:rPr>
              <w:fldChar w:fldCharType="separate"/>
            </w:r>
            <w:r w:rsidR="00DC56DE">
              <w:rPr>
                <w:noProof/>
                <w:webHidden/>
              </w:rPr>
              <w:t>4</w:t>
            </w:r>
            <w:r w:rsidR="002A65BE">
              <w:rPr>
                <w:noProof/>
                <w:webHidden/>
              </w:rPr>
              <w:fldChar w:fldCharType="end"/>
            </w:r>
          </w:hyperlink>
        </w:p>
        <w:p w14:paraId="1B54E2CF" w14:textId="4C9C5069" w:rsidR="002A65BE" w:rsidRDefault="005D1EAC">
          <w:pPr>
            <w:pStyle w:val="Inhopg1"/>
            <w:tabs>
              <w:tab w:val="right" w:leader="dot" w:pos="8186"/>
            </w:tabs>
            <w:rPr>
              <w:rFonts w:eastAsiaTheme="minorEastAsia"/>
              <w:noProof/>
              <w:color w:val="auto"/>
              <w:sz w:val="22"/>
              <w:szCs w:val="22"/>
            </w:rPr>
          </w:pPr>
          <w:hyperlink w:anchor="_Toc532121680" w:history="1">
            <w:r w:rsidR="002A65BE" w:rsidRPr="004741BC">
              <w:rPr>
                <w:rStyle w:val="Hyperlink"/>
                <w:noProof/>
              </w:rPr>
              <w:t>Plan van aanpak</w:t>
            </w:r>
            <w:r w:rsidR="002A65BE">
              <w:rPr>
                <w:noProof/>
                <w:webHidden/>
              </w:rPr>
              <w:tab/>
            </w:r>
            <w:r w:rsidR="002A65BE">
              <w:rPr>
                <w:noProof/>
                <w:webHidden/>
              </w:rPr>
              <w:fldChar w:fldCharType="begin"/>
            </w:r>
            <w:r w:rsidR="002A65BE">
              <w:rPr>
                <w:noProof/>
                <w:webHidden/>
              </w:rPr>
              <w:instrText xml:space="preserve"> PAGEREF _Toc532121680 \h </w:instrText>
            </w:r>
            <w:r w:rsidR="002A65BE">
              <w:rPr>
                <w:noProof/>
                <w:webHidden/>
              </w:rPr>
            </w:r>
            <w:r w:rsidR="002A65BE">
              <w:rPr>
                <w:noProof/>
                <w:webHidden/>
              </w:rPr>
              <w:fldChar w:fldCharType="separate"/>
            </w:r>
            <w:r w:rsidR="00DC56DE">
              <w:rPr>
                <w:noProof/>
                <w:webHidden/>
              </w:rPr>
              <w:t>9</w:t>
            </w:r>
            <w:r w:rsidR="002A65BE">
              <w:rPr>
                <w:noProof/>
                <w:webHidden/>
              </w:rPr>
              <w:fldChar w:fldCharType="end"/>
            </w:r>
          </w:hyperlink>
        </w:p>
        <w:p w14:paraId="228DDDD7" w14:textId="6EA61B6D" w:rsidR="002A65BE" w:rsidRDefault="005D1EAC">
          <w:pPr>
            <w:pStyle w:val="Inhopg1"/>
            <w:tabs>
              <w:tab w:val="right" w:leader="dot" w:pos="8186"/>
            </w:tabs>
            <w:rPr>
              <w:rFonts w:eastAsiaTheme="minorEastAsia"/>
              <w:noProof/>
              <w:color w:val="auto"/>
              <w:sz w:val="22"/>
              <w:szCs w:val="22"/>
            </w:rPr>
          </w:pPr>
          <w:hyperlink w:anchor="_Toc532121681" w:history="1">
            <w:r w:rsidR="002A65BE" w:rsidRPr="004741BC">
              <w:rPr>
                <w:rStyle w:val="Hyperlink"/>
                <w:noProof/>
              </w:rPr>
              <w:t>Ontwerpproces</w:t>
            </w:r>
            <w:r w:rsidR="002A65BE">
              <w:rPr>
                <w:noProof/>
                <w:webHidden/>
              </w:rPr>
              <w:tab/>
            </w:r>
            <w:r w:rsidR="002A65BE">
              <w:rPr>
                <w:noProof/>
                <w:webHidden/>
              </w:rPr>
              <w:fldChar w:fldCharType="begin"/>
            </w:r>
            <w:r w:rsidR="002A65BE">
              <w:rPr>
                <w:noProof/>
                <w:webHidden/>
              </w:rPr>
              <w:instrText xml:space="preserve"> PAGEREF _Toc532121681 \h </w:instrText>
            </w:r>
            <w:r w:rsidR="002A65BE">
              <w:rPr>
                <w:noProof/>
                <w:webHidden/>
              </w:rPr>
            </w:r>
            <w:r w:rsidR="002A65BE">
              <w:rPr>
                <w:noProof/>
                <w:webHidden/>
              </w:rPr>
              <w:fldChar w:fldCharType="separate"/>
            </w:r>
            <w:r w:rsidR="00DC56DE">
              <w:rPr>
                <w:noProof/>
                <w:webHidden/>
              </w:rPr>
              <w:t>13</w:t>
            </w:r>
            <w:r w:rsidR="002A65BE">
              <w:rPr>
                <w:noProof/>
                <w:webHidden/>
              </w:rPr>
              <w:fldChar w:fldCharType="end"/>
            </w:r>
          </w:hyperlink>
        </w:p>
        <w:p w14:paraId="37845540" w14:textId="7486F857" w:rsidR="002A65BE" w:rsidRDefault="005D1EAC">
          <w:pPr>
            <w:pStyle w:val="Inhopg1"/>
            <w:tabs>
              <w:tab w:val="right" w:leader="dot" w:pos="8186"/>
            </w:tabs>
            <w:rPr>
              <w:rFonts w:eastAsiaTheme="minorEastAsia"/>
              <w:noProof/>
              <w:color w:val="auto"/>
              <w:sz w:val="22"/>
              <w:szCs w:val="22"/>
            </w:rPr>
          </w:pPr>
          <w:hyperlink w:anchor="_Toc532121682" w:history="1">
            <w:r w:rsidR="002A65BE" w:rsidRPr="004741BC">
              <w:rPr>
                <w:rStyle w:val="Hyperlink"/>
                <w:noProof/>
              </w:rPr>
              <w:t>Testen</w:t>
            </w:r>
            <w:r w:rsidR="002A65BE">
              <w:rPr>
                <w:noProof/>
                <w:webHidden/>
              </w:rPr>
              <w:tab/>
            </w:r>
            <w:r w:rsidR="002A65BE">
              <w:rPr>
                <w:noProof/>
                <w:webHidden/>
              </w:rPr>
              <w:fldChar w:fldCharType="begin"/>
            </w:r>
            <w:r w:rsidR="002A65BE">
              <w:rPr>
                <w:noProof/>
                <w:webHidden/>
              </w:rPr>
              <w:instrText xml:space="preserve"> PAGEREF _Toc532121682 \h </w:instrText>
            </w:r>
            <w:r w:rsidR="002A65BE">
              <w:rPr>
                <w:noProof/>
                <w:webHidden/>
              </w:rPr>
            </w:r>
            <w:r w:rsidR="002A65BE">
              <w:rPr>
                <w:noProof/>
                <w:webHidden/>
              </w:rPr>
              <w:fldChar w:fldCharType="separate"/>
            </w:r>
            <w:r w:rsidR="00DC56DE">
              <w:rPr>
                <w:noProof/>
                <w:webHidden/>
              </w:rPr>
              <w:t>31</w:t>
            </w:r>
            <w:r w:rsidR="002A65BE">
              <w:rPr>
                <w:noProof/>
                <w:webHidden/>
              </w:rPr>
              <w:fldChar w:fldCharType="end"/>
            </w:r>
          </w:hyperlink>
        </w:p>
        <w:p w14:paraId="6AC7516A" w14:textId="7B4A1C7A" w:rsidR="002A65BE" w:rsidRDefault="005D1EAC">
          <w:pPr>
            <w:pStyle w:val="Inhopg1"/>
            <w:tabs>
              <w:tab w:val="right" w:leader="dot" w:pos="8186"/>
            </w:tabs>
            <w:rPr>
              <w:rFonts w:eastAsiaTheme="minorEastAsia"/>
              <w:noProof/>
              <w:color w:val="auto"/>
              <w:sz w:val="22"/>
              <w:szCs w:val="22"/>
            </w:rPr>
          </w:pPr>
          <w:hyperlink w:anchor="_Toc532121683" w:history="1">
            <w:r w:rsidR="002A65BE" w:rsidRPr="004741BC">
              <w:rPr>
                <w:rStyle w:val="Hyperlink"/>
                <w:noProof/>
              </w:rPr>
              <w:t>Conclusie</w:t>
            </w:r>
            <w:r w:rsidR="002A65BE">
              <w:rPr>
                <w:noProof/>
                <w:webHidden/>
              </w:rPr>
              <w:tab/>
            </w:r>
            <w:r w:rsidR="002A65BE">
              <w:rPr>
                <w:noProof/>
                <w:webHidden/>
              </w:rPr>
              <w:fldChar w:fldCharType="begin"/>
            </w:r>
            <w:r w:rsidR="002A65BE">
              <w:rPr>
                <w:noProof/>
                <w:webHidden/>
              </w:rPr>
              <w:instrText xml:space="preserve"> PAGEREF _Toc532121683 \h </w:instrText>
            </w:r>
            <w:r w:rsidR="002A65BE">
              <w:rPr>
                <w:noProof/>
                <w:webHidden/>
              </w:rPr>
            </w:r>
            <w:r w:rsidR="002A65BE">
              <w:rPr>
                <w:noProof/>
                <w:webHidden/>
              </w:rPr>
              <w:fldChar w:fldCharType="separate"/>
            </w:r>
            <w:r w:rsidR="00DC56DE">
              <w:rPr>
                <w:noProof/>
                <w:webHidden/>
              </w:rPr>
              <w:t>38</w:t>
            </w:r>
            <w:r w:rsidR="002A65BE">
              <w:rPr>
                <w:noProof/>
                <w:webHidden/>
              </w:rPr>
              <w:fldChar w:fldCharType="end"/>
            </w:r>
          </w:hyperlink>
        </w:p>
        <w:p w14:paraId="7B8B2F30" w14:textId="038B391A" w:rsidR="002A65BE" w:rsidRDefault="005D1EAC">
          <w:pPr>
            <w:pStyle w:val="Inhopg1"/>
            <w:tabs>
              <w:tab w:val="right" w:leader="dot" w:pos="8186"/>
            </w:tabs>
            <w:rPr>
              <w:rFonts w:eastAsiaTheme="minorEastAsia"/>
              <w:noProof/>
              <w:color w:val="auto"/>
              <w:sz w:val="22"/>
              <w:szCs w:val="22"/>
            </w:rPr>
          </w:pPr>
          <w:hyperlink w:anchor="_Toc532121684" w:history="1">
            <w:r w:rsidR="002A65BE" w:rsidRPr="004741BC">
              <w:rPr>
                <w:rStyle w:val="Hyperlink"/>
                <w:noProof/>
              </w:rPr>
              <w:t>Evaluatie</w:t>
            </w:r>
            <w:r w:rsidR="002A65BE">
              <w:rPr>
                <w:noProof/>
                <w:webHidden/>
              </w:rPr>
              <w:tab/>
            </w:r>
            <w:r w:rsidR="002A65BE">
              <w:rPr>
                <w:noProof/>
                <w:webHidden/>
              </w:rPr>
              <w:fldChar w:fldCharType="begin"/>
            </w:r>
            <w:r w:rsidR="002A65BE">
              <w:rPr>
                <w:noProof/>
                <w:webHidden/>
              </w:rPr>
              <w:instrText xml:space="preserve"> PAGEREF _Toc532121684 \h </w:instrText>
            </w:r>
            <w:r w:rsidR="002A65BE">
              <w:rPr>
                <w:noProof/>
                <w:webHidden/>
              </w:rPr>
            </w:r>
            <w:r w:rsidR="002A65BE">
              <w:rPr>
                <w:noProof/>
                <w:webHidden/>
              </w:rPr>
              <w:fldChar w:fldCharType="separate"/>
            </w:r>
            <w:r w:rsidR="00DC56DE">
              <w:rPr>
                <w:noProof/>
                <w:webHidden/>
              </w:rPr>
              <w:t>40</w:t>
            </w:r>
            <w:r w:rsidR="002A65BE">
              <w:rPr>
                <w:noProof/>
                <w:webHidden/>
              </w:rPr>
              <w:fldChar w:fldCharType="end"/>
            </w:r>
          </w:hyperlink>
        </w:p>
        <w:p w14:paraId="259E42FE" w14:textId="7DE19746" w:rsidR="002A65BE" w:rsidRDefault="005D1EAC">
          <w:pPr>
            <w:pStyle w:val="Inhopg1"/>
            <w:tabs>
              <w:tab w:val="right" w:leader="dot" w:pos="8186"/>
            </w:tabs>
            <w:rPr>
              <w:rFonts w:eastAsiaTheme="minorEastAsia"/>
              <w:noProof/>
              <w:color w:val="auto"/>
              <w:sz w:val="22"/>
              <w:szCs w:val="22"/>
            </w:rPr>
          </w:pPr>
          <w:hyperlink w:anchor="_Toc532121685" w:history="1">
            <w:r w:rsidR="002A65BE" w:rsidRPr="004741BC">
              <w:rPr>
                <w:rStyle w:val="Hyperlink"/>
                <w:noProof/>
              </w:rPr>
              <w:t>Nawoord</w:t>
            </w:r>
            <w:r w:rsidR="002A65BE">
              <w:rPr>
                <w:noProof/>
                <w:webHidden/>
              </w:rPr>
              <w:tab/>
            </w:r>
            <w:r w:rsidR="002A65BE">
              <w:rPr>
                <w:noProof/>
                <w:webHidden/>
              </w:rPr>
              <w:fldChar w:fldCharType="begin"/>
            </w:r>
            <w:r w:rsidR="002A65BE">
              <w:rPr>
                <w:noProof/>
                <w:webHidden/>
              </w:rPr>
              <w:instrText xml:space="preserve"> PAGEREF _Toc532121685 \h </w:instrText>
            </w:r>
            <w:r w:rsidR="002A65BE">
              <w:rPr>
                <w:noProof/>
                <w:webHidden/>
              </w:rPr>
            </w:r>
            <w:r w:rsidR="002A65BE">
              <w:rPr>
                <w:noProof/>
                <w:webHidden/>
              </w:rPr>
              <w:fldChar w:fldCharType="separate"/>
            </w:r>
            <w:r w:rsidR="00DC56DE">
              <w:rPr>
                <w:noProof/>
                <w:webHidden/>
              </w:rPr>
              <w:t>41</w:t>
            </w:r>
            <w:r w:rsidR="002A65BE">
              <w:rPr>
                <w:noProof/>
                <w:webHidden/>
              </w:rPr>
              <w:fldChar w:fldCharType="end"/>
            </w:r>
          </w:hyperlink>
        </w:p>
        <w:p w14:paraId="437CDC2C" w14:textId="7CCD1A0A" w:rsidR="002A65BE" w:rsidRDefault="005D1EAC">
          <w:pPr>
            <w:pStyle w:val="Inhopg1"/>
            <w:tabs>
              <w:tab w:val="right" w:leader="dot" w:pos="8186"/>
            </w:tabs>
            <w:rPr>
              <w:rFonts w:eastAsiaTheme="minorEastAsia"/>
              <w:noProof/>
              <w:color w:val="auto"/>
              <w:sz w:val="22"/>
              <w:szCs w:val="22"/>
            </w:rPr>
          </w:pPr>
          <w:hyperlink w:anchor="_Toc532121686" w:history="1">
            <w:r w:rsidR="002A65BE" w:rsidRPr="004741BC">
              <w:rPr>
                <w:rStyle w:val="Hyperlink"/>
                <w:noProof/>
              </w:rPr>
              <w:t>Verwijzingen</w:t>
            </w:r>
            <w:r w:rsidR="002A65BE">
              <w:rPr>
                <w:noProof/>
                <w:webHidden/>
              </w:rPr>
              <w:tab/>
            </w:r>
            <w:r w:rsidR="002A65BE">
              <w:rPr>
                <w:noProof/>
                <w:webHidden/>
              </w:rPr>
              <w:fldChar w:fldCharType="begin"/>
            </w:r>
            <w:r w:rsidR="002A65BE">
              <w:rPr>
                <w:noProof/>
                <w:webHidden/>
              </w:rPr>
              <w:instrText xml:space="preserve"> PAGEREF _Toc532121686 \h </w:instrText>
            </w:r>
            <w:r w:rsidR="002A65BE">
              <w:rPr>
                <w:noProof/>
                <w:webHidden/>
              </w:rPr>
            </w:r>
            <w:r w:rsidR="002A65BE">
              <w:rPr>
                <w:noProof/>
                <w:webHidden/>
              </w:rPr>
              <w:fldChar w:fldCharType="separate"/>
            </w:r>
            <w:r w:rsidR="00DC56DE">
              <w:rPr>
                <w:noProof/>
                <w:webHidden/>
              </w:rPr>
              <w:t>42</w:t>
            </w:r>
            <w:r w:rsidR="002A65BE">
              <w:rPr>
                <w:noProof/>
                <w:webHidden/>
              </w:rPr>
              <w:fldChar w:fldCharType="end"/>
            </w:r>
          </w:hyperlink>
        </w:p>
        <w:p w14:paraId="28174BEB" w14:textId="62F42E2D" w:rsidR="002A65BE" w:rsidRDefault="005D1EAC">
          <w:pPr>
            <w:pStyle w:val="Inhopg1"/>
            <w:tabs>
              <w:tab w:val="right" w:leader="dot" w:pos="8186"/>
            </w:tabs>
            <w:rPr>
              <w:rFonts w:eastAsiaTheme="minorEastAsia"/>
              <w:noProof/>
              <w:color w:val="auto"/>
              <w:sz w:val="22"/>
              <w:szCs w:val="22"/>
            </w:rPr>
          </w:pPr>
          <w:hyperlink w:anchor="_Toc532121687" w:history="1">
            <w:r w:rsidR="002A65BE" w:rsidRPr="004741BC">
              <w:rPr>
                <w:rStyle w:val="Hyperlink"/>
                <w:noProof/>
              </w:rPr>
              <w:t>Bijlagen</w:t>
            </w:r>
            <w:r w:rsidR="002A65BE">
              <w:rPr>
                <w:noProof/>
                <w:webHidden/>
              </w:rPr>
              <w:tab/>
            </w:r>
            <w:r w:rsidR="002A65BE">
              <w:rPr>
                <w:noProof/>
                <w:webHidden/>
              </w:rPr>
              <w:fldChar w:fldCharType="begin"/>
            </w:r>
            <w:r w:rsidR="002A65BE">
              <w:rPr>
                <w:noProof/>
                <w:webHidden/>
              </w:rPr>
              <w:instrText xml:space="preserve"> PAGEREF _Toc532121687 \h </w:instrText>
            </w:r>
            <w:r w:rsidR="002A65BE">
              <w:rPr>
                <w:noProof/>
                <w:webHidden/>
              </w:rPr>
            </w:r>
            <w:r w:rsidR="002A65BE">
              <w:rPr>
                <w:noProof/>
                <w:webHidden/>
              </w:rPr>
              <w:fldChar w:fldCharType="separate"/>
            </w:r>
            <w:r w:rsidR="00DC56DE">
              <w:rPr>
                <w:noProof/>
                <w:webHidden/>
              </w:rPr>
              <w:t>44</w:t>
            </w:r>
            <w:r w:rsidR="002A65BE">
              <w:rPr>
                <w:noProof/>
                <w:webHidden/>
              </w:rPr>
              <w:fldChar w:fldCharType="end"/>
            </w:r>
          </w:hyperlink>
        </w:p>
        <w:p w14:paraId="5F27A2F8" w14:textId="72DF5B93" w:rsidR="0001658F" w:rsidRPr="009400B7" w:rsidRDefault="0001658F">
          <w:r w:rsidRPr="009400B7">
            <w:fldChar w:fldCharType="end"/>
          </w:r>
        </w:p>
      </w:sdtContent>
    </w:sdt>
    <w:p w14:paraId="0EA3E4FB" w14:textId="77777777" w:rsidR="00C30B34" w:rsidRPr="009400B7" w:rsidRDefault="00C30B34">
      <w:pPr>
        <w:spacing w:before="40" w:after="160" w:line="288" w:lineRule="auto"/>
        <w:rPr>
          <w:b/>
          <w:bCs/>
        </w:rPr>
      </w:pPr>
    </w:p>
    <w:p w14:paraId="40941F57" w14:textId="77777777" w:rsidR="00C30B34" w:rsidRPr="009400B7" w:rsidRDefault="00C30B34"/>
    <w:p w14:paraId="0D832240" w14:textId="77777777" w:rsidR="00C30B34" w:rsidRPr="009400B7" w:rsidRDefault="00C30B34">
      <w:pPr>
        <w:sectPr w:rsidR="00C30B34" w:rsidRPr="009400B7" w:rsidSect="009F44B2">
          <w:headerReference w:type="default" r:id="rId10"/>
          <w:pgSz w:w="11907" w:h="16839" w:code="9"/>
          <w:pgMar w:top="1148" w:right="700" w:bottom="765" w:left="3011" w:header="1148" w:footer="709" w:gutter="0"/>
          <w:pgNumType w:fmt="lowerRoman" w:start="0"/>
          <w:cols w:space="720"/>
          <w:titlePg/>
          <w:docGrid w:linePitch="360"/>
        </w:sectPr>
      </w:pPr>
    </w:p>
    <w:p w14:paraId="7AC5BC53" w14:textId="14236FD0" w:rsidR="00C30B34" w:rsidRPr="009400B7" w:rsidRDefault="005449B9">
      <w:pPr>
        <w:pStyle w:val="kop10"/>
      </w:pPr>
      <w:bookmarkStart w:id="0" w:name="_Toc321140622"/>
      <w:bookmarkStart w:id="1" w:name="_Toc532121677"/>
      <w:r w:rsidRPr="009400B7">
        <w:rPr>
          <w:noProof/>
        </w:rPr>
        <w:lastRenderedPageBreak/>
        <mc:AlternateContent>
          <mc:Choice Requires="wps">
            <w:drawing>
              <wp:anchor distT="0" distB="2743200" distL="182880" distR="182880" simplePos="0" relativeHeight="251658240" behindDoc="0" locked="0" layoutInCell="1" allowOverlap="1" wp14:anchorId="29700B31" wp14:editId="44823A55">
                <wp:simplePos x="0" y="0"/>
                <mc:AlternateContent>
                  <mc:Choice Requires="wp14">
                    <wp:positionH relativeFrom="page">
                      <wp14:pctPosHOffset>5900</wp14:pctPosHOffset>
                    </wp:positionH>
                  </mc:Choice>
                  <mc:Fallback>
                    <wp:positionH relativeFrom="page">
                      <wp:posOffset>445770</wp:posOffset>
                    </wp:positionH>
                  </mc:Fallback>
                </mc:AlternateContent>
                <wp:positionV relativeFrom="margin">
                  <wp:align>top</wp:align>
                </wp:positionV>
                <wp:extent cx="1247775" cy="2304288"/>
                <wp:effectExtent l="0" t="0" r="0" b="0"/>
                <wp:wrapSquare wrapText="largest"/>
                <wp:docPr id="5" name="Tekstvak 5" descr="Zijbalk"/>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5C076E" w14:textId="3283EE84" w:rsidR="007A7804" w:rsidRPr="00EB2A9A" w:rsidRDefault="007A7804">
                            <w:pPr>
                              <w:pStyle w:val="Citaat1"/>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29700B31" id="Tekstvak 5" o:spid="_x0000_s1028" type="#_x0000_t202" alt="Zijbalk" style="position:absolute;margin-left:0;margin-top:0;width:98.25pt;height:181.45pt;z-index:251658240;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" filled="f" stroked="f" strokeweight=".5pt">
                <v:textbox inset="3.6pt,0,3.6pt,0">
                  <w:txbxContent>
                    <w:p w14:paraId="4F5C076E" w14:textId="3283EE84" w:rsidR="007A7804" w:rsidRPr="00EB2A9A" w:rsidRDefault="007A7804">
                      <w:pPr>
                        <w:pStyle w:val="Citaat1"/>
                      </w:pPr>
                    </w:p>
                  </w:txbxContent>
                </v:textbox>
                <w10:wrap type="square" side="largest" anchorx="page" anchory="margin"/>
              </v:shape>
            </w:pict>
          </mc:Fallback>
        </mc:AlternateContent>
      </w:r>
      <w:bookmarkEnd w:id="0"/>
      <w:r w:rsidR="00F139B3" w:rsidRPr="009400B7">
        <w:t>Probleem</w:t>
      </w:r>
      <w:r w:rsidR="00F7114A" w:rsidRPr="009400B7">
        <w:t>definitie</w:t>
      </w:r>
      <w:bookmarkEnd w:id="1"/>
    </w:p>
    <w:p w14:paraId="0ED6BC82" w14:textId="23CBFB91" w:rsidR="00C30B34" w:rsidRPr="009400B7" w:rsidRDefault="00FE7178">
      <w:pPr>
        <w:pStyle w:val="kop20"/>
      </w:pPr>
      <w:r w:rsidRPr="009400B7">
        <w:t>Het probleem</w:t>
      </w:r>
    </w:p>
    <w:p w14:paraId="5B660BAC" w14:textId="572AC66D" w:rsidR="00C30B34" w:rsidRPr="009400B7" w:rsidRDefault="00A15D24" w:rsidP="00A15D24">
      <w:r w:rsidRPr="009400B7">
        <w:t xml:space="preserve">Stelt </w:t>
      </w:r>
      <w:r w:rsidR="005E1778" w:rsidRPr="009400B7">
        <w:t>u zich de volgende situatie voor: u bent op een feestje en de dj zet een</w:t>
      </w:r>
      <w:r w:rsidR="0060079D" w:rsidRPr="009400B7">
        <w:t xml:space="preserve"> nummer op wat u erg bevalt, maar u weet niet hoe het nummer heet. U kunt dan naar de dj toegaan om te vragen hoe het lied heet</w:t>
      </w:r>
      <w:r w:rsidR="00A7472B" w:rsidRPr="009400B7">
        <w:t xml:space="preserve">, maar dan moet u zich eerst door een grote menigte mensen heen wringen. Het zou veel makkelijker zijn </w:t>
      </w:r>
      <w:r w:rsidR="002E0045" w:rsidRPr="009400B7">
        <w:t xml:space="preserve">wanneer u met uw smartphone in een paar tellen </w:t>
      </w:r>
      <w:r w:rsidR="00C41ACB">
        <w:t xml:space="preserve">kunt vinden </w:t>
      </w:r>
      <w:r w:rsidR="002E0045" w:rsidRPr="009400B7">
        <w:t xml:space="preserve">hoe het nummer heet. </w:t>
      </w:r>
      <w:r w:rsidR="00D443C8" w:rsidRPr="009400B7">
        <w:t>In dit verslag wordt beschreven hoe een dergelijk systeem</w:t>
      </w:r>
      <w:r w:rsidR="00FF37EE" w:rsidRPr="009400B7">
        <w:t xml:space="preserve"> werkt en hoe dit gebouwd kan worden</w:t>
      </w:r>
      <w:r w:rsidR="00FE7178" w:rsidRPr="009400B7">
        <w:t>.</w:t>
      </w:r>
    </w:p>
    <w:p w14:paraId="74DAB0EE" w14:textId="4ED13703" w:rsidR="00C30B34" w:rsidRPr="009400B7" w:rsidRDefault="005449B9">
      <w:pPr>
        <w:pStyle w:val="kop20"/>
      </w:pPr>
      <w:r w:rsidRPr="009400B7">
        <w:t>F</w:t>
      </w:r>
      <w:r w:rsidR="006C0495" w:rsidRPr="009400B7">
        <w:t>unctieomschrijving</w:t>
      </w:r>
    </w:p>
    <w:p w14:paraId="236C4305" w14:textId="744859B0" w:rsidR="00C30B34" w:rsidRPr="009400B7" w:rsidRDefault="006C0495" w:rsidP="000F4652">
      <w:pPr>
        <w:rPr>
          <w:color w:val="595959" w:themeColor="text1" w:themeTint="A6"/>
          <w:kern w:val="20"/>
        </w:rPr>
      </w:pPr>
      <w:r w:rsidRPr="009400B7">
        <w:t xml:space="preserve">De gemaakte software </w:t>
      </w:r>
      <w:r w:rsidR="00862755" w:rsidRPr="009400B7">
        <w:t>moet in staat zijn kleine delen van een groter audiofragment te kunnen herleiden naar het origineel</w:t>
      </w:r>
      <w:r w:rsidR="00C421B7" w:rsidRPr="009400B7">
        <w:t xml:space="preserve">. Dit moet </w:t>
      </w:r>
      <w:r w:rsidR="002E3694" w:rsidRPr="009400B7">
        <w:t>zelfs</w:t>
      </w:r>
      <w:r w:rsidR="00C421B7" w:rsidRPr="009400B7">
        <w:t xml:space="preserve"> mogelijk zijn</w:t>
      </w:r>
      <w:r w:rsidR="00DE7894" w:rsidRPr="009400B7">
        <w:t xml:space="preserve"> met achtergrondgeluid en eventuele compressie</w:t>
      </w:r>
      <w:r w:rsidR="00FF46E0">
        <w:t>,</w:t>
      </w:r>
      <w:r w:rsidR="00DE7894" w:rsidRPr="009400B7">
        <w:t xml:space="preserve"> die </w:t>
      </w:r>
      <w:r w:rsidR="00E97DAF" w:rsidRPr="009400B7">
        <w:t>hoogstwaarschijnlijk aanwezig</w:t>
      </w:r>
      <w:r w:rsidR="00272C3F" w:rsidRPr="009400B7">
        <w:t xml:space="preserve"> zal</w:t>
      </w:r>
      <w:r w:rsidR="00E97DAF" w:rsidRPr="009400B7">
        <w:t xml:space="preserve"> zijn wanneer </w:t>
      </w:r>
      <w:r w:rsidR="00DC0F06" w:rsidRPr="009400B7">
        <w:t>het audiofragment met een smartphone wordt opgenomen</w:t>
      </w:r>
      <w:r w:rsidR="000F4652" w:rsidRPr="009400B7">
        <w:t>.</w:t>
      </w:r>
      <w:r w:rsidR="00245B5E" w:rsidRPr="009400B7">
        <w:t xml:space="preserve"> Verder moet het in staat zijn grote hoeveelheden originelen snel te doorzoeken, aangezien de gebruiker </w:t>
      </w:r>
      <w:r w:rsidR="00F36574" w:rsidRPr="009400B7">
        <w:t>niet lang wil wachten.</w:t>
      </w:r>
    </w:p>
    <w:p w14:paraId="0B53DC21" w14:textId="3A7F16AE" w:rsidR="00C30B34" w:rsidRPr="009400B7" w:rsidRDefault="00FE7178">
      <w:pPr>
        <w:pStyle w:val="kop10"/>
      </w:pPr>
      <w:bookmarkStart w:id="2" w:name="_Toc532121678"/>
      <w:r w:rsidRPr="009400B7">
        <w:lastRenderedPageBreak/>
        <w:t>Programma van Eisen</w:t>
      </w:r>
      <w:bookmarkEnd w:id="2"/>
    </w:p>
    <w:p w14:paraId="27F4E94D" w14:textId="527A6537" w:rsidR="008C5400" w:rsidRPr="009400B7" w:rsidRDefault="00F36574" w:rsidP="00F36574">
      <w:r w:rsidRPr="009400B7">
        <w:t xml:space="preserve">De gebouwde software moet </w:t>
      </w:r>
      <w:r w:rsidR="008C5A98" w:rsidRPr="009400B7">
        <w:t>aan een aantal eisen voldoen. Ten eerste moet het in staat zijn om uit kleine fragmenten van maximaal 10 seconden</w:t>
      </w:r>
      <w:r w:rsidR="003039D7" w:rsidRPr="009400B7">
        <w:t xml:space="preserve"> het origineel te kunnen herkennen. Er is voor een tijdslimiet van 10 seconden gekozen, omdat d</w:t>
      </w:r>
      <w:r w:rsidR="00843382" w:rsidRPr="009400B7">
        <w:t>e gebruiker niet te lang wil wacht</w:t>
      </w:r>
      <w:r w:rsidR="00283E93" w:rsidRPr="009400B7">
        <w:t>en. Verder zorgt d</w:t>
      </w:r>
      <w:r w:rsidR="00CE61AB">
        <w:t>eze</w:t>
      </w:r>
      <w:r w:rsidR="00283E93" w:rsidRPr="009400B7">
        <w:t xml:space="preserve"> relatie</w:t>
      </w:r>
      <w:r w:rsidR="00A01CF6" w:rsidRPr="009400B7">
        <w:t>f</w:t>
      </w:r>
      <w:r w:rsidR="00283E93" w:rsidRPr="009400B7">
        <w:t xml:space="preserve"> korte tijdslimiet ervoor dat de kans op overbelasting kleiner wordt, aangezien het hierdoor niet mogelijk is </w:t>
      </w:r>
      <w:r w:rsidR="001D1881" w:rsidRPr="009400B7">
        <w:t xml:space="preserve">een </w:t>
      </w:r>
      <w:r w:rsidR="00343385" w:rsidRPr="009400B7">
        <w:t>oneindige</w:t>
      </w:r>
      <w:r w:rsidR="001D1881" w:rsidRPr="009400B7">
        <w:t xml:space="preserve"> </w:t>
      </w:r>
      <w:r w:rsidR="00C37963" w:rsidRPr="009400B7">
        <w:t xml:space="preserve">stroom van </w:t>
      </w:r>
      <w:r w:rsidR="001D1881" w:rsidRPr="009400B7">
        <w:t xml:space="preserve">data te sturen die de software </w:t>
      </w:r>
      <w:r w:rsidR="001E41F2" w:rsidRPr="009400B7">
        <w:t xml:space="preserve">bezig kan houden en zo </w:t>
      </w:r>
      <w:r w:rsidR="00AD19E1" w:rsidRPr="009400B7">
        <w:t>zorgt voor langere wachttijden voor andere gebruikers</w:t>
      </w:r>
      <w:r w:rsidR="001D1881" w:rsidRPr="009400B7">
        <w:t xml:space="preserve">. </w:t>
      </w:r>
    </w:p>
    <w:p w14:paraId="69D4C594" w14:textId="7C276E26" w:rsidR="008C5400" w:rsidRPr="009400B7" w:rsidRDefault="001D1881" w:rsidP="00F36574">
      <w:r w:rsidRPr="009400B7">
        <w:t xml:space="preserve">Ten tweede </w:t>
      </w:r>
      <w:r w:rsidR="00757C00" w:rsidRPr="009400B7">
        <w:t xml:space="preserve">is het belangrijk dat de software </w:t>
      </w:r>
      <w:r w:rsidR="00630960" w:rsidRPr="009400B7">
        <w:t>vanaf een smartphone te gebruiken is</w:t>
      </w:r>
      <w:r w:rsidR="00B65658" w:rsidRPr="009400B7">
        <w:t>. Denk hierbij aan een app die de gebruiker kan downloaden en waarmee hij of zij vervolgens een geluidsopname kan laten analyseren.</w:t>
      </w:r>
    </w:p>
    <w:p w14:paraId="2B948DBD" w14:textId="7DCA3921" w:rsidR="008C5400" w:rsidRPr="009400B7" w:rsidRDefault="00E06992" w:rsidP="00F36574">
      <w:r w:rsidRPr="009400B7">
        <w:t>Ten derde moet de catalogus van de software groot zijn, zodat de kans dat een opgevraagd nummer</w:t>
      </w:r>
      <w:r w:rsidR="00711CFC" w:rsidRPr="009400B7">
        <w:t xml:space="preserve"> herkend kan worden</w:t>
      </w:r>
      <w:r w:rsidR="004D0C7F" w:rsidRPr="009400B7">
        <w:t xml:space="preserve"> groot is</w:t>
      </w:r>
      <w:r w:rsidR="005276BC" w:rsidRPr="009400B7">
        <w:t xml:space="preserve">. De software moet hier dan ook mee om kunnen gaan en moet wenselijke resultaten kunnen produceren, zelfs met grote hoeveelheden data. Er is gekozen voor een minimale capaciteit van 2000 </w:t>
      </w:r>
      <w:r w:rsidR="009A3EB3" w:rsidRPr="009400B7">
        <w:t>liedjes, omdat d</w:t>
      </w:r>
      <w:r w:rsidR="00B3497E" w:rsidRPr="009400B7">
        <w:t>it een redelijk grote hoeveelheid is en dit technisch ook haalbaar moet zijn.</w:t>
      </w:r>
      <w:r w:rsidR="0091492B" w:rsidRPr="009400B7">
        <w:t xml:space="preserve"> </w:t>
      </w:r>
      <w:r w:rsidR="00C80692" w:rsidRPr="009400B7">
        <w:t xml:space="preserve">Verder </w:t>
      </w:r>
      <w:r w:rsidR="00FF14FE" w:rsidRPr="009400B7">
        <w:t xml:space="preserve">is dit getal makkelijk, omdat  dan bijvoorbeeld </w:t>
      </w:r>
      <w:r w:rsidR="00F12BCF">
        <w:t>d</w:t>
      </w:r>
      <w:r w:rsidR="00FF14FE" w:rsidRPr="009400B7">
        <w:t xml:space="preserve">e Top 2000 gedownload kan worden voor in de catalogus en men dan met één download </w:t>
      </w:r>
      <w:r w:rsidR="006556A1" w:rsidRPr="009400B7">
        <w:t>voldoende nummers heeft.</w:t>
      </w:r>
    </w:p>
    <w:p w14:paraId="0BD12FD3" w14:textId="1EB16332" w:rsidR="008C5400" w:rsidRPr="009400B7" w:rsidRDefault="0091492B" w:rsidP="00F36574">
      <w:r w:rsidRPr="009400B7">
        <w:t xml:space="preserve">Een vierde punt is de verwerkingstijd. Het is belangrijk dat de gebruiker niet lang moet wachten op het resultaat van </w:t>
      </w:r>
      <w:r w:rsidR="00F82E2F" w:rsidRPr="009400B7">
        <w:t>zijn of haar zoekopdracht</w:t>
      </w:r>
      <w:r w:rsidR="00A103AE" w:rsidRPr="009400B7">
        <w:t>.</w:t>
      </w:r>
      <w:r w:rsidR="00F7412D" w:rsidRPr="009400B7">
        <w:t xml:space="preserve"> Er is gekozen voor een gemiddelde verwerkingstijd van maximaal twee seconden</w:t>
      </w:r>
      <w:r w:rsidR="000F4705" w:rsidRPr="009400B7">
        <w:t xml:space="preserve">, waarvan </w:t>
      </w:r>
      <w:r w:rsidR="00742EA6">
        <w:t xml:space="preserve">minimaal </w:t>
      </w:r>
      <w:r w:rsidR="00B12398" w:rsidRPr="009400B7">
        <w:t>90% maximaal drie seconden mag zijn.</w:t>
      </w:r>
      <w:r w:rsidR="00944ACC">
        <w:t xml:space="preserve"> </w:t>
      </w:r>
      <w:r w:rsidR="00944ACC" w:rsidRPr="009400B7">
        <w:t xml:space="preserve">Uit onderzoek </w:t>
      </w:r>
      <w:sdt>
        <w:sdtPr>
          <w:id w:val="-444000713"/>
          <w:citation/>
        </w:sdtPr>
        <w:sdtEndPr/>
        <w:sdtContent>
          <w:r w:rsidR="00944ACC" w:rsidRPr="009400B7">
            <w:fldChar w:fldCharType="begin"/>
          </w:r>
          <w:r w:rsidR="00944ACC">
            <w:instrText xml:space="preserve">CITATION Aka15 \l 1043 </w:instrText>
          </w:r>
          <w:r w:rsidR="00944ACC" w:rsidRPr="009400B7">
            <w:fldChar w:fldCharType="separate"/>
          </w:r>
          <w:r w:rsidR="00944ACC">
            <w:rPr>
              <w:noProof/>
            </w:rPr>
            <w:t>(Akamai, 2015)</w:t>
          </w:r>
          <w:r w:rsidR="00944ACC" w:rsidRPr="009400B7">
            <w:fldChar w:fldCharType="end"/>
          </w:r>
        </w:sdtContent>
      </w:sdt>
      <w:r w:rsidR="00944ACC" w:rsidRPr="009400B7">
        <w:t xml:space="preserve"> is namelijk gebleken dat bijna de helft van de gebruikers een laadtijd van onder de twee seconden verwacht.</w:t>
      </w:r>
      <w:r w:rsidR="00B12398" w:rsidRPr="009400B7">
        <w:t xml:space="preserve"> </w:t>
      </w:r>
      <w:r w:rsidR="009E43EC" w:rsidRPr="009400B7">
        <w:t>Hiermee wordt alleen de tijd bedoeld</w:t>
      </w:r>
      <w:r w:rsidR="00AC60AE" w:rsidRPr="009400B7">
        <w:t xml:space="preserve"> van het zoeken zelf, dus van </w:t>
      </w:r>
      <w:r w:rsidR="0090430C" w:rsidRPr="009400B7">
        <w:t>opname tot resultaat, de opname zelf</w:t>
      </w:r>
      <w:r w:rsidR="00742EA6">
        <w:t xml:space="preserve"> en het uploaden hiervan</w:t>
      </w:r>
      <w:r w:rsidR="0090430C" w:rsidRPr="009400B7">
        <w:t xml:space="preserve"> tel</w:t>
      </w:r>
      <w:r w:rsidR="00742EA6">
        <w:t>len</w:t>
      </w:r>
      <w:r w:rsidR="0090430C" w:rsidRPr="009400B7">
        <w:t xml:space="preserve"> niet mee</w:t>
      </w:r>
      <w:r w:rsidR="000D2712">
        <w:t xml:space="preserve"> omdat netwerksnelheden erg variabel zijn</w:t>
      </w:r>
      <w:r w:rsidR="0090430C" w:rsidRPr="009400B7">
        <w:t>.</w:t>
      </w:r>
    </w:p>
    <w:p w14:paraId="75E6CCF6" w14:textId="42DC8AAD" w:rsidR="00CE3F91" w:rsidRPr="009400B7" w:rsidRDefault="00D85B15" w:rsidP="00F36574">
      <w:r w:rsidRPr="009400B7">
        <w:t>Ten vijfde is het belangrijk dat ook fragmenten die achtergrondgeluid of ruis bevatten ook herkend kunnen worden.</w:t>
      </w:r>
      <w:r w:rsidR="007F14BB" w:rsidRPr="009400B7">
        <w:t xml:space="preserve"> Een belangrijke factor hierin is de signal-to-noise ratio</w:t>
      </w:r>
      <w:r w:rsidR="009D159B">
        <w:t>, oftewel de signaal-ruisverhouding</w:t>
      </w:r>
      <w:sdt>
        <w:sdtPr>
          <w:id w:val="1456606144"/>
          <w:citation/>
        </w:sdtPr>
        <w:sdtEndPr/>
        <w:sdtContent>
          <w:r w:rsidR="007C60BA" w:rsidRPr="009400B7">
            <w:fldChar w:fldCharType="begin"/>
          </w:r>
          <w:r w:rsidR="002667E9">
            <w:instrText xml:space="preserve">CITATION Wik18 \l 1043 </w:instrText>
          </w:r>
          <w:r w:rsidR="007C60BA" w:rsidRPr="009400B7">
            <w:fldChar w:fldCharType="separate"/>
          </w:r>
          <w:r w:rsidR="00D0438F">
            <w:rPr>
              <w:noProof/>
            </w:rPr>
            <w:t xml:space="preserve"> (Wikipedia, 2018b)</w:t>
          </w:r>
          <w:r w:rsidR="007C60BA" w:rsidRPr="009400B7">
            <w:fldChar w:fldCharType="end"/>
          </w:r>
        </w:sdtContent>
      </w:sdt>
      <w:r w:rsidR="00D5409F" w:rsidRPr="009400B7">
        <w:t>, wat aangeeft wat de verhouding is tussen het gewenste signaal en de rest</w:t>
      </w:r>
      <w:r w:rsidR="008445CE" w:rsidRPr="009400B7">
        <w:t xml:space="preserve"> (het achtergrondgeluid en ruis)</w:t>
      </w:r>
      <w:r w:rsidR="00D5409F" w:rsidRPr="009400B7">
        <w:t xml:space="preserve">. Bij </w:t>
      </w:r>
      <w:r w:rsidR="005F66E7" w:rsidRPr="009400B7">
        <w:t xml:space="preserve">een ratio van </w:t>
      </w:r>
      <w:r w:rsidR="00AC2CFE" w:rsidRPr="009400B7">
        <w:t>0dB</w:t>
      </w:r>
      <w:r w:rsidR="002B46A5" w:rsidRPr="009400B7">
        <w:t xml:space="preserve"> moet de software in </w:t>
      </w:r>
      <w:r w:rsidR="005F2598">
        <w:t xml:space="preserve">minimaal </w:t>
      </w:r>
      <w:r w:rsidR="00573860" w:rsidRPr="009400B7">
        <w:t>8</w:t>
      </w:r>
      <w:r w:rsidR="002B46A5" w:rsidRPr="009400B7">
        <w:t xml:space="preserve">0% van de gevallen het origineel kunnen herkennen. </w:t>
      </w:r>
      <w:r w:rsidR="009A2AC4" w:rsidRPr="009400B7">
        <w:t xml:space="preserve">Bij waardes vanaf 3 dB moet </w:t>
      </w:r>
      <w:r w:rsidR="001A005D" w:rsidRPr="009400B7">
        <w:t xml:space="preserve">er in </w:t>
      </w:r>
      <w:r w:rsidR="00CC3CE0" w:rsidRPr="009400B7">
        <w:t xml:space="preserve">minimaal </w:t>
      </w:r>
      <w:r w:rsidR="001A005D" w:rsidRPr="009400B7">
        <w:t>95% van de gevallen het origineel herkend worden</w:t>
      </w:r>
      <w:r w:rsidR="00DA75E4" w:rsidRPr="009400B7">
        <w:t>.</w:t>
      </w:r>
      <w:r w:rsidR="00CC3CE0" w:rsidRPr="009400B7">
        <w:t xml:space="preserve"> Bij waardes van -3dB </w:t>
      </w:r>
      <w:r w:rsidR="00CB10B5" w:rsidRPr="009400B7">
        <w:t>moet nog in minimaal 70% van de gevallen het origineel herkend kunnen worden.</w:t>
      </w:r>
      <w:r w:rsidR="00893F17" w:rsidRPr="009400B7">
        <w:t xml:space="preserve"> </w:t>
      </w:r>
      <w:r w:rsidR="00DD6EC5" w:rsidRPr="009400B7">
        <w:t>Bij waardes van minder dan -3dB zijn er geen eisen meer voor de herkenning.</w:t>
      </w:r>
    </w:p>
    <w:p w14:paraId="7C64F786" w14:textId="3901BDFE" w:rsidR="00C30B34" w:rsidRPr="009400B7" w:rsidRDefault="00DD6EC5" w:rsidP="00F36574">
      <w:pPr>
        <w:rPr>
          <w:b/>
        </w:rPr>
      </w:pPr>
      <w:r w:rsidRPr="009400B7">
        <w:lastRenderedPageBreak/>
        <w:t xml:space="preserve">Als laatste </w:t>
      </w:r>
      <w:r w:rsidR="003E0661" w:rsidRPr="009400B7">
        <w:t xml:space="preserve">is het nog belangrijk dat de software zo min mogelijk </w:t>
      </w:r>
      <w:r w:rsidR="00DC0D7F" w:rsidRPr="009400B7">
        <w:t>fout</w:t>
      </w:r>
      <w:r w:rsidR="003E0661" w:rsidRPr="009400B7">
        <w:t xml:space="preserve">-positieven genereert. Er is een limiet gesteld van </w:t>
      </w:r>
      <w:r w:rsidR="00460C1F" w:rsidRPr="009400B7">
        <w:t>maximaal 5%</w:t>
      </w:r>
      <w:r w:rsidR="004800BE" w:rsidRPr="009400B7">
        <w:t xml:space="preserve"> aan</w:t>
      </w:r>
      <w:r w:rsidR="00460C1F" w:rsidRPr="009400B7">
        <w:t xml:space="preserve"> </w:t>
      </w:r>
      <w:r w:rsidR="00DC0D7F" w:rsidRPr="009400B7">
        <w:t>fout</w:t>
      </w:r>
      <w:r w:rsidR="00460C1F" w:rsidRPr="009400B7">
        <w:t>-po</w:t>
      </w:r>
      <w:r w:rsidR="00DC0D7F" w:rsidRPr="009400B7">
        <w:t>sitieven</w:t>
      </w:r>
      <w:r w:rsidR="00147842" w:rsidRPr="009400B7">
        <w:t>, omdat dit geacht wordt technisch haalbaar te zijn</w:t>
      </w:r>
      <w:r w:rsidR="00C80692" w:rsidRPr="009400B7">
        <w:t xml:space="preserve"> voor dit project</w:t>
      </w:r>
      <w:r w:rsidR="00DC0D7F" w:rsidRPr="009400B7">
        <w:t>.</w:t>
      </w:r>
      <w:r w:rsidR="007D4F60">
        <w:t xml:space="preserve"> </w:t>
      </w:r>
      <w:r w:rsidR="00A237A3">
        <w:t>Een fout-positief treedt op wanneer het programma aangeeft een match te hebben gevonden terwijl het</w:t>
      </w:r>
      <w:r w:rsidR="00960D73">
        <w:t xml:space="preserve"> te matchen nummer niet in de database staat.</w:t>
      </w:r>
    </w:p>
    <w:p w14:paraId="074E3D51" w14:textId="2CAABFA1" w:rsidR="00DC0D7F" w:rsidRPr="009400B7" w:rsidRDefault="00DC0D7F" w:rsidP="00DC0D7F">
      <w:pPr>
        <w:pStyle w:val="kop20"/>
      </w:pPr>
      <w:r w:rsidRPr="009400B7">
        <w:t>Lijst van eisen</w:t>
      </w:r>
      <w:r w:rsidR="002B0632" w:rsidRPr="009400B7">
        <w:t>:</w:t>
      </w:r>
    </w:p>
    <w:p w14:paraId="2D865F94" w14:textId="52CC3583" w:rsidR="002B0632" w:rsidRPr="009400B7" w:rsidRDefault="007139B4" w:rsidP="002B0632">
      <w:pPr>
        <w:pStyle w:val="Lijstalinea"/>
        <w:numPr>
          <w:ilvl w:val="0"/>
          <w:numId w:val="6"/>
        </w:numPr>
      </w:pPr>
      <w:r w:rsidRPr="009400B7">
        <w:t>De g</w:t>
      </w:r>
      <w:r w:rsidR="009A60A4" w:rsidRPr="009400B7">
        <w:t>eluidsfragmenten die gematcht moeten worden mogen maximaal 10 seconden lang zijn.</w:t>
      </w:r>
    </w:p>
    <w:p w14:paraId="27901B83" w14:textId="1A98BAF1" w:rsidR="00AE2E49" w:rsidRPr="009400B7" w:rsidRDefault="00AE2E49" w:rsidP="00AE2E49">
      <w:pPr>
        <w:pStyle w:val="Lijstalinea"/>
        <w:numPr>
          <w:ilvl w:val="0"/>
          <w:numId w:val="6"/>
        </w:numPr>
      </w:pPr>
      <w:r w:rsidRPr="009400B7">
        <w:t xml:space="preserve">De software moet </w:t>
      </w:r>
      <w:r w:rsidR="00B65658" w:rsidRPr="009400B7">
        <w:t>met een smartphone te gebruiken zijn.</w:t>
      </w:r>
    </w:p>
    <w:p w14:paraId="62D95703" w14:textId="791CAB46" w:rsidR="00AE2E49" w:rsidRPr="009400B7" w:rsidRDefault="00AE2E49" w:rsidP="00AE2E49">
      <w:pPr>
        <w:pStyle w:val="Lijstalinea"/>
        <w:numPr>
          <w:ilvl w:val="0"/>
          <w:numId w:val="6"/>
        </w:numPr>
      </w:pPr>
      <w:r w:rsidRPr="009400B7">
        <w:t>De software moet een catalogus aankunnen van minimaal 2000 nummers.</w:t>
      </w:r>
    </w:p>
    <w:p w14:paraId="5BE39F2E" w14:textId="3230BBB7" w:rsidR="00AE2E49" w:rsidRPr="009400B7" w:rsidRDefault="00485CEE" w:rsidP="00AE2E49">
      <w:pPr>
        <w:pStyle w:val="Lijstalinea"/>
        <w:numPr>
          <w:ilvl w:val="0"/>
          <w:numId w:val="6"/>
        </w:numPr>
      </w:pPr>
      <w:r w:rsidRPr="009400B7">
        <w:t xml:space="preserve">De gemiddelde zoektijd </w:t>
      </w:r>
      <w:r w:rsidR="003235A2" w:rsidRPr="009400B7">
        <w:t xml:space="preserve">van een </w:t>
      </w:r>
      <w:r w:rsidR="0090430C" w:rsidRPr="009400B7">
        <w:t>opgenomen fragment</w:t>
      </w:r>
      <w:r w:rsidRPr="009400B7">
        <w:t xml:space="preserve"> mag maximaal twee seconden zijn, waarvan minimaal 90% onder de drie seconden blijft.</w:t>
      </w:r>
    </w:p>
    <w:p w14:paraId="5DDCF85B" w14:textId="179F5214" w:rsidR="00485CEE" w:rsidRPr="009400B7" w:rsidRDefault="00A65EF0" w:rsidP="00AE2E49">
      <w:pPr>
        <w:pStyle w:val="Lijstalinea"/>
        <w:numPr>
          <w:ilvl w:val="0"/>
          <w:numId w:val="6"/>
        </w:numPr>
      </w:pPr>
      <w:r w:rsidRPr="009400B7">
        <w:t xml:space="preserve">Bij een </w:t>
      </w:r>
      <w:r w:rsidR="0007753C">
        <w:t>signaal-ruisverhouding</w:t>
      </w:r>
      <w:r w:rsidRPr="009400B7">
        <w:t xml:space="preserve"> van</w:t>
      </w:r>
      <w:r w:rsidR="00953DF7">
        <w:t>af</w:t>
      </w:r>
      <w:r w:rsidRPr="009400B7">
        <w:t xml:space="preserve"> 3dB</w:t>
      </w:r>
      <w:r w:rsidR="00953DF7">
        <w:t xml:space="preserve"> en hoger</w:t>
      </w:r>
      <w:r w:rsidR="003C16D6" w:rsidRPr="009400B7">
        <w:t xml:space="preserve"> moet er in minimaal 95% van de gevallen een match gevonden worden.</w:t>
      </w:r>
    </w:p>
    <w:p w14:paraId="6EC9C422" w14:textId="1399EA1E" w:rsidR="003C16D6" w:rsidRPr="009400B7" w:rsidRDefault="003C16D6" w:rsidP="00AE2E49">
      <w:pPr>
        <w:pStyle w:val="Lijstalinea"/>
        <w:numPr>
          <w:ilvl w:val="0"/>
          <w:numId w:val="6"/>
        </w:numPr>
      </w:pPr>
      <w:r w:rsidRPr="009400B7">
        <w:t xml:space="preserve">Bij een </w:t>
      </w:r>
      <w:r w:rsidR="0007753C">
        <w:t>signaal-ruisverhouding</w:t>
      </w:r>
      <w:r w:rsidRPr="009400B7">
        <w:t xml:space="preserve"> van </w:t>
      </w:r>
      <w:r w:rsidR="00454AEB" w:rsidRPr="009400B7">
        <w:t>0 dB moet er in minimaal 80% van de gevallen een match gevonden worden</w:t>
      </w:r>
      <w:r w:rsidR="008F49DC" w:rsidRPr="009400B7">
        <w:t>.</w:t>
      </w:r>
    </w:p>
    <w:p w14:paraId="1329CFAD" w14:textId="1F129D27" w:rsidR="00454AEB" w:rsidRPr="009400B7" w:rsidRDefault="00454AEB" w:rsidP="00AE2E49">
      <w:pPr>
        <w:pStyle w:val="Lijstalinea"/>
        <w:numPr>
          <w:ilvl w:val="0"/>
          <w:numId w:val="6"/>
        </w:numPr>
      </w:pPr>
      <w:r w:rsidRPr="009400B7">
        <w:t xml:space="preserve">Bij een </w:t>
      </w:r>
      <w:r w:rsidR="0007753C">
        <w:t>signaal-ruisverhouding</w:t>
      </w:r>
      <w:r w:rsidRPr="009400B7">
        <w:t xml:space="preserve"> </w:t>
      </w:r>
      <w:r w:rsidR="00C80692" w:rsidRPr="009400B7">
        <w:t xml:space="preserve">van </w:t>
      </w:r>
      <w:r w:rsidRPr="009400B7">
        <w:t xml:space="preserve"> -3 dB moet er in minimaal </w:t>
      </w:r>
      <w:r w:rsidR="00423369" w:rsidRPr="009400B7">
        <w:t>70% van de gevallen een match gevonden worden</w:t>
      </w:r>
      <w:r w:rsidR="00854147" w:rsidRPr="009400B7">
        <w:t>.</w:t>
      </w:r>
    </w:p>
    <w:p w14:paraId="4FB4E6AF" w14:textId="53E32647" w:rsidR="00854147" w:rsidRPr="009400B7" w:rsidRDefault="008F49DC" w:rsidP="00AE2E49">
      <w:pPr>
        <w:pStyle w:val="Lijstalinea"/>
        <w:numPr>
          <w:ilvl w:val="0"/>
          <w:numId w:val="6"/>
        </w:numPr>
      </w:pPr>
      <w:r w:rsidRPr="009400B7">
        <w:t>Er mag in maximaal 5% van de gevallen een fout-positief optreden.</w:t>
      </w:r>
    </w:p>
    <w:p w14:paraId="4878D880" w14:textId="134AED09" w:rsidR="00C30B34" w:rsidRPr="009400B7" w:rsidRDefault="00B85C0B">
      <w:pPr>
        <w:pStyle w:val="kop10"/>
      </w:pPr>
      <w:bookmarkStart w:id="3" w:name="_Toc532121679"/>
      <w:r w:rsidRPr="009400B7">
        <w:lastRenderedPageBreak/>
        <w:t>Theorie</w:t>
      </w:r>
      <w:bookmarkEnd w:id="3"/>
    </w:p>
    <w:p w14:paraId="5F16740D" w14:textId="271D9281" w:rsidR="00C30B34" w:rsidRPr="009400B7" w:rsidRDefault="00827B52">
      <w:pPr>
        <w:pStyle w:val="kop20"/>
      </w:pPr>
      <w:r w:rsidRPr="009400B7">
        <w:t>Algemeen</w:t>
      </w:r>
    </w:p>
    <w:p w14:paraId="348A181C" w14:textId="1A64FFC0" w:rsidR="00827B52" w:rsidRPr="009400B7" w:rsidRDefault="00AD5D3D" w:rsidP="00827B52">
      <w:r w:rsidRPr="009400B7">
        <w:t xml:space="preserve">De techniek waarmee </w:t>
      </w:r>
      <w:r w:rsidR="00052115" w:rsidRPr="009400B7">
        <w:t xml:space="preserve">audiofragmenten </w:t>
      </w:r>
      <w:r w:rsidR="0022732C" w:rsidRPr="009400B7">
        <w:t xml:space="preserve">worden herkend heet Audio </w:t>
      </w:r>
      <w:proofErr w:type="spellStart"/>
      <w:r w:rsidR="0022732C" w:rsidRPr="009400B7">
        <w:t>Fingerprinting</w:t>
      </w:r>
      <w:proofErr w:type="spellEnd"/>
      <w:r w:rsidR="0022732C" w:rsidRPr="009400B7">
        <w:t xml:space="preserve"> </w:t>
      </w:r>
      <w:r w:rsidR="003B35D1" w:rsidRPr="009400B7">
        <w:t xml:space="preserve">of </w:t>
      </w:r>
      <w:proofErr w:type="spellStart"/>
      <w:r w:rsidR="003B35D1" w:rsidRPr="009400B7">
        <w:t>Acoustic</w:t>
      </w:r>
      <w:proofErr w:type="spellEnd"/>
      <w:r w:rsidR="003B35D1" w:rsidRPr="009400B7">
        <w:t xml:space="preserve"> </w:t>
      </w:r>
      <w:proofErr w:type="spellStart"/>
      <w:r w:rsidR="003B35D1" w:rsidRPr="009400B7">
        <w:t>Fingerprinting</w:t>
      </w:r>
      <w:proofErr w:type="spellEnd"/>
      <w:r w:rsidR="00A769E5" w:rsidRPr="009400B7">
        <w:t xml:space="preserve"> </w:t>
      </w:r>
      <w:sdt>
        <w:sdtPr>
          <w:id w:val="1294490203"/>
          <w:citation/>
        </w:sdtPr>
        <w:sdtEndPr/>
        <w:sdtContent>
          <w:r w:rsidR="00A769E5" w:rsidRPr="009400B7">
            <w:fldChar w:fldCharType="begin"/>
          </w:r>
          <w:r w:rsidR="002667E9">
            <w:instrText xml:space="preserve">CITATION Wik181 \l 1043 </w:instrText>
          </w:r>
          <w:r w:rsidR="00A769E5" w:rsidRPr="009400B7">
            <w:fldChar w:fldCharType="separate"/>
          </w:r>
          <w:r w:rsidR="00D0438F">
            <w:rPr>
              <w:noProof/>
            </w:rPr>
            <w:t>(Wikipedia, 2018a)</w:t>
          </w:r>
          <w:r w:rsidR="00A769E5" w:rsidRPr="009400B7">
            <w:fldChar w:fldCharType="end"/>
          </w:r>
        </w:sdtContent>
      </w:sdt>
      <w:r w:rsidR="00A769E5" w:rsidRPr="009400B7">
        <w:t xml:space="preserve">. </w:t>
      </w:r>
      <w:r w:rsidR="00111F2C" w:rsidRPr="009400B7">
        <w:t xml:space="preserve">Men maakt dan een </w:t>
      </w:r>
      <w:r w:rsidR="006D5049">
        <w:t xml:space="preserve">soort </w:t>
      </w:r>
      <w:r w:rsidR="00D802C4" w:rsidRPr="009400B7">
        <w:t xml:space="preserve">vingerafdruk van een klein </w:t>
      </w:r>
      <w:r w:rsidR="006F7FA8" w:rsidRPr="009400B7">
        <w:t>deel van het audio</w:t>
      </w:r>
      <w:r w:rsidR="00B12358" w:rsidRPr="009400B7">
        <w:t xml:space="preserve">fragment en vergelijkt dit volgens met vingerafdrukken van andere audiofragmenten in een database. Een </w:t>
      </w:r>
      <w:r w:rsidR="006D5049">
        <w:t>veel gebruikte</w:t>
      </w:r>
      <w:r w:rsidR="00E260D5" w:rsidRPr="009400B7">
        <w:t xml:space="preserve"> techniek hiervoor is het maken van een </w:t>
      </w:r>
      <w:r w:rsidR="006B6416" w:rsidRPr="009400B7">
        <w:t>spectrogram</w:t>
      </w:r>
      <w:r w:rsidR="00E260D5" w:rsidRPr="009400B7">
        <w:t xml:space="preserve"> van het audiofragment</w:t>
      </w:r>
      <w:r w:rsidR="00A35239" w:rsidRPr="009400B7">
        <w:t xml:space="preserve">. In een </w:t>
      </w:r>
      <w:r w:rsidR="006B6416" w:rsidRPr="009400B7">
        <w:t>spectrogram</w:t>
      </w:r>
      <w:r w:rsidR="00A35239" w:rsidRPr="009400B7">
        <w:t xml:space="preserve"> </w:t>
      </w:r>
      <w:r w:rsidR="006B6416" w:rsidRPr="009400B7">
        <w:t>zijn</w:t>
      </w:r>
      <w:r w:rsidR="006D5049">
        <w:t xml:space="preserve"> met behulp </w:t>
      </w:r>
      <w:r w:rsidR="00397FDF">
        <w:t>van Fouriertransformaties</w:t>
      </w:r>
      <w:r w:rsidR="00A35239" w:rsidRPr="009400B7">
        <w:t xml:space="preserve"> de frequentie en de intensiteit van die frequentie </w:t>
      </w:r>
      <w:r w:rsidR="00A442F7" w:rsidRPr="009400B7">
        <w:t xml:space="preserve">uitgezet tegen de tijd. </w:t>
      </w:r>
      <w:r w:rsidR="00B32F12" w:rsidRPr="009400B7">
        <w:t xml:space="preserve">Vervolgens zijn er verschillende manieren om vanuit dit spectrogram tot een </w:t>
      </w:r>
      <w:r w:rsidR="00A270BA" w:rsidRPr="009400B7">
        <w:t>vingerafdruk</w:t>
      </w:r>
      <w:r w:rsidR="00B32F12" w:rsidRPr="009400B7">
        <w:t xml:space="preserve"> te komen</w:t>
      </w:r>
      <w:r w:rsidR="004F24FA" w:rsidRPr="009400B7">
        <w:t>. Hieronder staan twee manieren om dit te doen.</w:t>
      </w:r>
      <w:r w:rsidR="004808A4" w:rsidRPr="009400B7">
        <w:t xml:space="preserve"> Eén van het bedrijf </w:t>
      </w:r>
      <w:proofErr w:type="spellStart"/>
      <w:r w:rsidR="004808A4" w:rsidRPr="009400B7">
        <w:t>Shazam</w:t>
      </w:r>
      <w:proofErr w:type="spellEnd"/>
      <w:r w:rsidR="00706269" w:rsidRPr="009400B7">
        <w:t xml:space="preserve"> en één van het bedrijf Philips.</w:t>
      </w:r>
    </w:p>
    <w:p w14:paraId="6F52AD2A" w14:textId="1690E2F7" w:rsidR="00FE0AE4" w:rsidRPr="009400B7" w:rsidRDefault="00FE0AE4" w:rsidP="00FE0AE4">
      <w:pPr>
        <w:pStyle w:val="kop20"/>
      </w:pPr>
      <w:proofErr w:type="spellStart"/>
      <w:r w:rsidRPr="009400B7">
        <w:t>Shazam</w:t>
      </w:r>
      <w:proofErr w:type="spellEnd"/>
    </w:p>
    <w:p w14:paraId="4AB0F817" w14:textId="310EFBF6" w:rsidR="00FE0AE4" w:rsidRPr="009400B7" w:rsidRDefault="00B46DD0" w:rsidP="00FE0AE4">
      <w:r w:rsidRPr="009400B7">
        <w:rPr>
          <w:noProof/>
        </w:rPr>
        <mc:AlternateContent>
          <mc:Choice Requires="wps">
            <w:drawing>
              <wp:anchor distT="0" distB="0" distL="114300" distR="114300" simplePos="0" relativeHeight="251658243" behindDoc="0" locked="0" layoutInCell="1" allowOverlap="1" wp14:anchorId="1C938341" wp14:editId="5304B84D">
                <wp:simplePos x="0" y="0"/>
                <wp:positionH relativeFrom="column">
                  <wp:posOffset>-1721409</wp:posOffset>
                </wp:positionH>
                <wp:positionV relativeFrom="paragraph">
                  <wp:posOffset>1322806</wp:posOffset>
                </wp:positionV>
                <wp:extent cx="1484986" cy="1038758"/>
                <wp:effectExtent l="0" t="0" r="1270" b="10160"/>
                <wp:wrapNone/>
                <wp:docPr id="10" name="Tekstvak 10"/>
                <wp:cNvGraphicFramePr/>
                <a:graphic xmlns:a="http://schemas.openxmlformats.org/drawingml/2006/main">
                  <a:graphicData uri="http://schemas.microsoft.com/office/word/2010/wordprocessingShape">
                    <wps:wsp>
                      <wps:cNvSpPr txBox="1"/>
                      <wps:spPr>
                        <a:xfrm>
                          <a:off x="0" y="0"/>
                          <a:ext cx="1484986" cy="10387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66286" w14:textId="14999676" w:rsidR="007A7804" w:rsidRPr="0014003D" w:rsidRDefault="007A7804" w:rsidP="00B860AD">
                            <w:pPr>
                              <w:pStyle w:val="Citaat1"/>
                              <w:rPr>
                                <w:sz w:val="18"/>
                                <w:szCs w:val="18"/>
                              </w:rPr>
                            </w:pPr>
                            <w:r>
                              <w:rPr>
                                <w:sz w:val="18"/>
                                <w:szCs w:val="18"/>
                              </w:rPr>
                              <w:t xml:space="preserve">[1] </w:t>
                            </w:r>
                            <w:r w:rsidRPr="0014003D">
                              <w:rPr>
                                <w:sz w:val="18"/>
                                <w:szCs w:val="18"/>
                              </w:rPr>
                              <w:t xml:space="preserve">Een hash: een functie die voor elke andere input een zo goed als unieke </w:t>
                            </w:r>
                            <w:r>
                              <w:rPr>
                                <w:sz w:val="18"/>
                                <w:szCs w:val="18"/>
                              </w:rPr>
                              <w:t>output</w:t>
                            </w:r>
                            <w:r w:rsidRPr="0014003D">
                              <w:rPr>
                                <w:sz w:val="18"/>
                                <w:szCs w:val="18"/>
                              </w:rPr>
                              <w:t xml:space="preserve"> geeft.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1C938341" id="Tekstvak 10" o:spid="_x0000_s1029" type="#_x0000_t202" style="position:absolute;margin-left:-135.55pt;margin-top:104.15pt;width:116.95pt;height:81.8pt;z-index:251658243;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" filled="f" stroked="f" strokeweight=".5pt">
                <v:textbox style="mso-fit-shape-to-text:t" inset="0,0,0,0">
                  <w:txbxContent>
                    <w:p w14:paraId="6F666286" w14:textId="14999676" w:rsidR="007A7804" w:rsidRPr="0014003D" w:rsidRDefault="007A7804" w:rsidP="00B860AD">
                      <w:pPr>
                        <w:pStyle w:val="Citaat1"/>
                        <w:rPr>
                          <w:sz w:val="18"/>
                          <w:szCs w:val="18"/>
                        </w:rPr>
                      </w:pPr>
                      <w:r>
                        <w:rPr>
                          <w:sz w:val="18"/>
                          <w:szCs w:val="18"/>
                        </w:rPr>
                        <w:t xml:space="preserve">[1] </w:t>
                      </w:r>
                      <w:r w:rsidRPr="0014003D">
                        <w:rPr>
                          <w:sz w:val="18"/>
                          <w:szCs w:val="18"/>
                        </w:rPr>
                        <w:t xml:space="preserve">Een hash: een functie die voor elke andere input een zo goed als unieke </w:t>
                      </w:r>
                      <w:r>
                        <w:rPr>
                          <w:sz w:val="18"/>
                          <w:szCs w:val="18"/>
                        </w:rPr>
                        <w:t>output</w:t>
                      </w:r>
                      <w:r w:rsidRPr="0014003D">
                        <w:rPr>
                          <w:sz w:val="18"/>
                          <w:szCs w:val="18"/>
                        </w:rPr>
                        <w:t xml:space="preserve"> geeft.</w:t>
                      </w:r>
                    </w:p>
                  </w:txbxContent>
                </v:textbox>
              </v:shape>
            </w:pict>
          </mc:Fallback>
        </mc:AlternateContent>
      </w:r>
      <w:proofErr w:type="spellStart"/>
      <w:r w:rsidR="00A270BA" w:rsidRPr="009400B7">
        <w:t>Shazam</w:t>
      </w:r>
      <w:proofErr w:type="spellEnd"/>
      <w:r w:rsidR="00A270BA" w:rsidRPr="009400B7">
        <w:t xml:space="preserve"> maakt gebruik van de pieken in het spectrogram van een audiofragment</w:t>
      </w:r>
      <w:r w:rsidR="00DB5A7D" w:rsidRPr="009400B7">
        <w:t xml:space="preserve"> om een match te kunnen maken tussen een deel en het origineel </w:t>
      </w:r>
      <w:sdt>
        <w:sdtPr>
          <w:id w:val="902561484"/>
          <w:citation/>
        </w:sdtPr>
        <w:sdtEndPr/>
        <w:sdtContent>
          <w:r w:rsidR="00DB5A7D" w:rsidRPr="009400B7">
            <w:fldChar w:fldCharType="begin"/>
          </w:r>
          <w:r w:rsidR="00466A8A">
            <w:instrText xml:space="preserve">CITATION Wan03 \l 1043 </w:instrText>
          </w:r>
          <w:r w:rsidR="00DB5A7D" w:rsidRPr="009400B7">
            <w:fldChar w:fldCharType="separate"/>
          </w:r>
          <w:r w:rsidR="00D0438F">
            <w:rPr>
              <w:noProof/>
            </w:rPr>
            <w:t>(Wang, 2003)</w:t>
          </w:r>
          <w:r w:rsidR="00DB5A7D" w:rsidRPr="009400B7">
            <w:fldChar w:fldCharType="end"/>
          </w:r>
        </w:sdtContent>
      </w:sdt>
      <w:r w:rsidR="00DB5A7D" w:rsidRPr="009400B7">
        <w:t>.</w:t>
      </w:r>
      <w:r w:rsidR="00A83887" w:rsidRPr="009400B7">
        <w:t xml:space="preserve"> </w:t>
      </w:r>
      <w:r w:rsidR="00801BD8" w:rsidRPr="009400B7">
        <w:t>Dit doen ze omdat pieken de grootste kans hebben om achtergrondgeluid en andere verstoringen te overleven</w:t>
      </w:r>
      <w:r w:rsidR="00345392" w:rsidRPr="009400B7">
        <w:t xml:space="preserve">. </w:t>
      </w:r>
      <w:r w:rsidR="00C9623B" w:rsidRPr="009400B7">
        <w:t>Als je alleen de pieken</w:t>
      </w:r>
      <w:r w:rsidR="0072073B" w:rsidRPr="009400B7">
        <w:t xml:space="preserve"> uit een spectrogram (afb 1)</w:t>
      </w:r>
      <w:r w:rsidR="00C9623B" w:rsidRPr="009400B7">
        <w:t xml:space="preserve"> laat staan op het spec</w:t>
      </w:r>
      <w:r w:rsidR="00625239" w:rsidRPr="009400B7">
        <w:t>trogram, krijg je een soort sterrenkaart (</w:t>
      </w:r>
      <w:r w:rsidR="0072073B" w:rsidRPr="009400B7">
        <w:t>afb 2).</w:t>
      </w:r>
      <w:r w:rsidR="00205FA5" w:rsidRPr="009400B7">
        <w:t xml:space="preserve"> </w:t>
      </w:r>
      <w:r w:rsidR="005A6CE3" w:rsidRPr="009400B7">
        <w:t>Vervolgens wor</w:t>
      </w:r>
      <w:r w:rsidR="005B34B4">
        <w:t>d</w:t>
      </w:r>
      <w:r w:rsidR="00814B02">
        <w:t>t elke piek één voor één als ankerpunt genomen</w:t>
      </w:r>
      <w:r w:rsidR="005A6CE3" w:rsidRPr="009400B7">
        <w:t>. Deze ankerpunten</w:t>
      </w:r>
      <w:r w:rsidR="0082706F" w:rsidRPr="009400B7">
        <w:t xml:space="preserve"> hebben allemaal een eigen </w:t>
      </w:r>
      <w:r w:rsidR="00DD13EF" w:rsidRPr="009400B7">
        <w:t>doelzone</w:t>
      </w:r>
      <w:r w:rsidR="0082706F" w:rsidRPr="009400B7">
        <w:t>; een gebied op het spectrogram waar</w:t>
      </w:r>
      <w:r w:rsidR="00714EB5" w:rsidRPr="009400B7">
        <w:t>in het ankerpunt kan worden gekoppeld aan andere punten</w:t>
      </w:r>
      <w:r w:rsidR="00771276" w:rsidRPr="009400B7">
        <w:t xml:space="preserve"> (afb 3)</w:t>
      </w:r>
      <w:r w:rsidR="00714EB5" w:rsidRPr="009400B7">
        <w:t xml:space="preserve">. </w:t>
      </w:r>
      <w:r w:rsidR="006E77AC" w:rsidRPr="009400B7">
        <w:t>Vervolgens wordt er een hash</w:t>
      </w:r>
      <w:r w:rsidR="00C57945" w:rsidRPr="009400B7">
        <w:t xml:space="preserve"> [1]</w:t>
      </w:r>
      <w:r w:rsidR="001159D7" w:rsidRPr="009400B7">
        <w:t xml:space="preserve"> </w:t>
      </w:r>
      <w:r w:rsidR="006E77AC" w:rsidRPr="009400B7">
        <w:t xml:space="preserve">berekend van </w:t>
      </w:r>
      <w:r w:rsidR="001159D7" w:rsidRPr="009400B7">
        <w:t>de frequenties van beide punten en hun onderlinge tijdsverschil</w:t>
      </w:r>
      <w:r w:rsidR="006E77AC" w:rsidRPr="009400B7">
        <w:t xml:space="preserve"> (afb 4).</w:t>
      </w:r>
      <w:r w:rsidR="001159D7" w:rsidRPr="009400B7">
        <w:t xml:space="preserve"> </w:t>
      </w:r>
      <w:r w:rsidR="00CD02D9" w:rsidRPr="009400B7">
        <w:t xml:space="preserve">Deze hash slaan ze vervolgens op in </w:t>
      </w:r>
      <w:r w:rsidRPr="009400B7">
        <w:t>een database.</w:t>
      </w:r>
      <w:r w:rsidR="00777A82" w:rsidRPr="009400B7">
        <w:t xml:space="preserve"> Wanneer er een audiofragment gematcht moet worden maken ze op de zelfde manier vingerafdrukken</w:t>
      </w:r>
      <w:r w:rsidR="00DC7CBA" w:rsidRPr="009400B7">
        <w:t xml:space="preserve"> en kijken of een vingerafdruk in de database voorkomt. Wanneer er meerdere matches zijn </w:t>
      </w:r>
      <w:r w:rsidR="00336189" w:rsidRPr="009400B7">
        <w:t>én wanneer de tijd tussen de vingerafdrukken voor een groot deel klopt, is er een match.</w:t>
      </w:r>
    </w:p>
    <w:p w14:paraId="02ADC04A" w14:textId="13015F69" w:rsidR="007A5DF7" w:rsidRPr="009400B7" w:rsidRDefault="007A5DF7" w:rsidP="007A5DF7">
      <w:pPr>
        <w:keepNext/>
      </w:pPr>
      <w:r w:rsidRPr="009400B7">
        <w:rPr>
          <w:noProof/>
        </w:rPr>
        <w:lastRenderedPageBreak/>
        <w:drawing>
          <wp:inline distT="0" distB="0" distL="0" distR="0" wp14:anchorId="3CB5C061" wp14:editId="771F519D">
            <wp:extent cx="3267075" cy="227647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2276475"/>
                    </a:xfrm>
                    <a:prstGeom prst="rect">
                      <a:avLst/>
                    </a:prstGeom>
                  </pic:spPr>
                </pic:pic>
              </a:graphicData>
            </a:graphic>
          </wp:inline>
        </w:drawing>
      </w:r>
    </w:p>
    <w:p w14:paraId="0DC7A101" w14:textId="713CDE8A" w:rsidR="007A5DF7" w:rsidRPr="009400B7" w:rsidRDefault="007A5DF7" w:rsidP="007A5DF7">
      <w:pPr>
        <w:pStyle w:val="Bijschrift"/>
      </w:pPr>
      <w:r w:rsidRPr="009400B7">
        <w:t xml:space="preserve">Afb </w:t>
      </w:r>
      <w:r w:rsidR="00D4114E" w:rsidRPr="009400B7">
        <w:rPr>
          <w:noProof/>
        </w:rPr>
        <w:fldChar w:fldCharType="begin"/>
      </w:r>
      <w:r w:rsidR="00D4114E" w:rsidRPr="009400B7">
        <w:rPr>
          <w:noProof/>
        </w:rPr>
        <w:instrText xml:space="preserve"> SEQ Afb \* ARABIC </w:instrText>
      </w:r>
      <w:r w:rsidR="00D4114E" w:rsidRPr="009400B7">
        <w:rPr>
          <w:noProof/>
        </w:rPr>
        <w:fldChar w:fldCharType="separate"/>
      </w:r>
      <w:r w:rsidR="00DC56DE">
        <w:rPr>
          <w:noProof/>
        </w:rPr>
        <w:t>1</w:t>
      </w:r>
      <w:r w:rsidR="00D4114E" w:rsidRPr="009400B7">
        <w:rPr>
          <w:noProof/>
        </w:rPr>
        <w:fldChar w:fldCharType="end"/>
      </w:r>
    </w:p>
    <w:p w14:paraId="038DA9CB" w14:textId="77777777" w:rsidR="00AF12CB" w:rsidRPr="009400B7" w:rsidRDefault="00AF12CB" w:rsidP="00AF12CB">
      <w:pPr>
        <w:rPr>
          <w:noProof/>
        </w:rPr>
      </w:pPr>
    </w:p>
    <w:p w14:paraId="33BAB1EC" w14:textId="77777777" w:rsidR="00AF12CB" w:rsidRPr="009400B7" w:rsidRDefault="00AF12CB" w:rsidP="00AF12CB">
      <w:pPr>
        <w:keepNext/>
      </w:pPr>
      <w:r w:rsidRPr="009400B7">
        <w:rPr>
          <w:noProof/>
        </w:rPr>
        <w:drawing>
          <wp:inline distT="0" distB="0" distL="0" distR="0" wp14:anchorId="270D9FE2" wp14:editId="078AE69B">
            <wp:extent cx="3295650" cy="21336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603" b="1673"/>
                    <a:stretch/>
                  </pic:blipFill>
                  <pic:spPr bwMode="auto">
                    <a:xfrm>
                      <a:off x="0" y="0"/>
                      <a:ext cx="3295650" cy="2133600"/>
                    </a:xfrm>
                    <a:prstGeom prst="rect">
                      <a:avLst/>
                    </a:prstGeom>
                    <a:ln>
                      <a:noFill/>
                    </a:ln>
                    <a:extLst>
                      <a:ext uri="{53640926-AAD7-44D8-BBD7-CCE9431645EC}">
                        <a14:shadowObscured xmlns:a14="http://schemas.microsoft.com/office/drawing/2010/main"/>
                      </a:ext>
                    </a:extLst>
                  </pic:spPr>
                </pic:pic>
              </a:graphicData>
            </a:graphic>
          </wp:inline>
        </w:drawing>
      </w:r>
    </w:p>
    <w:p w14:paraId="3D33FE86" w14:textId="40E89026" w:rsidR="00AF12CB" w:rsidRPr="009400B7" w:rsidRDefault="00AF12CB" w:rsidP="00AF12CB">
      <w:pPr>
        <w:pStyle w:val="Bijschrift"/>
      </w:pPr>
      <w:r w:rsidRPr="009400B7">
        <w:t xml:space="preserve">Afb </w:t>
      </w:r>
      <w:r w:rsidR="00D4114E" w:rsidRPr="009400B7">
        <w:rPr>
          <w:noProof/>
        </w:rPr>
        <w:fldChar w:fldCharType="begin"/>
      </w:r>
      <w:r w:rsidR="00D4114E" w:rsidRPr="009400B7">
        <w:rPr>
          <w:noProof/>
        </w:rPr>
        <w:instrText xml:space="preserve"> SEQ Afb \* ARABIC </w:instrText>
      </w:r>
      <w:r w:rsidR="00D4114E" w:rsidRPr="009400B7">
        <w:rPr>
          <w:noProof/>
        </w:rPr>
        <w:fldChar w:fldCharType="separate"/>
      </w:r>
      <w:r w:rsidR="00DC56DE">
        <w:rPr>
          <w:noProof/>
        </w:rPr>
        <w:t>2</w:t>
      </w:r>
      <w:r w:rsidR="00D4114E" w:rsidRPr="009400B7">
        <w:rPr>
          <w:noProof/>
        </w:rPr>
        <w:fldChar w:fldCharType="end"/>
      </w:r>
    </w:p>
    <w:p w14:paraId="7152C5BD" w14:textId="77777777" w:rsidR="005C0C41" w:rsidRPr="009400B7" w:rsidRDefault="005C0C41" w:rsidP="005C0C41">
      <w:pPr>
        <w:keepNext/>
      </w:pPr>
      <w:r w:rsidRPr="009400B7">
        <w:rPr>
          <w:noProof/>
        </w:rPr>
        <w:lastRenderedPageBreak/>
        <w:drawing>
          <wp:inline distT="0" distB="0" distL="0" distR="0" wp14:anchorId="0C05715E" wp14:editId="76BD7171">
            <wp:extent cx="2990850" cy="21717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2171700"/>
                    </a:xfrm>
                    <a:prstGeom prst="rect">
                      <a:avLst/>
                    </a:prstGeom>
                  </pic:spPr>
                </pic:pic>
              </a:graphicData>
            </a:graphic>
          </wp:inline>
        </w:drawing>
      </w:r>
    </w:p>
    <w:p w14:paraId="407733A1" w14:textId="28847512" w:rsidR="005C0C41" w:rsidRPr="009400B7" w:rsidRDefault="005C0C41" w:rsidP="005C0C41">
      <w:pPr>
        <w:pStyle w:val="Bijschrift"/>
      </w:pPr>
      <w:r w:rsidRPr="009400B7">
        <w:t xml:space="preserve">Afb </w:t>
      </w:r>
      <w:r w:rsidR="00D4114E" w:rsidRPr="009400B7">
        <w:rPr>
          <w:noProof/>
        </w:rPr>
        <w:fldChar w:fldCharType="begin"/>
      </w:r>
      <w:r w:rsidR="00D4114E" w:rsidRPr="009400B7">
        <w:rPr>
          <w:noProof/>
        </w:rPr>
        <w:instrText xml:space="preserve"> SEQ Afb \* ARABIC </w:instrText>
      </w:r>
      <w:r w:rsidR="00D4114E" w:rsidRPr="009400B7">
        <w:rPr>
          <w:noProof/>
        </w:rPr>
        <w:fldChar w:fldCharType="separate"/>
      </w:r>
      <w:r w:rsidR="00DC56DE">
        <w:rPr>
          <w:noProof/>
        </w:rPr>
        <w:t>3</w:t>
      </w:r>
      <w:r w:rsidR="00D4114E" w:rsidRPr="009400B7">
        <w:rPr>
          <w:noProof/>
        </w:rPr>
        <w:fldChar w:fldCharType="end"/>
      </w:r>
    </w:p>
    <w:p w14:paraId="205FAE21" w14:textId="77777777" w:rsidR="00D65871" w:rsidRPr="009400B7" w:rsidRDefault="00B3192D" w:rsidP="00D65871">
      <w:pPr>
        <w:keepNext/>
      </w:pPr>
      <w:r w:rsidRPr="009400B7">
        <w:rPr>
          <w:noProof/>
        </w:rPr>
        <w:drawing>
          <wp:inline distT="0" distB="0" distL="0" distR="0" wp14:anchorId="0D100558" wp14:editId="5CB5F189">
            <wp:extent cx="2876550" cy="2143353"/>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70"/>
                    <a:stretch/>
                  </pic:blipFill>
                  <pic:spPr bwMode="auto">
                    <a:xfrm>
                      <a:off x="0" y="0"/>
                      <a:ext cx="2876550" cy="2143353"/>
                    </a:xfrm>
                    <a:prstGeom prst="rect">
                      <a:avLst/>
                    </a:prstGeom>
                    <a:ln>
                      <a:noFill/>
                    </a:ln>
                    <a:extLst>
                      <a:ext uri="{53640926-AAD7-44D8-BBD7-CCE9431645EC}">
                        <a14:shadowObscured xmlns:a14="http://schemas.microsoft.com/office/drawing/2010/main"/>
                      </a:ext>
                    </a:extLst>
                  </pic:spPr>
                </pic:pic>
              </a:graphicData>
            </a:graphic>
          </wp:inline>
        </w:drawing>
      </w:r>
    </w:p>
    <w:p w14:paraId="2F85E6EA" w14:textId="37843745" w:rsidR="00B3192D" w:rsidRPr="009400B7" w:rsidRDefault="00D65871" w:rsidP="00D65871">
      <w:pPr>
        <w:pStyle w:val="Bijschrift"/>
      </w:pPr>
      <w:r w:rsidRPr="009400B7">
        <w:t xml:space="preserve">Afb </w:t>
      </w:r>
      <w:r w:rsidR="00D4114E" w:rsidRPr="009400B7">
        <w:rPr>
          <w:noProof/>
        </w:rPr>
        <w:fldChar w:fldCharType="begin"/>
      </w:r>
      <w:r w:rsidR="00D4114E" w:rsidRPr="009400B7">
        <w:rPr>
          <w:noProof/>
        </w:rPr>
        <w:instrText xml:space="preserve"> SEQ Afb \* ARABIC </w:instrText>
      </w:r>
      <w:r w:rsidR="00D4114E" w:rsidRPr="009400B7">
        <w:rPr>
          <w:noProof/>
        </w:rPr>
        <w:fldChar w:fldCharType="separate"/>
      </w:r>
      <w:r w:rsidR="00DC56DE">
        <w:rPr>
          <w:noProof/>
        </w:rPr>
        <w:t>4</w:t>
      </w:r>
      <w:r w:rsidR="00D4114E" w:rsidRPr="009400B7">
        <w:rPr>
          <w:noProof/>
        </w:rPr>
        <w:fldChar w:fldCharType="end"/>
      </w:r>
    </w:p>
    <w:p w14:paraId="66C76EA8" w14:textId="525DE5F7" w:rsidR="0062313B" w:rsidRPr="009400B7" w:rsidRDefault="0062313B" w:rsidP="0062313B"/>
    <w:p w14:paraId="774C20B3" w14:textId="4A4FAA9E" w:rsidR="0062313B" w:rsidRPr="009400B7" w:rsidRDefault="0062313B" w:rsidP="0062313B">
      <w:pPr>
        <w:pStyle w:val="kop20"/>
      </w:pPr>
      <w:r w:rsidRPr="009400B7">
        <w:t>Philips</w:t>
      </w:r>
    </w:p>
    <w:p w14:paraId="6D515A52" w14:textId="7569C402" w:rsidR="0062313B" w:rsidRPr="009400B7" w:rsidRDefault="008B1DDF" w:rsidP="0062313B">
      <w:r w:rsidRPr="009400B7">
        <w:t xml:space="preserve">Ook Philips gebruikt </w:t>
      </w:r>
      <w:r w:rsidR="00B13667" w:rsidRPr="009400B7">
        <w:t xml:space="preserve">spectrogrammen voor het herkennen van audiofragmenten </w:t>
      </w:r>
      <w:sdt>
        <w:sdtPr>
          <w:id w:val="445040343"/>
          <w:citation/>
        </w:sdtPr>
        <w:sdtEndPr/>
        <w:sdtContent>
          <w:r w:rsidR="00B13667" w:rsidRPr="009400B7">
            <w:fldChar w:fldCharType="begin"/>
          </w:r>
          <w:r w:rsidR="005E5976">
            <w:instrText xml:space="preserve">CITATION Hai02 \l 1043 </w:instrText>
          </w:r>
          <w:r w:rsidR="00B13667" w:rsidRPr="009400B7">
            <w:fldChar w:fldCharType="separate"/>
          </w:r>
          <w:r w:rsidR="00D0438F">
            <w:rPr>
              <w:noProof/>
            </w:rPr>
            <w:t>(Haitsma &amp; Kalker, 2002)</w:t>
          </w:r>
          <w:r w:rsidR="00B13667" w:rsidRPr="009400B7">
            <w:fldChar w:fldCharType="end"/>
          </w:r>
        </w:sdtContent>
      </w:sdt>
      <w:r w:rsidR="00B13667" w:rsidRPr="009400B7">
        <w:t>.</w:t>
      </w:r>
      <w:r w:rsidR="00A31B5F" w:rsidRPr="009400B7">
        <w:t xml:space="preserve"> Een audiofragment wordt</w:t>
      </w:r>
      <w:r w:rsidR="0031005A" w:rsidRPr="009400B7">
        <w:t xml:space="preserve"> opgedeeld in fragmenten van drie seconden; een </w:t>
      </w:r>
      <w:r w:rsidR="00ED6F7E" w:rsidRPr="009400B7">
        <w:t>vingerafdruk blok</w:t>
      </w:r>
      <w:r w:rsidR="0031005A" w:rsidRPr="009400B7">
        <w:t xml:space="preserve">. Elk </w:t>
      </w:r>
      <w:r w:rsidR="00ED6F7E" w:rsidRPr="009400B7">
        <w:t>blok</w:t>
      </w:r>
      <w:r w:rsidR="0031005A" w:rsidRPr="009400B7">
        <w:t xml:space="preserve"> wordt vervolgens opgespl</w:t>
      </w:r>
      <w:r w:rsidR="00ED6F7E" w:rsidRPr="009400B7">
        <w:t>itst in 256</w:t>
      </w:r>
      <w:r w:rsidR="00FD0E2F" w:rsidRPr="009400B7">
        <w:t xml:space="preserve"> delen van elk 11.6 milliseconden.</w:t>
      </w:r>
      <w:r w:rsidR="0075716D" w:rsidRPr="009400B7">
        <w:t xml:space="preserve"> Van elk van deze delen wordt een spectrogram gemaakt.</w:t>
      </w:r>
      <w:r w:rsidR="00C060EF" w:rsidRPr="009400B7">
        <w:t xml:space="preserve"> Vervolgens worden tussen 300 en 2000 Hz </w:t>
      </w:r>
      <w:r w:rsidR="000E6239" w:rsidRPr="009400B7">
        <w:t xml:space="preserve">33 </w:t>
      </w:r>
      <w:r w:rsidR="00A701DC" w:rsidRPr="009400B7">
        <w:t>frequentiebanden gekozen</w:t>
      </w:r>
      <w:r w:rsidR="00182F11" w:rsidRPr="009400B7">
        <w:t xml:space="preserve"> die logarit</w:t>
      </w:r>
      <w:r w:rsidR="00F162B3" w:rsidRPr="009400B7">
        <w:t>misch verdeeld liggen.</w:t>
      </w:r>
      <w:r w:rsidR="00CA7321" w:rsidRPr="009400B7">
        <w:t xml:space="preserve"> Vervolgens gebruiken ze </w:t>
      </w:r>
      <w:r w:rsidR="00F3713A" w:rsidRPr="009400B7">
        <w:t>onderstaande</w:t>
      </w:r>
      <w:r w:rsidR="00A319DF" w:rsidRPr="009400B7">
        <w:t xml:space="preserve"> functie </w:t>
      </w:r>
      <m:oMath>
        <m:r>
          <w:rPr>
            <w:rFonts w:ascii="Cambria Math" w:hAnsi="Cambria Math"/>
          </w:rPr>
          <m:t>F(n,m)</m:t>
        </m:r>
      </m:oMath>
      <w:r w:rsidR="00421A33" w:rsidRPr="009400B7">
        <w:rPr>
          <w:rFonts w:eastAsiaTheme="minorEastAsia"/>
        </w:rPr>
        <w:t xml:space="preserve">, waarin </w:t>
      </w:r>
      <m:oMath>
        <m:r>
          <w:rPr>
            <w:rFonts w:ascii="Cambria Math" w:eastAsiaTheme="minorEastAsia" w:hAnsi="Cambria Math"/>
          </w:rPr>
          <m:t>n</m:t>
        </m:r>
      </m:oMath>
      <w:r w:rsidR="00421A33" w:rsidRPr="009400B7">
        <w:rPr>
          <w:rFonts w:eastAsiaTheme="minorEastAsia"/>
        </w:rPr>
        <w:t xml:space="preserve"> </w:t>
      </w:r>
      <w:r w:rsidR="00DB2C84" w:rsidRPr="009400B7">
        <w:rPr>
          <w:rFonts w:eastAsiaTheme="minorEastAsia"/>
        </w:rPr>
        <w:t xml:space="preserve">het tijdsfragment is, </w:t>
      </w:r>
      <m:oMath>
        <m:r>
          <w:rPr>
            <w:rFonts w:ascii="Cambria Math" w:eastAsiaTheme="minorEastAsia" w:hAnsi="Cambria Math"/>
          </w:rPr>
          <m:t>m</m:t>
        </m:r>
      </m:oMath>
      <w:r w:rsidR="00DB2C84" w:rsidRPr="009400B7">
        <w:rPr>
          <w:rFonts w:eastAsiaTheme="minorEastAsia"/>
        </w:rPr>
        <w:t xml:space="preserve"> de frequentieband</w:t>
      </w:r>
      <w:r w:rsidR="00192E57" w:rsidRPr="009400B7">
        <w:rPr>
          <w:rFonts w:eastAsiaTheme="minorEastAsia"/>
        </w:rPr>
        <w:t xml:space="preserve"> en </w:t>
      </w:r>
      <m:oMath>
        <m:r>
          <w:rPr>
            <w:rFonts w:ascii="Cambria Math" w:eastAsiaTheme="minorEastAsia" w:hAnsi="Cambria Math"/>
          </w:rPr>
          <m:t>E(n,m)</m:t>
        </m:r>
      </m:oMath>
      <w:r w:rsidR="00192E57" w:rsidRPr="009400B7">
        <w:rPr>
          <w:rFonts w:eastAsiaTheme="minorEastAsia"/>
        </w:rPr>
        <w:t xml:space="preserve"> de energie van de frequentieband </w:t>
      </w:r>
      <m:oMath>
        <m:r>
          <w:rPr>
            <w:rFonts w:ascii="Cambria Math" w:eastAsiaTheme="minorEastAsia" w:hAnsi="Cambria Math"/>
          </w:rPr>
          <m:t>m</m:t>
        </m:r>
      </m:oMath>
      <w:r w:rsidR="00192E57" w:rsidRPr="009400B7">
        <w:rPr>
          <w:rFonts w:eastAsiaTheme="minorEastAsia"/>
        </w:rPr>
        <w:t xml:space="preserve"> in tijdsfragment </w:t>
      </w:r>
      <m:oMath>
        <m:r>
          <w:rPr>
            <w:rFonts w:ascii="Cambria Math" w:eastAsiaTheme="minorEastAsia" w:hAnsi="Cambria Math"/>
          </w:rPr>
          <m:t>n</m:t>
        </m:r>
      </m:oMath>
      <w:r w:rsidR="00A34C77" w:rsidRPr="009400B7">
        <w:rPr>
          <w:rFonts w:eastAsiaTheme="minorEastAsia"/>
        </w:rPr>
        <w:t xml:space="preserve"> is,</w:t>
      </w:r>
      <w:r w:rsidR="00CA7321" w:rsidRPr="009400B7">
        <w:t xml:space="preserve"> om te </w:t>
      </w:r>
      <w:r w:rsidR="00847B5F" w:rsidRPr="009400B7">
        <w:t>bepalen of de frequentieband in het tijdsfragment een waarde van 1 of van 0 zal krijgen.</w:t>
      </w:r>
      <w:r w:rsidR="00413955" w:rsidRPr="009400B7">
        <w:t xml:space="preserve"> </w:t>
      </w:r>
      <w:r w:rsidR="00A34C77" w:rsidRPr="009400B7">
        <w:t xml:space="preserve">Van </w:t>
      </w:r>
      <w:r w:rsidR="00A34C77" w:rsidRPr="009400B7">
        <w:lastRenderedPageBreak/>
        <w:t>de 32 uitkomsten maken ze vervolgens een 32-bits sub</w:t>
      </w:r>
      <w:r w:rsidR="001D4626" w:rsidRPr="009400B7">
        <w:t>-</w:t>
      </w:r>
      <w:r w:rsidR="00A34C77" w:rsidRPr="009400B7">
        <w:t>vingerafdru</w:t>
      </w:r>
      <w:r w:rsidR="001D4626" w:rsidRPr="009400B7">
        <w:t xml:space="preserve">k. Als </w:t>
      </w:r>
      <w:r w:rsidR="00E47153" w:rsidRPr="009400B7">
        <w:t>ze 256 sub-vingerafdrukken bij elkaar zetten, krijgen ze een vingerafdrukblok</w:t>
      </w:r>
      <w:r w:rsidR="005239CD" w:rsidRPr="009400B7">
        <w:t xml:space="preserve"> (afb 5a). </w:t>
      </w:r>
      <w:r w:rsidR="00D202D6" w:rsidRPr="009400B7">
        <w:t>Als ze dit vergelijken me</w:t>
      </w:r>
      <w:r w:rsidR="002E39FE" w:rsidRPr="009400B7">
        <w:t xml:space="preserve">t hetzelfde fragment, maar dan in MP3 formaat (afb 5b), </w:t>
      </w:r>
      <w:r w:rsidR="00A833B5" w:rsidRPr="009400B7">
        <w:t>krijgen ze een diagram waarin de verschillen te zien zijn (afb 5c).</w:t>
      </w:r>
    </w:p>
    <w:p w14:paraId="740DD151" w14:textId="37204045" w:rsidR="00227109" w:rsidRPr="009400B7" w:rsidRDefault="006A3744" w:rsidP="0062313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n,m</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E</m:t>
                  </m:r>
                  <m:d>
                    <m:dPr>
                      <m:ctrlPr>
                        <w:rPr>
                          <w:rFonts w:ascii="Cambria Math" w:hAnsi="Cambria Math"/>
                          <w:i/>
                        </w:rPr>
                      </m:ctrlPr>
                    </m:dPr>
                    <m:e>
                      <m:r>
                        <w:rPr>
                          <w:rFonts w:ascii="Cambria Math" w:hAnsi="Cambria Math"/>
                        </w:rPr>
                        <m:t>n,m</m:t>
                      </m:r>
                    </m:e>
                  </m:d>
                  <m:r>
                    <w:rPr>
                      <w:rFonts w:ascii="Cambria Math" w:hAnsi="Cambria Math"/>
                    </w:rPr>
                    <m:t>-E</m:t>
                  </m:r>
                  <m:d>
                    <m:dPr>
                      <m:ctrlPr>
                        <w:rPr>
                          <w:rFonts w:ascii="Cambria Math" w:hAnsi="Cambria Math"/>
                          <w:i/>
                        </w:rPr>
                      </m:ctrlPr>
                    </m:dPr>
                    <m:e>
                      <m:r>
                        <w:rPr>
                          <w:rFonts w:ascii="Cambria Math" w:hAnsi="Cambria Math"/>
                        </w:rPr>
                        <m:t>n,m+1</m:t>
                      </m:r>
                    </m:e>
                  </m:d>
                  <m:r>
                    <w:rPr>
                      <w:rFonts w:ascii="Cambria Math" w:hAnsi="Cambria Math"/>
                    </w:rPr>
                    <m:t>-</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n-1,m</m:t>
                          </m:r>
                        </m:e>
                      </m:d>
                      <m:r>
                        <w:rPr>
                          <w:rFonts w:ascii="Cambria Math" w:hAnsi="Cambria Math"/>
                        </w:rPr>
                        <m:t>-E</m:t>
                      </m:r>
                      <m:d>
                        <m:dPr>
                          <m:ctrlPr>
                            <w:rPr>
                              <w:rFonts w:ascii="Cambria Math" w:hAnsi="Cambria Math"/>
                              <w:i/>
                            </w:rPr>
                          </m:ctrlPr>
                        </m:dPr>
                        <m:e>
                          <m:r>
                            <w:rPr>
                              <w:rFonts w:ascii="Cambria Math" w:hAnsi="Cambria Math"/>
                            </w:rPr>
                            <m:t>n-1,m+1</m:t>
                          </m:r>
                        </m:e>
                      </m:d>
                    </m:e>
                  </m:d>
                  <m:r>
                    <w:rPr>
                      <w:rFonts w:ascii="Cambria Math" w:hAnsi="Cambria Math"/>
                    </w:rPr>
                    <m:t>&gt;0</m:t>
                  </m:r>
                </m:e>
                <m:e>
                  <m:r>
                    <w:rPr>
                      <w:rFonts w:ascii="Cambria Math" w:hAnsi="Cambria Math"/>
                    </w:rPr>
                    <m:t>0 if E</m:t>
                  </m:r>
                  <m:d>
                    <m:dPr>
                      <m:ctrlPr>
                        <w:rPr>
                          <w:rFonts w:ascii="Cambria Math" w:hAnsi="Cambria Math"/>
                          <w:i/>
                        </w:rPr>
                      </m:ctrlPr>
                    </m:dPr>
                    <m:e>
                      <m:r>
                        <w:rPr>
                          <w:rFonts w:ascii="Cambria Math" w:hAnsi="Cambria Math"/>
                        </w:rPr>
                        <m:t>n,m</m:t>
                      </m:r>
                    </m:e>
                  </m:d>
                  <m:r>
                    <w:rPr>
                      <w:rFonts w:ascii="Cambria Math" w:hAnsi="Cambria Math"/>
                    </w:rPr>
                    <m:t>-E</m:t>
                  </m:r>
                  <m:d>
                    <m:dPr>
                      <m:ctrlPr>
                        <w:rPr>
                          <w:rFonts w:ascii="Cambria Math" w:hAnsi="Cambria Math"/>
                          <w:i/>
                        </w:rPr>
                      </m:ctrlPr>
                    </m:dPr>
                    <m:e>
                      <m:r>
                        <w:rPr>
                          <w:rFonts w:ascii="Cambria Math" w:hAnsi="Cambria Math"/>
                        </w:rPr>
                        <m:t>n,m+1</m:t>
                      </m:r>
                    </m:e>
                  </m:d>
                  <m:r>
                    <w:rPr>
                      <w:rFonts w:ascii="Cambria Math" w:hAnsi="Cambria Math"/>
                    </w:rPr>
                    <m:t>-</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n-1,m</m:t>
                          </m:r>
                        </m:e>
                      </m:d>
                      <m:r>
                        <w:rPr>
                          <w:rFonts w:ascii="Cambria Math" w:hAnsi="Cambria Math"/>
                        </w:rPr>
                        <m:t>-E</m:t>
                      </m:r>
                      <m:d>
                        <m:dPr>
                          <m:ctrlPr>
                            <w:rPr>
                              <w:rFonts w:ascii="Cambria Math" w:hAnsi="Cambria Math"/>
                              <w:i/>
                            </w:rPr>
                          </m:ctrlPr>
                        </m:dPr>
                        <m:e>
                          <m:r>
                            <w:rPr>
                              <w:rFonts w:ascii="Cambria Math" w:hAnsi="Cambria Math"/>
                            </w:rPr>
                            <m:t>n-1,m+1</m:t>
                          </m:r>
                        </m:e>
                      </m:d>
                    </m:e>
                  </m:d>
                  <m:r>
                    <w:rPr>
                      <w:rFonts w:ascii="Cambria Math" w:hAnsi="Cambria Math"/>
                    </w:rPr>
                    <m:t>≤0</m:t>
                  </m:r>
                </m:e>
              </m:eqArr>
            </m:e>
          </m:d>
        </m:oMath>
      </m:oMathPara>
    </w:p>
    <w:p w14:paraId="46C2D680" w14:textId="77777777" w:rsidR="00903C39" w:rsidRPr="009400B7" w:rsidRDefault="00903C39" w:rsidP="00903C39">
      <w:pPr>
        <w:keepNext/>
      </w:pPr>
      <w:r w:rsidRPr="009400B7">
        <w:rPr>
          <w:noProof/>
        </w:rPr>
        <w:drawing>
          <wp:inline distT="0" distB="0" distL="0" distR="0" wp14:anchorId="6885A16E" wp14:editId="4B000DC7">
            <wp:extent cx="3120315" cy="352425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740" cy="3528118"/>
                    </a:xfrm>
                    <a:prstGeom prst="rect">
                      <a:avLst/>
                    </a:prstGeom>
                  </pic:spPr>
                </pic:pic>
              </a:graphicData>
            </a:graphic>
          </wp:inline>
        </w:drawing>
      </w:r>
    </w:p>
    <w:p w14:paraId="6B4E67E9" w14:textId="47BCAB55" w:rsidR="00903C39" w:rsidRPr="009400B7" w:rsidRDefault="00903C39" w:rsidP="00903C39">
      <w:pPr>
        <w:pStyle w:val="Bijschrift"/>
      </w:pPr>
      <w:r w:rsidRPr="009400B7">
        <w:t xml:space="preserve">Afb </w:t>
      </w:r>
      <w:r w:rsidR="0022652D" w:rsidRPr="009400B7">
        <w:rPr>
          <w:noProof/>
        </w:rPr>
        <w:fldChar w:fldCharType="begin"/>
      </w:r>
      <w:r w:rsidR="0022652D" w:rsidRPr="009400B7">
        <w:rPr>
          <w:noProof/>
        </w:rPr>
        <w:instrText xml:space="preserve"> SEQ Afb \* ARABIC </w:instrText>
      </w:r>
      <w:r w:rsidR="0022652D" w:rsidRPr="009400B7">
        <w:rPr>
          <w:noProof/>
        </w:rPr>
        <w:fldChar w:fldCharType="separate"/>
      </w:r>
      <w:r w:rsidR="00DC56DE">
        <w:rPr>
          <w:noProof/>
        </w:rPr>
        <w:t>5</w:t>
      </w:r>
      <w:r w:rsidR="0022652D" w:rsidRPr="009400B7">
        <w:rPr>
          <w:noProof/>
        </w:rPr>
        <w:fldChar w:fldCharType="end"/>
      </w:r>
    </w:p>
    <w:p w14:paraId="6661C606" w14:textId="4DCD0006" w:rsidR="00903C39" w:rsidRPr="009400B7" w:rsidRDefault="00415015" w:rsidP="00903C39">
      <w:r w:rsidRPr="009400B7">
        <w:t xml:space="preserve">Wanneer </w:t>
      </w:r>
      <w:r w:rsidR="005F7124" w:rsidRPr="009400B7">
        <w:t>het aantal verschillen onder de grenswaarde ligt, worden de twee fragmenten beschouwd als een match</w:t>
      </w:r>
      <w:r w:rsidR="007C2215" w:rsidRPr="009400B7">
        <w:t>.</w:t>
      </w:r>
    </w:p>
    <w:p w14:paraId="4C86CEDB" w14:textId="27ED7E00" w:rsidR="006B7E9B" w:rsidRPr="009400B7" w:rsidRDefault="006B7E9B" w:rsidP="00903C39">
      <w:r w:rsidRPr="009400B7">
        <w:t xml:space="preserve">In afbeelding 6 </w:t>
      </w:r>
      <w:r w:rsidR="005B6675" w:rsidRPr="009400B7">
        <w:t>is te zien hoe er door de database gezocht wordt naar een match.</w:t>
      </w:r>
      <w:r w:rsidR="00CB2955" w:rsidRPr="009400B7">
        <w:t xml:space="preserve"> </w:t>
      </w:r>
      <w:r w:rsidR="00603D24" w:rsidRPr="009400B7">
        <w:t>Er wordt vanuit gegaan dat tenminste één sub</w:t>
      </w:r>
      <w:r w:rsidR="00E90176" w:rsidRPr="009400B7">
        <w:t>-</w:t>
      </w:r>
      <w:r w:rsidR="00603D24" w:rsidRPr="009400B7">
        <w:t>vingerafdruk identiek zal zijn aan het origineel in de database.</w:t>
      </w:r>
      <w:r w:rsidR="00E90176" w:rsidRPr="009400B7">
        <w:t xml:space="preserve"> Eerst word</w:t>
      </w:r>
      <w:r w:rsidR="00C35A6F" w:rsidRPr="009400B7">
        <w:t>t</w:t>
      </w:r>
      <w:r w:rsidR="00E90176" w:rsidRPr="009400B7">
        <w:t xml:space="preserve"> van alle mogelijke sub-vingerafdr</w:t>
      </w:r>
      <w:r w:rsidR="00C35A6F" w:rsidRPr="009400B7">
        <w:t xml:space="preserve">ukken een </w:t>
      </w:r>
      <w:proofErr w:type="spellStart"/>
      <w:r w:rsidR="00C35A6F" w:rsidRPr="009400B7">
        <w:t>lookup-table</w:t>
      </w:r>
      <w:proofErr w:type="spellEnd"/>
      <w:r w:rsidR="00C35A6F" w:rsidRPr="009400B7">
        <w:t xml:space="preserve"> gemaakt, een soort database waarin wordt verwezen naar de </w:t>
      </w:r>
      <w:r w:rsidR="00591EDE" w:rsidRPr="009400B7">
        <w:t xml:space="preserve">plek van de sub-vingerafdruk in de volledige database. Eerst wordt </w:t>
      </w:r>
      <w:r w:rsidR="00C36BBC" w:rsidRPr="009400B7">
        <w:t xml:space="preserve">de laatst gegenereerde vingerafdruk </w:t>
      </w:r>
      <w:r w:rsidR="0072729D" w:rsidRPr="009400B7">
        <w:t xml:space="preserve">opgezocht in de </w:t>
      </w:r>
      <w:proofErr w:type="spellStart"/>
      <w:r w:rsidR="0072729D" w:rsidRPr="009400B7">
        <w:t>lookup-table</w:t>
      </w:r>
      <w:proofErr w:type="spellEnd"/>
      <w:r w:rsidR="00354121" w:rsidRPr="009400B7">
        <w:t xml:space="preserve">. Deze verwijst naar een lied in de database. Vervolgens wordt de gehele vingerafdruk vergeleken met </w:t>
      </w:r>
      <w:r w:rsidR="00286C11" w:rsidRPr="009400B7">
        <w:t xml:space="preserve">het lied in de volledige database. Wanneer </w:t>
      </w:r>
      <w:r w:rsidR="00183DA9" w:rsidRPr="009400B7">
        <w:t>het aantal</w:t>
      </w:r>
      <w:r w:rsidR="006E50B8" w:rsidRPr="009400B7">
        <w:t xml:space="preserve"> verschillen beneden de grenswaarde ligt, is het een match.</w:t>
      </w:r>
      <w:r w:rsidR="00ED4FFB" w:rsidRPr="009400B7">
        <w:t xml:space="preserve"> Wanneer dit niet zo is wordt </w:t>
      </w:r>
      <w:r w:rsidR="00ED4FFB" w:rsidRPr="009400B7">
        <w:lastRenderedPageBreak/>
        <w:t>verder gezocht met de op één na laatst gegenereerde sub-vingerafdruk</w:t>
      </w:r>
      <w:r w:rsidR="00AC3F00" w:rsidRPr="009400B7">
        <w:t xml:space="preserve"> en wanneer ook dit geen match oplevert wordt de op twee na laatst gegenereerde sub-vingerafdruk gebruikt, enz</w:t>
      </w:r>
      <w:r w:rsidR="00DB5FD1" w:rsidRPr="009400B7">
        <w:t>ovoorts</w:t>
      </w:r>
      <w:r w:rsidR="00AC3F00" w:rsidRPr="009400B7">
        <w:t>.</w:t>
      </w:r>
      <w:r w:rsidR="004833BE" w:rsidRPr="009400B7">
        <w:t xml:space="preserve"> Als alle sub-vingerafdrukken getest zijn</w:t>
      </w:r>
      <w:r w:rsidR="00C76944" w:rsidRPr="009400B7">
        <w:t xml:space="preserve">, maar geen van de sub-vingerafdrukken </w:t>
      </w:r>
      <w:r w:rsidR="0018337E" w:rsidRPr="009400B7">
        <w:t xml:space="preserve">een aantal verschillen opleverde dat lager was </w:t>
      </w:r>
      <w:r w:rsidR="00F25A59" w:rsidRPr="009400B7">
        <w:t>dan de grenswaarde, wordt er besloten dat er geen match gevonden kan worden.</w:t>
      </w:r>
    </w:p>
    <w:p w14:paraId="3BF6CD4A" w14:textId="77777777" w:rsidR="006B7E9B" w:rsidRPr="009400B7" w:rsidRDefault="006B7E9B" w:rsidP="006B7E9B">
      <w:pPr>
        <w:keepNext/>
      </w:pPr>
      <w:r w:rsidRPr="009400B7">
        <w:rPr>
          <w:noProof/>
        </w:rPr>
        <w:drawing>
          <wp:inline distT="0" distB="0" distL="0" distR="0" wp14:anchorId="47AEA178" wp14:editId="5C1D728B">
            <wp:extent cx="5204460" cy="2910205"/>
            <wp:effectExtent l="0" t="0" r="0"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460" cy="2910205"/>
                    </a:xfrm>
                    <a:prstGeom prst="rect">
                      <a:avLst/>
                    </a:prstGeom>
                  </pic:spPr>
                </pic:pic>
              </a:graphicData>
            </a:graphic>
          </wp:inline>
        </w:drawing>
      </w:r>
    </w:p>
    <w:p w14:paraId="3FD2887A" w14:textId="19437820" w:rsidR="006B7E9B" w:rsidRPr="009400B7" w:rsidRDefault="006B7E9B" w:rsidP="006B7E9B">
      <w:pPr>
        <w:pStyle w:val="Bijschrift"/>
      </w:pPr>
      <w:r w:rsidRPr="009400B7">
        <w:t xml:space="preserve">Afb </w:t>
      </w:r>
      <w:r w:rsidR="0022652D" w:rsidRPr="009400B7">
        <w:rPr>
          <w:noProof/>
        </w:rPr>
        <w:fldChar w:fldCharType="begin"/>
      </w:r>
      <w:r w:rsidR="0022652D" w:rsidRPr="009400B7">
        <w:rPr>
          <w:noProof/>
        </w:rPr>
        <w:instrText xml:space="preserve"> SEQ Afb \* ARABIC </w:instrText>
      </w:r>
      <w:r w:rsidR="0022652D" w:rsidRPr="009400B7">
        <w:rPr>
          <w:noProof/>
        </w:rPr>
        <w:fldChar w:fldCharType="separate"/>
      </w:r>
      <w:r w:rsidR="00DC56DE">
        <w:rPr>
          <w:noProof/>
        </w:rPr>
        <w:t>6</w:t>
      </w:r>
      <w:r w:rsidR="0022652D" w:rsidRPr="009400B7">
        <w:rPr>
          <w:noProof/>
        </w:rPr>
        <w:fldChar w:fldCharType="end"/>
      </w:r>
    </w:p>
    <w:p w14:paraId="2061CCFE" w14:textId="55A064EC" w:rsidR="00C30B34" w:rsidRPr="009400B7" w:rsidRDefault="009C6235">
      <w:pPr>
        <w:pStyle w:val="kop10"/>
      </w:pPr>
      <w:bookmarkStart w:id="4" w:name="_Toc532121680"/>
      <w:r w:rsidRPr="009400B7">
        <w:lastRenderedPageBreak/>
        <w:t>Plan van aanpak</w:t>
      </w:r>
      <w:bookmarkEnd w:id="4"/>
    </w:p>
    <w:p w14:paraId="2E3FF37A" w14:textId="221F75F0" w:rsidR="005C446E" w:rsidRPr="009400B7" w:rsidRDefault="005C446E">
      <w:r w:rsidRPr="009400B7">
        <w:t xml:space="preserve">Er zijn een aantal onderdelen waarvoor een strategie bedacht moet worden alvorens aan </w:t>
      </w:r>
      <w:r w:rsidR="00023EE4" w:rsidRPr="009400B7">
        <w:t xml:space="preserve">het ontwerpen te beginnen. Die onderdelen zijn de </w:t>
      </w:r>
      <w:proofErr w:type="spellStart"/>
      <w:r w:rsidR="00023EE4" w:rsidRPr="009400B7">
        <w:t>back-end</w:t>
      </w:r>
      <w:proofErr w:type="spellEnd"/>
      <w:r w:rsidR="00C77CF0" w:rsidRPr="009400B7">
        <w:t xml:space="preserve"> </w:t>
      </w:r>
      <w:r w:rsidR="00814B02">
        <w:t>(</w:t>
      </w:r>
      <w:r w:rsidR="004430B5">
        <w:t xml:space="preserve">de </w:t>
      </w:r>
      <w:r w:rsidR="00814B02">
        <w:t xml:space="preserve">server) </w:t>
      </w:r>
      <w:r w:rsidR="00C77CF0" w:rsidRPr="009400B7">
        <w:t xml:space="preserve">en hoe deze fragmenten </w:t>
      </w:r>
      <w:proofErr w:type="spellStart"/>
      <w:r w:rsidR="00C77CF0" w:rsidRPr="009400B7">
        <w:t>matcht</w:t>
      </w:r>
      <w:proofErr w:type="spellEnd"/>
      <w:r w:rsidR="00023EE4" w:rsidRPr="009400B7">
        <w:t>, de front-end</w:t>
      </w:r>
      <w:r w:rsidR="004430B5">
        <w:t xml:space="preserve"> (de app)</w:t>
      </w:r>
      <w:r w:rsidR="00023EE4" w:rsidRPr="009400B7">
        <w:t>,</w:t>
      </w:r>
      <w:r w:rsidR="00D32AFD" w:rsidRPr="009400B7">
        <w:t xml:space="preserve"> communicatie tussen front-end en </w:t>
      </w:r>
      <w:proofErr w:type="spellStart"/>
      <w:r w:rsidR="00D32AFD" w:rsidRPr="009400B7">
        <w:t>back-end</w:t>
      </w:r>
      <w:proofErr w:type="spellEnd"/>
      <w:r w:rsidR="007452D4" w:rsidRPr="009400B7">
        <w:t>,</w:t>
      </w:r>
      <w:r w:rsidR="00023EE4" w:rsidRPr="009400B7">
        <w:t xml:space="preserve"> opslag</w:t>
      </w:r>
      <w:r w:rsidR="00D32AFD" w:rsidRPr="009400B7">
        <w:t xml:space="preserve"> en programmeertaal.</w:t>
      </w:r>
    </w:p>
    <w:p w14:paraId="143A6A79" w14:textId="61CA9DAA" w:rsidR="00690BC1" w:rsidRPr="009400B7" w:rsidRDefault="00690BC1" w:rsidP="00690BC1">
      <w:pPr>
        <w:pStyle w:val="kop20"/>
      </w:pPr>
      <w:proofErr w:type="spellStart"/>
      <w:r w:rsidRPr="009400B7">
        <w:t>Back-end</w:t>
      </w:r>
      <w:proofErr w:type="spellEnd"/>
    </w:p>
    <w:p w14:paraId="44CD4061" w14:textId="5D9772BA" w:rsidR="00690BC1" w:rsidRPr="009400B7" w:rsidRDefault="00690BC1" w:rsidP="00690BC1">
      <w:r w:rsidRPr="009400B7">
        <w:t xml:space="preserve">In de </w:t>
      </w:r>
      <w:proofErr w:type="spellStart"/>
      <w:r w:rsidRPr="009400B7">
        <w:t>back-end</w:t>
      </w:r>
      <w:proofErr w:type="spellEnd"/>
      <w:r w:rsidRPr="009400B7">
        <w:t xml:space="preserve"> </w:t>
      </w:r>
      <w:r w:rsidR="00B05472" w:rsidRPr="009400B7">
        <w:t>wordt de database opgeslagen met alle nummers, omdat het niet</w:t>
      </w:r>
      <w:r w:rsidR="00C564CA" w:rsidRPr="009400B7">
        <w:t xml:space="preserve"> praktisch is om een enorme database van</w:t>
      </w:r>
      <w:r w:rsidR="00C961D1">
        <w:t xml:space="preserve"> </w:t>
      </w:r>
      <w:r w:rsidR="00C564CA" w:rsidRPr="009400B7">
        <w:t xml:space="preserve">nummers met bijvoorbeeld een app mee te leveren. Bovendien kan zo de catalogus uitgebreid worden zonder </w:t>
      </w:r>
      <w:r w:rsidR="00971DFD" w:rsidRPr="009400B7">
        <w:t>dat alle gebruikers hun software moeten updaten</w:t>
      </w:r>
      <w:r w:rsidR="00C77CF0" w:rsidRPr="009400B7">
        <w:t xml:space="preserve">. </w:t>
      </w:r>
    </w:p>
    <w:p w14:paraId="2998EF2C" w14:textId="50EA76CF" w:rsidR="00C77CF0" w:rsidRPr="009400B7" w:rsidRDefault="00584C65" w:rsidP="00690BC1">
      <w:r w:rsidRPr="009400B7">
        <w:t xml:space="preserve">Voor het matchen is besloten de manier van </w:t>
      </w:r>
      <w:proofErr w:type="spellStart"/>
      <w:r w:rsidRPr="009400B7">
        <w:t>Shazam</w:t>
      </w:r>
      <w:proofErr w:type="spellEnd"/>
      <w:r w:rsidRPr="009400B7">
        <w:t xml:space="preserve"> voor een groot deel te gebruiken. D</w:t>
      </w:r>
      <w:r w:rsidR="00A24A99" w:rsidRPr="009400B7">
        <w:t xml:space="preserve">eze manier staat namelijk toe een traditionele databasesoftware als </w:t>
      </w:r>
      <w:proofErr w:type="spellStart"/>
      <w:r w:rsidR="00A24A99" w:rsidRPr="009400B7">
        <w:t>MySQL</w:t>
      </w:r>
      <w:proofErr w:type="spellEnd"/>
      <w:r w:rsidR="00A24A99" w:rsidRPr="009400B7">
        <w:t xml:space="preserve"> te gebruiken </w:t>
      </w:r>
      <w:r w:rsidR="0010321A" w:rsidRPr="009400B7">
        <w:t>in plaats van zelf databasesoftware te moeten maken wat bij de manier van Philips wel noodzakelijk is.</w:t>
      </w:r>
      <w:r w:rsidR="00377AF1" w:rsidRPr="009400B7">
        <w:t xml:space="preserve"> </w:t>
      </w:r>
      <w:r w:rsidR="005935DC" w:rsidRPr="009400B7">
        <w:t xml:space="preserve">Daarnaast </w:t>
      </w:r>
      <w:r w:rsidR="006D3589" w:rsidRPr="009400B7">
        <w:t xml:space="preserve">kost de manier van Philips misschien te </w:t>
      </w:r>
      <w:r w:rsidR="004D3389" w:rsidRPr="009400B7">
        <w:t xml:space="preserve">veel tijd om te maken binnen het gegeven tijdsbestek van 80 uur. </w:t>
      </w:r>
      <w:r w:rsidR="00377AF1" w:rsidRPr="009400B7">
        <w:t xml:space="preserve">Omdat </w:t>
      </w:r>
      <w:r w:rsidR="006C4A63" w:rsidRPr="009400B7">
        <w:t xml:space="preserve">het </w:t>
      </w:r>
      <w:proofErr w:type="spellStart"/>
      <w:r w:rsidR="006C4A63" w:rsidRPr="009400B7">
        <w:t>hashing</w:t>
      </w:r>
      <w:proofErr w:type="spellEnd"/>
      <w:r w:rsidR="00C22216" w:rsidRPr="009400B7">
        <w:t xml:space="preserve"> </w:t>
      </w:r>
      <w:r w:rsidR="006C4A63" w:rsidRPr="009400B7">
        <w:t xml:space="preserve">algoritme van </w:t>
      </w:r>
      <w:proofErr w:type="spellStart"/>
      <w:r w:rsidR="006C4A63" w:rsidRPr="009400B7">
        <w:t>Shazam</w:t>
      </w:r>
      <w:proofErr w:type="spellEnd"/>
      <w:r w:rsidR="006C4A63" w:rsidRPr="009400B7">
        <w:t xml:space="preserve"> niet bekend is</w:t>
      </w:r>
      <w:r w:rsidR="00F05CB1" w:rsidRPr="009400B7">
        <w:t>, wordt er gekozen voor het SHA-</w:t>
      </w:r>
      <w:r w:rsidR="00473719" w:rsidRPr="009400B7">
        <w:t>512</w:t>
      </w:r>
      <w:r w:rsidR="00F05CB1" w:rsidRPr="009400B7">
        <w:t xml:space="preserve"> algorit</w:t>
      </w:r>
      <w:r w:rsidR="00473719" w:rsidRPr="009400B7">
        <w:t>me</w:t>
      </w:r>
      <w:r w:rsidR="00B32202" w:rsidRPr="009400B7">
        <w:t xml:space="preserve">. Dit algoritme </w:t>
      </w:r>
      <w:r w:rsidR="001F3865" w:rsidRPr="009400B7">
        <w:t>heeft 512 bits aan entropie</w:t>
      </w:r>
      <w:r w:rsidR="000477E7">
        <w:t>, wat</w:t>
      </w:r>
      <w:r w:rsidR="009109D6">
        <w:t xml:space="preserve"> betekent dat er ongeveer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154</m:t>
            </m:r>
          </m:sup>
        </m:sSup>
      </m:oMath>
      <w:r w:rsidR="00263C3D">
        <w:rPr>
          <w:rFonts w:eastAsiaTheme="minorEastAsia"/>
        </w:rPr>
        <w:t xml:space="preserve"> mogelijke hashes zijn.</w:t>
      </w:r>
      <w:r w:rsidR="000477E7">
        <w:rPr>
          <w:rFonts w:eastAsiaTheme="minorEastAsia"/>
        </w:rPr>
        <w:t xml:space="preserve"> Voor deze toepassing is dat meer dan genoeg.</w:t>
      </w:r>
    </w:p>
    <w:p w14:paraId="2667B1D2" w14:textId="4A2F8619" w:rsidR="00A957BA" w:rsidRPr="009400B7" w:rsidRDefault="00095DF1" w:rsidP="00690BC1">
      <w:r w:rsidRPr="009400B7">
        <w:t xml:space="preserve">Als besturingssysteem is </w:t>
      </w:r>
      <w:r w:rsidR="005A0676" w:rsidRPr="009400B7">
        <w:t xml:space="preserve">de </w:t>
      </w:r>
      <w:r w:rsidRPr="009400B7">
        <w:t>Linux</w:t>
      </w:r>
      <w:r w:rsidR="005A0676" w:rsidRPr="009400B7">
        <w:t>distributie Ubuntu</w:t>
      </w:r>
      <w:r w:rsidRPr="009400B7">
        <w:t xml:space="preserve"> gekozen, want dit </w:t>
      </w:r>
      <w:r w:rsidR="001C3205">
        <w:t>brengt geen extra kosten met zich mee</w:t>
      </w:r>
      <w:r w:rsidRPr="009400B7">
        <w:t xml:space="preserve"> </w:t>
      </w:r>
      <w:r w:rsidR="00477C2A" w:rsidRPr="009400B7">
        <w:t xml:space="preserve">en </w:t>
      </w:r>
      <w:r w:rsidR="005A0676" w:rsidRPr="009400B7">
        <w:t>de schrijver heeft</w:t>
      </w:r>
      <w:r w:rsidR="00477C2A" w:rsidRPr="009400B7">
        <w:t xml:space="preserve"> al ervaring met het beheren en configureren van </w:t>
      </w:r>
      <w:r w:rsidR="005A0676" w:rsidRPr="009400B7">
        <w:t>Ubuntu</w:t>
      </w:r>
      <w:r w:rsidR="00477C2A" w:rsidRPr="009400B7">
        <w:t xml:space="preserve"> servers.</w:t>
      </w:r>
    </w:p>
    <w:p w14:paraId="214E836C" w14:textId="6C55B7EB" w:rsidR="00583131" w:rsidRPr="009400B7" w:rsidRDefault="00583131" w:rsidP="00583131">
      <w:pPr>
        <w:pStyle w:val="kop20"/>
      </w:pPr>
      <w:r w:rsidRPr="009400B7">
        <w:t>Front-end</w:t>
      </w:r>
    </w:p>
    <w:p w14:paraId="1F2830EE" w14:textId="417EB9E6" w:rsidR="00583131" w:rsidRPr="009400B7" w:rsidRDefault="00583131" w:rsidP="00583131">
      <w:r w:rsidRPr="009400B7">
        <w:t xml:space="preserve">Als front-end wordt er een Android app gemaakt. </w:t>
      </w:r>
      <w:r w:rsidR="00DA62F6" w:rsidRPr="009400B7">
        <w:t xml:space="preserve">Op deze manier is de software eenvoudig overal mee naartoe te nemen. </w:t>
      </w:r>
      <w:r w:rsidR="00A655BB" w:rsidRPr="009400B7">
        <w:t>Daarnaast is</w:t>
      </w:r>
      <w:r w:rsidR="00781423" w:rsidRPr="009400B7">
        <w:t xml:space="preserve"> Android de marktleider voor besturingssystemen voor smartphones</w:t>
      </w:r>
      <w:r w:rsidR="0050571F" w:rsidRPr="009400B7">
        <w:t xml:space="preserve"> </w:t>
      </w:r>
      <w:sdt>
        <w:sdtPr>
          <w:id w:val="518434276"/>
          <w:citation/>
        </w:sdtPr>
        <w:sdtEndPr/>
        <w:sdtContent>
          <w:r w:rsidR="0050571F" w:rsidRPr="009400B7">
            <w:fldChar w:fldCharType="begin"/>
          </w:r>
          <w:r w:rsidR="00A144F0">
            <w:instrText xml:space="preserve">CITATION Sta18 \l 1043 </w:instrText>
          </w:r>
          <w:r w:rsidR="0050571F" w:rsidRPr="009400B7">
            <w:fldChar w:fldCharType="separate"/>
          </w:r>
          <w:r w:rsidR="00D0438F">
            <w:rPr>
              <w:noProof/>
            </w:rPr>
            <w:t>(Statista, 2018)</w:t>
          </w:r>
          <w:r w:rsidR="0050571F" w:rsidRPr="009400B7">
            <w:fldChar w:fldCharType="end"/>
          </w:r>
        </w:sdtContent>
      </w:sdt>
      <w:r w:rsidR="0050571F" w:rsidRPr="009400B7">
        <w:t>.</w:t>
      </w:r>
      <w:r w:rsidR="00D22838" w:rsidRPr="009400B7">
        <w:t xml:space="preserve"> </w:t>
      </w:r>
      <w:r w:rsidR="00210A79" w:rsidRPr="009400B7">
        <w:t xml:space="preserve">Verder </w:t>
      </w:r>
      <w:r w:rsidR="0051262F" w:rsidRPr="009400B7">
        <w:t>is er alleen beschikking tot een Android toestel en niet tot een iOS toestel om de app op te testen.</w:t>
      </w:r>
      <w:r w:rsidR="00E11194">
        <w:t xml:space="preserve"> Ook heeft de schrijver veel ervaring met het maken van apps voor Android en zo goed als geen ervaring met het maken van iOS apps.</w:t>
      </w:r>
    </w:p>
    <w:p w14:paraId="6406DCE4" w14:textId="12559C1E" w:rsidR="000562E3" w:rsidRPr="00E11194" w:rsidRDefault="000562E3" w:rsidP="000562E3">
      <w:pPr>
        <w:pStyle w:val="kop20"/>
        <w:rPr>
          <w:lang w:val="en-GB"/>
        </w:rPr>
      </w:pPr>
      <w:proofErr w:type="spellStart"/>
      <w:r w:rsidRPr="00E11194">
        <w:rPr>
          <w:lang w:val="en-GB"/>
        </w:rPr>
        <w:t>Communicatie</w:t>
      </w:r>
      <w:proofErr w:type="spellEnd"/>
      <w:r w:rsidRPr="00E11194">
        <w:rPr>
          <w:lang w:val="en-GB"/>
        </w:rPr>
        <w:t xml:space="preserve"> front-end </w:t>
      </w:r>
      <w:proofErr w:type="spellStart"/>
      <w:r w:rsidRPr="00E11194">
        <w:rPr>
          <w:lang w:val="en-GB"/>
        </w:rPr>
        <w:t>en</w:t>
      </w:r>
      <w:proofErr w:type="spellEnd"/>
      <w:r w:rsidRPr="00E11194">
        <w:rPr>
          <w:lang w:val="en-GB"/>
        </w:rPr>
        <w:t xml:space="preserve"> back-end</w:t>
      </w:r>
    </w:p>
    <w:p w14:paraId="7952DDFF" w14:textId="547871F0" w:rsidR="000562E3" w:rsidRPr="009400B7" w:rsidRDefault="009F49F7" w:rsidP="000562E3">
      <w:r w:rsidRPr="009400B7">
        <w:t xml:space="preserve">Om het geluidsfragment te kunnen matchen moet er data-uitwisseling zijn tussen de front-end en </w:t>
      </w:r>
      <w:proofErr w:type="spellStart"/>
      <w:r w:rsidRPr="009400B7">
        <w:t>back-end</w:t>
      </w:r>
      <w:proofErr w:type="spellEnd"/>
      <w:r w:rsidR="00B579CF" w:rsidRPr="009400B7">
        <w:t xml:space="preserve">. Er zijn hiervoor twee opties: het geluidsfragment wordt naar de server gestuurd en </w:t>
      </w:r>
      <w:r w:rsidR="006C08BF" w:rsidRPr="009400B7">
        <w:t xml:space="preserve">wordt daar geanalyseerd, of, het geluidsfragment wordt op de front-end </w:t>
      </w:r>
      <w:r w:rsidR="006C08BF" w:rsidRPr="009400B7">
        <w:lastRenderedPageBreak/>
        <w:t xml:space="preserve">geanalyseerd </w:t>
      </w:r>
      <w:r w:rsidR="00D23868" w:rsidRPr="009400B7">
        <w:t xml:space="preserve">en de berekende hashes </w:t>
      </w:r>
      <w:r w:rsidR="006018FD" w:rsidRPr="009400B7">
        <w:t>worden naar de server gestuurd voor vergelijking met de database</w:t>
      </w:r>
      <w:r w:rsidR="001A69AA" w:rsidRPr="009400B7">
        <w:t>. Beide methodes hebben voor- en nadelen</w:t>
      </w:r>
      <w:r w:rsidR="006C1EE2" w:rsidRPr="009400B7">
        <w:t>, welke hieronder beschreven staan.</w:t>
      </w:r>
    </w:p>
    <w:p w14:paraId="2BB7F2A2" w14:textId="46D74E69" w:rsidR="006C1EE2" w:rsidRPr="009400B7" w:rsidRDefault="006C1EE2" w:rsidP="000562E3">
      <w:pPr>
        <w:rPr>
          <w:b/>
        </w:rPr>
      </w:pPr>
      <w:r w:rsidRPr="009400B7">
        <w:rPr>
          <w:b/>
        </w:rPr>
        <w:t>Methode 1: geluidsfragment naar de server versture</w:t>
      </w:r>
      <w:r w:rsidR="00D42932" w:rsidRPr="009400B7">
        <w:rPr>
          <w:b/>
        </w:rPr>
        <w:t>n</w:t>
      </w:r>
    </w:p>
    <w:p w14:paraId="4CE7E264" w14:textId="22B02110" w:rsidR="00D42932" w:rsidRPr="009400B7" w:rsidRDefault="00D42932" w:rsidP="000562E3">
      <w:r w:rsidRPr="009400B7">
        <w:t>Voordelen:</w:t>
      </w:r>
    </w:p>
    <w:p w14:paraId="37239AA1" w14:textId="77777777" w:rsidR="000E7E7F" w:rsidRPr="009400B7" w:rsidRDefault="00C2753B" w:rsidP="000E7E7F">
      <w:pPr>
        <w:pStyle w:val="Lijstopsommingsteken"/>
      </w:pPr>
      <w:r w:rsidRPr="009400B7">
        <w:t>De code voor het analyseren van de fragmenten hoeft maar één keer geschreven te worden.</w:t>
      </w:r>
    </w:p>
    <w:p w14:paraId="4DFA4311" w14:textId="403B1F11" w:rsidR="00BF40A4" w:rsidRPr="009400B7" w:rsidRDefault="000E7E7F" w:rsidP="000E7E7F">
      <w:r w:rsidRPr="009400B7">
        <w:t xml:space="preserve"> </w:t>
      </w:r>
      <w:r w:rsidR="00BF40A4" w:rsidRPr="009400B7">
        <w:t>Nadelen:</w:t>
      </w:r>
    </w:p>
    <w:p w14:paraId="5B323295" w14:textId="7CCE3E2A" w:rsidR="00BF40A4" w:rsidRPr="009400B7" w:rsidRDefault="008826A1" w:rsidP="00BF40A4">
      <w:pPr>
        <w:pStyle w:val="Lijstopsommingsteken"/>
      </w:pPr>
      <w:r w:rsidRPr="009400B7">
        <w:t>Vergeleken met het verzenden van alleen de hashes gebruikt deze methode veel meer bandbreedte, wat de capaciteit van een server beperkt</w:t>
      </w:r>
      <w:r w:rsidR="00B72411" w:rsidRPr="009400B7">
        <w:t xml:space="preserve">, de gebruiker meer geld kan kosten </w:t>
      </w:r>
      <w:r w:rsidR="00C15496" w:rsidRPr="009400B7">
        <w:t>en waarvoor een beter netwerk nodig is</w:t>
      </w:r>
      <w:r w:rsidRPr="009400B7">
        <w:t>.</w:t>
      </w:r>
    </w:p>
    <w:p w14:paraId="2AE9325A" w14:textId="52FBE9FB" w:rsidR="008826A1" w:rsidRPr="009400B7" w:rsidRDefault="00402268" w:rsidP="00BF40A4">
      <w:pPr>
        <w:pStyle w:val="Lijstopsommingsteken"/>
      </w:pPr>
      <w:r w:rsidRPr="009400B7">
        <w:t>Het streamen van audio</w:t>
      </w:r>
      <w:r w:rsidR="00135C9B" w:rsidRPr="009400B7">
        <w:t xml:space="preserve"> is ingewikkelder dan het versturen van</w:t>
      </w:r>
      <w:r w:rsidR="00C4176D" w:rsidRPr="009400B7">
        <w:t xml:space="preserve"> een</w:t>
      </w:r>
      <w:r w:rsidR="00135C9B" w:rsidRPr="009400B7">
        <w:t xml:space="preserve"> </w:t>
      </w:r>
      <w:r w:rsidR="00C4176D" w:rsidRPr="009400B7">
        <w:t xml:space="preserve">hash, </w:t>
      </w:r>
      <w:r w:rsidR="00C15496" w:rsidRPr="009400B7">
        <w:t>omdat de hash</w:t>
      </w:r>
      <w:r w:rsidR="00C4176D" w:rsidRPr="009400B7">
        <w:t xml:space="preserve"> in principe </w:t>
      </w:r>
      <w:r w:rsidR="00C15496" w:rsidRPr="009400B7">
        <w:t>kale</w:t>
      </w:r>
      <w:r w:rsidR="00C4176D" w:rsidRPr="009400B7">
        <w:t xml:space="preserve"> tekst is.</w:t>
      </w:r>
    </w:p>
    <w:p w14:paraId="5BD6CFA5" w14:textId="4198C687" w:rsidR="00C4176D" w:rsidRPr="009400B7" w:rsidRDefault="00C4176D" w:rsidP="00BF40A4">
      <w:pPr>
        <w:pStyle w:val="Lijstopsommingsteken"/>
      </w:pPr>
      <w:r w:rsidRPr="009400B7">
        <w:t xml:space="preserve">Voor het efficiënt versturen van een geluidsfragment moet compressie toegepast worden, wat </w:t>
      </w:r>
      <w:r w:rsidR="000E7E7F" w:rsidRPr="009400B7">
        <w:t>het herkennen van een fragment moeilijker maakt.</w:t>
      </w:r>
    </w:p>
    <w:p w14:paraId="1D05025C" w14:textId="651EFA9D" w:rsidR="000E7E7F" w:rsidRPr="009400B7" w:rsidRDefault="000E7E7F" w:rsidP="000E7E7F">
      <w:pPr>
        <w:pStyle w:val="Lijstopsommingsteken"/>
        <w:numPr>
          <w:ilvl w:val="0"/>
          <w:numId w:val="0"/>
        </w:numPr>
        <w:ind w:left="576" w:hanging="288"/>
      </w:pPr>
    </w:p>
    <w:p w14:paraId="7081569D" w14:textId="0492DCDB" w:rsidR="000E7E7F" w:rsidRPr="009400B7" w:rsidRDefault="000E7E7F" w:rsidP="000E7E7F">
      <w:pPr>
        <w:rPr>
          <w:b/>
        </w:rPr>
      </w:pPr>
      <w:r w:rsidRPr="009400B7">
        <w:rPr>
          <w:b/>
        </w:rPr>
        <w:t>Methode 2: hashes worden verstuurd naar de server</w:t>
      </w:r>
    </w:p>
    <w:p w14:paraId="112F783B" w14:textId="2A873302" w:rsidR="00AD7512" w:rsidRPr="009400B7" w:rsidRDefault="00AD7512" w:rsidP="000E7E7F">
      <w:r w:rsidRPr="009400B7">
        <w:t>Voordelen</w:t>
      </w:r>
    </w:p>
    <w:p w14:paraId="1FBCA733" w14:textId="5312B355" w:rsidR="00AD7512" w:rsidRPr="009400B7" w:rsidRDefault="00230BCD" w:rsidP="00AD7512">
      <w:pPr>
        <w:pStyle w:val="Lijstopsommingsteken"/>
      </w:pPr>
      <w:r w:rsidRPr="009400B7">
        <w:t>Het versturen van hashes gebruikt minder data dan het versturen van geluidsfragmenten</w:t>
      </w:r>
      <w:r w:rsidR="001775ED" w:rsidRPr="009400B7">
        <w:t>.</w:t>
      </w:r>
    </w:p>
    <w:p w14:paraId="796D4B66" w14:textId="37FD3F81" w:rsidR="00677999" w:rsidRPr="009400B7" w:rsidRDefault="00677999" w:rsidP="005B61A7">
      <w:pPr>
        <w:pStyle w:val="Lijstopsommingsteken"/>
      </w:pPr>
      <w:r w:rsidRPr="009400B7">
        <w:t>Het versturen van hashes heeft minder bandbreedte</w:t>
      </w:r>
      <w:r w:rsidR="005B61A7">
        <w:t xml:space="preserve"> en een minder sterke verbinding</w:t>
      </w:r>
      <w:r w:rsidRPr="009400B7">
        <w:t xml:space="preserve"> nodig dan het versturen van een geluidsfragment.</w:t>
      </w:r>
    </w:p>
    <w:p w14:paraId="06BC0057" w14:textId="0610351F" w:rsidR="00D35A8B" w:rsidRPr="009400B7" w:rsidRDefault="00D35A8B" w:rsidP="00AD7512">
      <w:pPr>
        <w:pStyle w:val="Lijstopsommingsteken"/>
      </w:pPr>
      <w:r w:rsidRPr="009400B7">
        <w:t>De server wordt minder belast omdat het meeste rekenwerk op de client plaats vindt.</w:t>
      </w:r>
    </w:p>
    <w:p w14:paraId="18C63522" w14:textId="1F810C65" w:rsidR="008C750F" w:rsidRPr="009400B7" w:rsidRDefault="008C750F" w:rsidP="008C750F">
      <w:r w:rsidRPr="009400B7">
        <w:t>Nadelen:</w:t>
      </w:r>
    </w:p>
    <w:p w14:paraId="34C54773" w14:textId="510A10E3" w:rsidR="008C750F" w:rsidRPr="009400B7" w:rsidRDefault="008C750F" w:rsidP="008C750F">
      <w:pPr>
        <w:pStyle w:val="Lijstopsommingsteken"/>
      </w:pPr>
      <w:r w:rsidRPr="009400B7">
        <w:t>De code voor het genereren van een hash moet twee keer gemaakt worden.</w:t>
      </w:r>
    </w:p>
    <w:p w14:paraId="0A36A744" w14:textId="699DA29B" w:rsidR="008C750F" w:rsidRPr="009400B7" w:rsidRDefault="008C750F" w:rsidP="008C750F">
      <w:pPr>
        <w:pStyle w:val="Lijstopsommingsteken"/>
      </w:pPr>
      <w:r w:rsidRPr="009400B7">
        <w:t>Wanneer er twee programmeertalen gebruikt worden bestaat de kans dat hetzelfde audiofragment een ander resultaat oplevert, wat het matchen bemoeilijkt</w:t>
      </w:r>
      <w:r w:rsidR="00904350" w:rsidRPr="009400B7">
        <w:t>.</w:t>
      </w:r>
      <w:r w:rsidR="00340E4E">
        <w:t xml:space="preserve"> </w:t>
      </w:r>
      <w:r w:rsidR="004132B5">
        <w:t>Het is namelijk niet mogelijk om dezelfde libraries voor de app te gebruiken als voor de server</w:t>
      </w:r>
      <w:r w:rsidR="00DD6605">
        <w:t xml:space="preserve">. Daarnaast gaan verschillende programmeertalen ook anders om met </w:t>
      </w:r>
      <w:r w:rsidR="00442EBA">
        <w:t>bijvoorbeeld kommagetallen en delen door nul.</w:t>
      </w:r>
    </w:p>
    <w:p w14:paraId="546FA2C4" w14:textId="77777777" w:rsidR="00DE359D" w:rsidRPr="009400B7" w:rsidRDefault="00DE359D" w:rsidP="00904350"/>
    <w:p w14:paraId="1A93BF58" w14:textId="7131A480" w:rsidR="00904350" w:rsidRPr="009400B7" w:rsidRDefault="009B1D3C" w:rsidP="00904350">
      <w:r w:rsidRPr="009400B7">
        <w:t>Ook</w:t>
      </w:r>
      <w:r w:rsidR="00C07ABC" w:rsidRPr="009400B7">
        <w:t xml:space="preserve"> </w:t>
      </w:r>
      <w:r w:rsidRPr="009400B7">
        <w:t xml:space="preserve">al zijn er meer voordelen </w:t>
      </w:r>
      <w:r w:rsidR="00C07ABC" w:rsidRPr="009400B7">
        <w:t xml:space="preserve">voor de tweede methode, </w:t>
      </w:r>
      <w:r w:rsidR="00C06A9B" w:rsidRPr="009400B7">
        <w:t xml:space="preserve">er is toch gekozen voor de eerste methode, aangezien de kwestie </w:t>
      </w:r>
      <w:r w:rsidR="00FE0374" w:rsidRPr="009400B7">
        <w:t xml:space="preserve">dat het resultaat </w:t>
      </w:r>
      <w:r w:rsidR="00DE20A1" w:rsidRPr="009400B7">
        <w:t>in beide talen hetzelfde moet zijn erg zwaar meetelt. Daarnaast bespaart het veel tijd wanneer de vingerafdruk-code</w:t>
      </w:r>
      <w:r w:rsidR="001F0450" w:rsidRPr="009400B7">
        <w:t xml:space="preserve"> slechts één </w:t>
      </w:r>
      <w:r w:rsidR="001F0450" w:rsidRPr="009400B7">
        <w:lastRenderedPageBreak/>
        <w:t xml:space="preserve">keer gemaakt moet worden. </w:t>
      </w:r>
      <w:r w:rsidR="00442EBA">
        <w:t>Bovendien valt het</w:t>
      </w:r>
      <w:r w:rsidR="00E07EEE" w:rsidRPr="009400B7">
        <w:t xml:space="preserve"> argument dat het versturen van audio </w:t>
      </w:r>
      <w:r w:rsidR="00D12A41" w:rsidRPr="009400B7">
        <w:t>meer data en bandbreedte kost</w:t>
      </w:r>
      <w:r w:rsidR="00A361FE">
        <w:t xml:space="preserve"> te</w:t>
      </w:r>
      <w:r w:rsidR="00D12A41" w:rsidRPr="009400B7">
        <w:t xml:space="preserve"> verwaarlozen</w:t>
      </w:r>
      <w:r w:rsidR="003411BB" w:rsidRPr="009400B7">
        <w:t>, aangezien er tegenwoordig vrijwel overal stabiele en snelle verbindingen beschikbaar zijn</w:t>
      </w:r>
      <w:r w:rsidR="00E54963" w:rsidRPr="009400B7">
        <w:t xml:space="preserve"> en</w:t>
      </w:r>
      <w:r w:rsidR="00043CD5" w:rsidRPr="009400B7">
        <w:t xml:space="preserve"> </w:t>
      </w:r>
      <w:r w:rsidR="00073352" w:rsidRPr="009400B7">
        <w:t>niet-</w:t>
      </w:r>
      <w:r w:rsidR="00043CD5" w:rsidRPr="009400B7">
        <w:t>gecomprimeerde 16-bits 44.1kHz mono</w:t>
      </w:r>
      <w:r w:rsidR="00AD3C92" w:rsidRPr="009400B7">
        <w:t xml:space="preserve"> audiobestanden </w:t>
      </w:r>
      <w:r w:rsidR="007D34ED">
        <w:t>van tien seconden lang</w:t>
      </w:r>
      <w:r w:rsidR="00AD3C92" w:rsidRPr="009400B7">
        <w:t xml:space="preserve"> ongeveer 900kB groot zijn</w:t>
      </w:r>
      <w:sdt>
        <w:sdtPr>
          <w:id w:val="1169745808"/>
          <w:citation/>
        </w:sdtPr>
        <w:sdtEndPr/>
        <w:sdtContent>
          <w:r w:rsidR="00AD3C92" w:rsidRPr="009400B7">
            <w:fldChar w:fldCharType="begin"/>
          </w:r>
          <w:r w:rsidR="005E5976">
            <w:instrText xml:space="preserve">CITATION Col \l 1043 </w:instrText>
          </w:r>
          <w:r w:rsidR="00AD3C92" w:rsidRPr="009400B7">
            <w:fldChar w:fldCharType="separate"/>
          </w:r>
          <w:r w:rsidR="00D0438F">
            <w:rPr>
              <w:noProof/>
            </w:rPr>
            <w:t xml:space="preserve"> (Crowley, sd)</w:t>
          </w:r>
          <w:r w:rsidR="00AD3C92" w:rsidRPr="009400B7">
            <w:fldChar w:fldCharType="end"/>
          </w:r>
        </w:sdtContent>
      </w:sdt>
      <w:r w:rsidR="00AD3C92" w:rsidRPr="009400B7">
        <w:t>.</w:t>
      </w:r>
    </w:p>
    <w:p w14:paraId="09C1304A" w14:textId="35EF7281" w:rsidR="007452D4" w:rsidRPr="009400B7" w:rsidRDefault="007452D4" w:rsidP="007452D4">
      <w:pPr>
        <w:pStyle w:val="kop20"/>
      </w:pPr>
      <w:r w:rsidRPr="009400B7">
        <w:t>Opslag</w:t>
      </w:r>
    </w:p>
    <w:p w14:paraId="3E088CB7" w14:textId="21C74A61" w:rsidR="00833D13" w:rsidRPr="009400B7" w:rsidRDefault="00833D13" w:rsidP="00833D13">
      <w:pPr>
        <w:rPr>
          <w:rFonts w:eastAsiaTheme="minorEastAsia"/>
        </w:rPr>
      </w:pPr>
      <w:r w:rsidRPr="009400B7">
        <w:t xml:space="preserve">De database op de server </w:t>
      </w:r>
      <w:r w:rsidR="002133B4" w:rsidRPr="009400B7">
        <w:t>mag</w:t>
      </w:r>
      <w:r w:rsidRPr="009400B7">
        <w:t xml:space="preserve"> </w:t>
      </w:r>
      <w:r w:rsidR="00027EC9" w:rsidRPr="009400B7">
        <w:t>niet te groot worden</w:t>
      </w:r>
      <w:r w:rsidR="00E3215E" w:rsidRPr="009400B7">
        <w:t>.</w:t>
      </w:r>
      <w:r w:rsidR="00AE14DD" w:rsidRPr="009400B7">
        <w:t xml:space="preserve"> Dit zou namelijk meer hardware vereisen </w:t>
      </w:r>
      <w:r w:rsidR="002133B4" w:rsidRPr="009400B7">
        <w:t>waardoor de kosten zouden toenemen</w:t>
      </w:r>
      <w:r w:rsidR="00AE14DD" w:rsidRPr="009400B7">
        <w:t xml:space="preserve"> en het zou langer duren om een match te vinden</w:t>
      </w:r>
      <w:r w:rsidR="0096669F" w:rsidRPr="009400B7">
        <w:t>, aangezien er meer data doorzocht moet worden</w:t>
      </w:r>
      <w:r w:rsidR="00AE14DD" w:rsidRPr="009400B7">
        <w:t xml:space="preserve">. Wanneer we uitgaan van </w:t>
      </w:r>
      <w:r w:rsidR="00851252" w:rsidRPr="009400B7">
        <w:t>ongeveer 50.000 vingerafdrukken per liedje en 2000 liedjes in de database</w:t>
      </w:r>
      <w:r w:rsidR="00800C48" w:rsidRPr="009400B7">
        <w:t xml:space="preserve">, komen we voor </w:t>
      </w:r>
      <w:r w:rsidR="0059740E" w:rsidRPr="009400B7">
        <w:t xml:space="preserve">enkel </w:t>
      </w:r>
      <w:r w:rsidR="00800C48" w:rsidRPr="009400B7">
        <w:t>de hashes al</w:t>
      </w:r>
      <w:r w:rsidR="00791592" w:rsidRPr="009400B7">
        <w:t xml:space="preserve"> uit op </w:t>
      </w:r>
      <m:oMath>
        <m:r>
          <w:rPr>
            <w:rFonts w:ascii="Cambria Math" w:hAnsi="Cambria Math"/>
          </w:rPr>
          <m:t>50000*2000*512=51200000000</m:t>
        </m:r>
      </m:oMath>
      <w:r w:rsidR="00791592" w:rsidRPr="009400B7">
        <w:rPr>
          <w:rFonts w:eastAsiaTheme="minorEastAsia"/>
        </w:rPr>
        <w:t xml:space="preserve"> bits</w:t>
      </w:r>
      <w:r w:rsidR="00294C86" w:rsidRPr="009400B7">
        <w:rPr>
          <w:rFonts w:eastAsiaTheme="minorEastAsia"/>
        </w:rPr>
        <w:t xml:space="preserve">, oftewel ruim 51 </w:t>
      </w:r>
      <w:proofErr w:type="spellStart"/>
      <w:r w:rsidR="00294C86" w:rsidRPr="009400B7">
        <w:rPr>
          <w:rFonts w:eastAsiaTheme="minorEastAsia"/>
        </w:rPr>
        <w:t>G</w:t>
      </w:r>
      <w:r w:rsidR="00267E7A" w:rsidRPr="009400B7">
        <w:rPr>
          <w:rFonts w:eastAsiaTheme="minorEastAsia"/>
        </w:rPr>
        <w:t>b</w:t>
      </w:r>
      <w:proofErr w:type="spellEnd"/>
      <w:r w:rsidR="00294C86" w:rsidRPr="009400B7">
        <w:rPr>
          <w:rFonts w:eastAsiaTheme="minorEastAsia"/>
        </w:rPr>
        <w:t xml:space="preserve">. </w:t>
      </w:r>
      <w:r w:rsidR="00D5473F" w:rsidRPr="009400B7">
        <w:rPr>
          <w:rFonts w:eastAsiaTheme="minorEastAsia"/>
        </w:rPr>
        <w:t xml:space="preserve">Tel </w:t>
      </w:r>
      <w:r w:rsidR="002514DB" w:rsidRPr="009400B7">
        <w:rPr>
          <w:rFonts w:eastAsiaTheme="minorEastAsia"/>
        </w:rPr>
        <w:t xml:space="preserve">hierbij voor elk </w:t>
      </w:r>
      <w:r w:rsidR="00B304D4" w:rsidRPr="009400B7">
        <w:rPr>
          <w:rFonts w:eastAsiaTheme="minorEastAsia"/>
        </w:rPr>
        <w:t>vingerafdruk</w:t>
      </w:r>
      <w:r w:rsidR="002514DB" w:rsidRPr="009400B7">
        <w:rPr>
          <w:rFonts w:eastAsiaTheme="minorEastAsia"/>
        </w:rPr>
        <w:t xml:space="preserve"> nog een 16-bits</w:t>
      </w:r>
      <w:r w:rsidR="00603D1A" w:rsidRPr="009400B7">
        <w:rPr>
          <w:rFonts w:eastAsiaTheme="minorEastAsia"/>
        </w:rPr>
        <w:t xml:space="preserve"> integer voor het </w:t>
      </w:r>
      <w:r w:rsidR="00430E95" w:rsidRPr="009400B7">
        <w:rPr>
          <w:rFonts w:eastAsiaTheme="minorEastAsia"/>
        </w:rPr>
        <w:t>ID</w:t>
      </w:r>
      <w:r w:rsidR="00603D1A" w:rsidRPr="009400B7">
        <w:rPr>
          <w:rFonts w:eastAsiaTheme="minorEastAsia"/>
        </w:rPr>
        <w:t xml:space="preserve"> van het lie</w:t>
      </w:r>
      <w:r w:rsidR="00430E95" w:rsidRPr="009400B7">
        <w:rPr>
          <w:rFonts w:eastAsiaTheme="minorEastAsia"/>
        </w:rPr>
        <w:t>dj</w:t>
      </w:r>
      <w:r w:rsidR="00603D1A" w:rsidRPr="009400B7">
        <w:rPr>
          <w:rFonts w:eastAsiaTheme="minorEastAsia"/>
        </w:rPr>
        <w:t>e bij op en</w:t>
      </w:r>
      <w:r w:rsidR="00430E95" w:rsidRPr="009400B7">
        <w:rPr>
          <w:rFonts w:eastAsiaTheme="minorEastAsia"/>
        </w:rPr>
        <w:t xml:space="preserve"> je komt </w:t>
      </w:r>
      <w:r w:rsidR="00631883" w:rsidRPr="009400B7">
        <w:rPr>
          <w:rFonts w:eastAsiaTheme="minorEastAsia"/>
        </w:rPr>
        <w:t xml:space="preserve">nog een paar </w:t>
      </w:r>
      <w:proofErr w:type="spellStart"/>
      <w:r w:rsidR="00631883" w:rsidRPr="009400B7">
        <w:rPr>
          <w:rFonts w:eastAsiaTheme="minorEastAsia"/>
        </w:rPr>
        <w:t>G</w:t>
      </w:r>
      <w:r w:rsidR="00267E7A" w:rsidRPr="009400B7">
        <w:rPr>
          <w:rFonts w:eastAsiaTheme="minorEastAsia"/>
        </w:rPr>
        <w:t>b</w:t>
      </w:r>
      <w:proofErr w:type="spellEnd"/>
      <w:r w:rsidR="00631883" w:rsidRPr="009400B7">
        <w:rPr>
          <w:rFonts w:eastAsiaTheme="minorEastAsia"/>
        </w:rPr>
        <w:t xml:space="preserve"> hoger uit.</w:t>
      </w:r>
      <w:r w:rsidR="00294C86" w:rsidRPr="009400B7">
        <w:rPr>
          <w:rFonts w:eastAsiaTheme="minorEastAsia"/>
        </w:rPr>
        <w:t xml:space="preserve"> </w:t>
      </w:r>
      <w:r w:rsidR="00C05AE0" w:rsidRPr="009400B7">
        <w:rPr>
          <w:rFonts w:eastAsiaTheme="minorEastAsia"/>
        </w:rPr>
        <w:t xml:space="preserve">Dit is redelijk veel data. Als oplossing hiervoor kunnen we de grootte van </w:t>
      </w:r>
      <w:r w:rsidR="00FF68AA" w:rsidRPr="009400B7">
        <w:rPr>
          <w:rFonts w:eastAsiaTheme="minorEastAsia"/>
        </w:rPr>
        <w:t>de vingerafdruk verkleinen. Wanneer we bijvoorbeeld alleen de eerste 64 bits van de SHA-512 hash pakken</w:t>
      </w:r>
      <w:r w:rsidR="00755D6C" w:rsidRPr="009400B7">
        <w:rPr>
          <w:rFonts w:eastAsiaTheme="minorEastAsia"/>
        </w:rPr>
        <w:t xml:space="preserve"> verkleinen we de grootte van de database al met </w:t>
      </w:r>
      <w:r w:rsidR="002133B4" w:rsidRPr="009400B7">
        <w:rPr>
          <w:rFonts w:eastAsiaTheme="minorEastAsia"/>
        </w:rPr>
        <w:t>ongeveer</w:t>
      </w:r>
      <w:r w:rsidR="00755D6C" w:rsidRPr="009400B7">
        <w:rPr>
          <w:rFonts w:eastAsiaTheme="minorEastAsia"/>
        </w:rPr>
        <w:t xml:space="preserve"> een factor </w:t>
      </w:r>
      <w:r w:rsidR="007F3C93" w:rsidRPr="009400B7">
        <w:rPr>
          <w:rFonts w:eastAsiaTheme="minorEastAsia"/>
        </w:rPr>
        <w:t xml:space="preserve">8. </w:t>
      </w:r>
      <w:r w:rsidR="00DA20C6" w:rsidRPr="009400B7">
        <w:rPr>
          <w:rFonts w:eastAsiaTheme="minorEastAsia"/>
        </w:rPr>
        <w:t xml:space="preserve">We </w:t>
      </w:r>
      <w:r w:rsidR="00F05863">
        <w:rPr>
          <w:rFonts w:eastAsiaTheme="minorEastAsia"/>
        </w:rPr>
        <w:t>be</w:t>
      </w:r>
      <w:r w:rsidR="00DA20C6" w:rsidRPr="009400B7">
        <w:rPr>
          <w:rFonts w:eastAsiaTheme="minorEastAsia"/>
        </w:rPr>
        <w:t xml:space="preserve">houden nog steeds een entropie van </w:t>
      </w:r>
      <m:oMath>
        <m:r>
          <w:rPr>
            <w:rFonts w:ascii="Cambria Math" w:eastAsiaTheme="minorEastAsia" w:hAnsi="Cambria Math"/>
          </w:rPr>
          <m:t>2^64</m:t>
        </m:r>
      </m:oMath>
      <w:r w:rsidR="009779A2" w:rsidRPr="009400B7">
        <w:rPr>
          <w:rFonts w:eastAsiaTheme="minorEastAsia"/>
        </w:rPr>
        <w:t xml:space="preserve">, wat ruim genoeg is voor de toepassing. </w:t>
      </w:r>
      <w:r w:rsidR="007F3C93" w:rsidRPr="009400B7">
        <w:rPr>
          <w:rFonts w:eastAsiaTheme="minorEastAsia"/>
        </w:rPr>
        <w:t xml:space="preserve">Aangezien het aantal vingerafdrukken per lied later groter of kleiner </w:t>
      </w:r>
      <w:r w:rsidR="00D70459" w:rsidRPr="009400B7">
        <w:rPr>
          <w:rFonts w:eastAsiaTheme="minorEastAsia"/>
        </w:rPr>
        <w:t xml:space="preserve">kan blijken, wordt er voor nu </w:t>
      </w:r>
      <w:r w:rsidR="00DA20C6" w:rsidRPr="009400B7">
        <w:rPr>
          <w:rFonts w:eastAsiaTheme="minorEastAsia"/>
        </w:rPr>
        <w:t>nog gekozen voor het niet inperken van de grootte van de vingerafdruk</w:t>
      </w:r>
      <w:r w:rsidR="009779A2" w:rsidRPr="009400B7">
        <w:rPr>
          <w:rFonts w:eastAsiaTheme="minorEastAsia"/>
        </w:rPr>
        <w:t xml:space="preserve">. Mocht later blijken dat de database te grote proporties aanneemt, </w:t>
      </w:r>
      <w:r w:rsidR="00E85208" w:rsidRPr="009400B7">
        <w:rPr>
          <w:rFonts w:eastAsiaTheme="minorEastAsia"/>
        </w:rPr>
        <w:t xml:space="preserve">dan </w:t>
      </w:r>
      <w:r w:rsidR="00E32D71" w:rsidRPr="009400B7">
        <w:rPr>
          <w:rFonts w:eastAsiaTheme="minorEastAsia"/>
        </w:rPr>
        <w:t xml:space="preserve">kan er alsnog besloten worden dit </w:t>
      </w:r>
      <w:r w:rsidR="00E85208" w:rsidRPr="009400B7">
        <w:rPr>
          <w:rFonts w:eastAsiaTheme="minorEastAsia"/>
        </w:rPr>
        <w:t xml:space="preserve">wel </w:t>
      </w:r>
      <w:r w:rsidR="00E32D71" w:rsidRPr="009400B7">
        <w:rPr>
          <w:rFonts w:eastAsiaTheme="minorEastAsia"/>
        </w:rPr>
        <w:t>te doen.</w:t>
      </w:r>
    </w:p>
    <w:p w14:paraId="4731B894" w14:textId="6E61F6A7" w:rsidR="00911718" w:rsidRPr="009400B7" w:rsidRDefault="00911718" w:rsidP="00911718">
      <w:pPr>
        <w:pStyle w:val="kop20"/>
      </w:pPr>
      <w:r w:rsidRPr="009400B7">
        <w:t>Programmeertaal:</w:t>
      </w:r>
    </w:p>
    <w:p w14:paraId="31A7BCF7" w14:textId="77777777" w:rsidR="00671BB0" w:rsidRPr="009400B7" w:rsidRDefault="00275790" w:rsidP="00911718">
      <w:r w:rsidRPr="009400B7">
        <w:t xml:space="preserve">Er moet een programmeertaal gekozen worden voor zowel </w:t>
      </w:r>
      <w:r w:rsidR="00461428" w:rsidRPr="009400B7">
        <w:t xml:space="preserve">de Android app als de server. Voor Android apps zijn er twee opties: </w:t>
      </w:r>
      <w:proofErr w:type="spellStart"/>
      <w:r w:rsidR="00461428" w:rsidRPr="009400B7">
        <w:t>Kotlin</w:t>
      </w:r>
      <w:proofErr w:type="spellEnd"/>
      <w:r w:rsidR="00461428" w:rsidRPr="009400B7">
        <w:t xml:space="preserve"> en Java. Aangezien </w:t>
      </w:r>
      <w:r w:rsidR="00213CFC" w:rsidRPr="009400B7">
        <w:t>de schrijver</w:t>
      </w:r>
      <w:r w:rsidR="00461428" w:rsidRPr="009400B7">
        <w:t xml:space="preserve"> geen ervaring </w:t>
      </w:r>
      <w:r w:rsidR="00213CFC" w:rsidRPr="009400B7">
        <w:t>heeft</w:t>
      </w:r>
      <w:r w:rsidR="00461428" w:rsidRPr="009400B7">
        <w:t xml:space="preserve"> met </w:t>
      </w:r>
      <w:proofErr w:type="spellStart"/>
      <w:r w:rsidR="00461428" w:rsidRPr="009400B7">
        <w:t>Kotlin</w:t>
      </w:r>
      <w:proofErr w:type="spellEnd"/>
      <w:r w:rsidR="00461428" w:rsidRPr="009400B7">
        <w:t>, maar wel redelijk veel met Java</w:t>
      </w:r>
      <w:r w:rsidR="00A16770" w:rsidRPr="009400B7">
        <w:t>, wordt er voor de Android app gekozen voor Java.</w:t>
      </w:r>
    </w:p>
    <w:p w14:paraId="1208CAC0" w14:textId="2550D9DE" w:rsidR="00E85208" w:rsidRPr="009400B7" w:rsidRDefault="007116EB" w:rsidP="00911718">
      <w:r w:rsidRPr="009400B7">
        <w:t xml:space="preserve">Voor de server zijn er tal van opties, waaronder C++, C#, Python, </w:t>
      </w:r>
      <w:proofErr w:type="spellStart"/>
      <w:r w:rsidRPr="009400B7">
        <w:t>NodeJS</w:t>
      </w:r>
      <w:proofErr w:type="spellEnd"/>
      <w:r w:rsidRPr="009400B7">
        <w:t>, Java</w:t>
      </w:r>
      <w:r w:rsidR="00B96996">
        <w:t xml:space="preserve"> en</w:t>
      </w:r>
      <w:r w:rsidRPr="009400B7">
        <w:t xml:space="preserve"> PHP</w:t>
      </w:r>
      <w:r w:rsidR="00DC551D" w:rsidRPr="009400B7">
        <w:t>.</w:t>
      </w:r>
      <w:r w:rsidR="00C0028C" w:rsidRPr="009400B7">
        <w:t xml:space="preserve"> De talen waar </w:t>
      </w:r>
      <w:r w:rsidR="00213CFC" w:rsidRPr="009400B7">
        <w:t>de schrijver</w:t>
      </w:r>
      <w:r w:rsidR="00C0028C" w:rsidRPr="009400B7">
        <w:t xml:space="preserve"> het meeste ervaring mee </w:t>
      </w:r>
      <w:r w:rsidR="00213CFC" w:rsidRPr="009400B7">
        <w:t>heeft</w:t>
      </w:r>
      <w:r w:rsidR="00C0028C" w:rsidRPr="009400B7">
        <w:t xml:space="preserve"> zijn Python, Java en PHP.</w:t>
      </w:r>
      <w:r w:rsidR="005A0676" w:rsidRPr="009400B7">
        <w:t xml:space="preserve"> </w:t>
      </w:r>
    </w:p>
    <w:p w14:paraId="7E55C408" w14:textId="77777777" w:rsidR="00E85208" w:rsidRPr="009400B7" w:rsidRDefault="00E85208" w:rsidP="00911718">
      <w:r w:rsidRPr="009400B7">
        <w:t xml:space="preserve">Python en Java hebben beide als voordeel dat er veel zogenoemde libraries beschikbaar zijn. Dit zijn stukken code die door andere mensen zijn geschreven om andere programmeurs tijd te besparen. Vaak werken er veel mensen aan een </w:t>
      </w:r>
      <w:proofErr w:type="spellStart"/>
      <w:r w:rsidRPr="009400B7">
        <w:t>library</w:t>
      </w:r>
      <w:proofErr w:type="spellEnd"/>
      <w:r w:rsidRPr="009400B7">
        <w:t xml:space="preserve">, wat ervoor zorgt dat de kans op bugs vaak kleiner is dan wanneer je zelf hetzelfde zou maken. </w:t>
      </w:r>
    </w:p>
    <w:p w14:paraId="3F406193" w14:textId="6A9BB919" w:rsidR="00911718" w:rsidRPr="009400B7" w:rsidRDefault="00E85208" w:rsidP="00911718">
      <w:r w:rsidRPr="009400B7">
        <w:t xml:space="preserve">Ten opzichte van Python en PHP heeft Java als nadeel dat </w:t>
      </w:r>
      <w:r w:rsidR="00EE491B">
        <w:t>om</w:t>
      </w:r>
      <w:r w:rsidRPr="009400B7">
        <w:t xml:space="preserve"> veranderingen </w:t>
      </w:r>
      <w:r w:rsidR="00EE491B">
        <w:t>te kunnen</w:t>
      </w:r>
      <w:r w:rsidRPr="009400B7">
        <w:t xml:space="preserve"> testen, je heel het programma moet compile</w:t>
      </w:r>
      <w:r w:rsidR="002E0DE4" w:rsidRPr="009400B7">
        <w:t>ren</w:t>
      </w:r>
      <w:r w:rsidRPr="009400B7">
        <w:t>. Compil</w:t>
      </w:r>
      <w:r w:rsidR="002E0DE4" w:rsidRPr="009400B7">
        <w:t>er</w:t>
      </w:r>
      <w:r w:rsidRPr="009400B7">
        <w:t xml:space="preserve">en wil zeggen dat er van de code machinetaal wordt gemaakt die de processor kan begrijpen. PHP en Python doen dit allebei </w:t>
      </w:r>
      <w:r w:rsidRPr="009400B7">
        <w:lastRenderedPageBreak/>
        <w:t>terwijl ze draaien, waardoor je een wijziging meteen kunt testen zonder te hoeven wachten op de compiler.</w:t>
      </w:r>
    </w:p>
    <w:p w14:paraId="53EEC1CE" w14:textId="77777777" w:rsidR="00DA3974" w:rsidRPr="009400B7" w:rsidRDefault="00104DB4" w:rsidP="00911718">
      <w:r w:rsidRPr="009400B7">
        <w:t xml:space="preserve">Ten opzichte van PHP hebben Python en Java een voorsprong op het gebied van parallel werken. Java en Python hebben namelijk allebei </w:t>
      </w:r>
      <w:proofErr w:type="spellStart"/>
      <w:r w:rsidRPr="009400B7">
        <w:t>threads</w:t>
      </w:r>
      <w:proofErr w:type="spellEnd"/>
      <w:r w:rsidRPr="009400B7">
        <w:t xml:space="preserve">, </w:t>
      </w:r>
      <w:r w:rsidR="00941D4B" w:rsidRPr="009400B7">
        <w:t xml:space="preserve">Dit betekent dat </w:t>
      </w:r>
      <w:r w:rsidR="002E0DE4" w:rsidRPr="009400B7">
        <w:t>Python</w:t>
      </w:r>
      <w:r w:rsidR="008B345A" w:rsidRPr="009400B7">
        <w:t xml:space="preserve"> en Java beter gebruik kunnen maken van </w:t>
      </w:r>
      <w:r w:rsidR="002E0DE4" w:rsidRPr="009400B7">
        <w:t xml:space="preserve">processors met meerdere </w:t>
      </w:r>
      <w:proofErr w:type="spellStart"/>
      <w:r w:rsidR="002E0DE4" w:rsidRPr="009400B7">
        <w:t>cores</w:t>
      </w:r>
      <w:proofErr w:type="spellEnd"/>
      <w:r w:rsidR="002E0DE4" w:rsidRPr="009400B7">
        <w:t>.</w:t>
      </w:r>
      <w:r w:rsidR="008B345A" w:rsidRPr="009400B7">
        <w:t xml:space="preserve"> </w:t>
      </w:r>
    </w:p>
    <w:p w14:paraId="31EB42F6" w14:textId="44917ADA" w:rsidR="00104DB4" w:rsidRPr="009400B7" w:rsidRDefault="00DA3974">
      <w:r w:rsidRPr="009400B7">
        <w:t xml:space="preserve">Afgaand op bovengenoemde voor- en nadelen is er daarom gekozen </w:t>
      </w:r>
      <w:r w:rsidR="00655C16" w:rsidRPr="009400B7">
        <w:t>om Python te gebruiken op te server.</w:t>
      </w:r>
    </w:p>
    <w:p w14:paraId="2F493308" w14:textId="1F691E33" w:rsidR="00FF5172" w:rsidRPr="009400B7" w:rsidRDefault="004D0591" w:rsidP="004D0591">
      <w:pPr>
        <w:pStyle w:val="kop20"/>
      </w:pPr>
      <w:r w:rsidRPr="009400B7">
        <w:t>Planning:</w:t>
      </w:r>
    </w:p>
    <w:tbl>
      <w:tblPr>
        <w:tblStyle w:val="Onopgemaaktetabel3"/>
        <w:tblW w:w="0" w:type="auto"/>
        <w:tblLook w:val="04A0" w:firstRow="1" w:lastRow="0" w:firstColumn="1" w:lastColumn="0" w:noHBand="0" w:noVBand="1"/>
      </w:tblPr>
      <w:tblGrid>
        <w:gridCol w:w="2552"/>
        <w:gridCol w:w="5624"/>
      </w:tblGrid>
      <w:tr w:rsidR="00D90842" w:rsidRPr="009400B7" w14:paraId="01B7DAEB" w14:textId="77777777" w:rsidTr="00524A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6D901AC1" w14:textId="2230BD92" w:rsidR="00D90842" w:rsidRPr="009400B7" w:rsidRDefault="00FC0F94" w:rsidP="004D0591">
            <w:r w:rsidRPr="009400B7">
              <w:t>Datum</w:t>
            </w:r>
          </w:p>
        </w:tc>
        <w:tc>
          <w:tcPr>
            <w:tcW w:w="5624" w:type="dxa"/>
          </w:tcPr>
          <w:p w14:paraId="4C5F5E77" w14:textId="2338B5B7" w:rsidR="00D90842" w:rsidRPr="009400B7" w:rsidRDefault="00FC0F94" w:rsidP="004D0591">
            <w:pPr>
              <w:cnfStyle w:val="100000000000" w:firstRow="1" w:lastRow="0" w:firstColumn="0" w:lastColumn="0" w:oddVBand="0" w:evenVBand="0" w:oddHBand="0" w:evenHBand="0" w:firstRowFirstColumn="0" w:firstRowLastColumn="0" w:lastRowFirstColumn="0" w:lastRowLastColumn="0"/>
            </w:pPr>
            <w:r w:rsidRPr="009400B7">
              <w:t>Wat</w:t>
            </w:r>
            <w:r w:rsidR="005B5C5A" w:rsidRPr="009400B7">
              <w:t xml:space="preserve"> af</w:t>
            </w:r>
          </w:p>
        </w:tc>
      </w:tr>
      <w:tr w:rsidR="00D90842" w:rsidRPr="009400B7" w14:paraId="7450FBC2" w14:textId="77777777" w:rsidTr="0052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5561B21" w14:textId="38FC57E0" w:rsidR="00D90842" w:rsidRPr="009400B7" w:rsidRDefault="00FC0F94" w:rsidP="004D0591">
            <w:r w:rsidRPr="009400B7">
              <w:t>1 oktober 2018</w:t>
            </w:r>
          </w:p>
        </w:tc>
        <w:tc>
          <w:tcPr>
            <w:tcW w:w="5624" w:type="dxa"/>
          </w:tcPr>
          <w:p w14:paraId="535B657B" w14:textId="3AA7C56E" w:rsidR="00D90842" w:rsidRPr="009400B7" w:rsidRDefault="00FC0F94" w:rsidP="004D0591">
            <w:pPr>
              <w:cnfStyle w:val="000000100000" w:firstRow="0" w:lastRow="0" w:firstColumn="0" w:lastColumn="0" w:oddVBand="0" w:evenVBand="0" w:oddHBand="1" w:evenHBand="0" w:firstRowFirstColumn="0" w:firstRowLastColumn="0" w:lastRowFirstColumn="0" w:lastRowLastColumn="0"/>
            </w:pPr>
            <w:r w:rsidRPr="009400B7">
              <w:t>Plan van aanpak</w:t>
            </w:r>
          </w:p>
        </w:tc>
      </w:tr>
      <w:tr w:rsidR="00D90842" w:rsidRPr="009400B7" w14:paraId="39523F91" w14:textId="77777777" w:rsidTr="00524AE7">
        <w:tc>
          <w:tcPr>
            <w:cnfStyle w:val="001000000000" w:firstRow="0" w:lastRow="0" w:firstColumn="1" w:lastColumn="0" w:oddVBand="0" w:evenVBand="0" w:oddHBand="0" w:evenHBand="0" w:firstRowFirstColumn="0" w:firstRowLastColumn="0" w:lastRowFirstColumn="0" w:lastRowLastColumn="0"/>
            <w:tcW w:w="2552" w:type="dxa"/>
          </w:tcPr>
          <w:p w14:paraId="61D73B75" w14:textId="19B7A069" w:rsidR="00D90842" w:rsidRPr="009400B7" w:rsidRDefault="00524AE7" w:rsidP="004D0591">
            <w:r w:rsidRPr="009400B7">
              <w:t>1</w:t>
            </w:r>
            <w:r w:rsidR="00E24235" w:rsidRPr="009400B7">
              <w:t>5</w:t>
            </w:r>
            <w:r w:rsidRPr="009400B7">
              <w:t xml:space="preserve"> Oktober</w:t>
            </w:r>
            <w:r w:rsidR="00F51ED1" w:rsidRPr="009400B7">
              <w:t xml:space="preserve"> 2018</w:t>
            </w:r>
          </w:p>
        </w:tc>
        <w:tc>
          <w:tcPr>
            <w:tcW w:w="5624" w:type="dxa"/>
          </w:tcPr>
          <w:p w14:paraId="1910EC9F" w14:textId="72528ADF" w:rsidR="00E24235" w:rsidRPr="009400B7" w:rsidRDefault="00524AE7" w:rsidP="004D0591">
            <w:pPr>
              <w:cnfStyle w:val="000000000000" w:firstRow="0" w:lastRow="0" w:firstColumn="0" w:lastColumn="0" w:oddVBand="0" w:evenVBand="0" w:oddHBand="0" w:evenHBand="0" w:firstRowFirstColumn="0" w:firstRowLastColumn="0" w:lastRowFirstColumn="0" w:lastRowLastColumn="0"/>
            </w:pPr>
            <w:r w:rsidRPr="009400B7">
              <w:t xml:space="preserve">Server-side </w:t>
            </w:r>
            <w:proofErr w:type="spellStart"/>
            <w:r w:rsidR="00CE2FA6" w:rsidRPr="009400B7">
              <w:t>fingerprinting</w:t>
            </w:r>
            <w:proofErr w:type="spellEnd"/>
          </w:p>
        </w:tc>
      </w:tr>
      <w:tr w:rsidR="00D90842" w:rsidRPr="009400B7" w14:paraId="5EFBD9DB" w14:textId="77777777" w:rsidTr="0052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35D732C" w14:textId="5BF3466F" w:rsidR="00D90842" w:rsidRPr="009400B7" w:rsidRDefault="00E24235" w:rsidP="004D0591">
            <w:r w:rsidRPr="009400B7">
              <w:t>22</w:t>
            </w:r>
            <w:r w:rsidR="00CE2FA6" w:rsidRPr="009400B7">
              <w:t xml:space="preserve"> </w:t>
            </w:r>
            <w:r w:rsidRPr="009400B7">
              <w:t>oktober</w:t>
            </w:r>
            <w:r w:rsidR="00F51ED1" w:rsidRPr="009400B7">
              <w:t xml:space="preserve"> 2018</w:t>
            </w:r>
          </w:p>
        </w:tc>
        <w:tc>
          <w:tcPr>
            <w:tcW w:w="5624" w:type="dxa"/>
          </w:tcPr>
          <w:p w14:paraId="53181C20" w14:textId="404E1AC9" w:rsidR="00D90842" w:rsidRPr="009400B7" w:rsidRDefault="005B5C5A" w:rsidP="004D0591">
            <w:pPr>
              <w:cnfStyle w:val="000000100000" w:firstRow="0" w:lastRow="0" w:firstColumn="0" w:lastColumn="0" w:oddVBand="0" w:evenVBand="0" w:oddHBand="1" w:evenHBand="0" w:firstRowFirstColumn="0" w:firstRowLastColumn="0" w:lastRowFirstColumn="0" w:lastRowLastColumn="0"/>
            </w:pPr>
            <w:r w:rsidRPr="009400B7">
              <w:t xml:space="preserve">Testen en bijstellen </w:t>
            </w:r>
            <w:proofErr w:type="spellStart"/>
            <w:r w:rsidRPr="009400B7">
              <w:t>fingerprinting</w:t>
            </w:r>
            <w:proofErr w:type="spellEnd"/>
            <w:r w:rsidRPr="009400B7">
              <w:t xml:space="preserve"> algoritme op grote schaal</w:t>
            </w:r>
          </w:p>
        </w:tc>
      </w:tr>
      <w:tr w:rsidR="00E24235" w:rsidRPr="009400B7" w14:paraId="7905FABD" w14:textId="77777777" w:rsidTr="00524AE7">
        <w:tc>
          <w:tcPr>
            <w:cnfStyle w:val="001000000000" w:firstRow="0" w:lastRow="0" w:firstColumn="1" w:lastColumn="0" w:oddVBand="0" w:evenVBand="0" w:oddHBand="0" w:evenHBand="0" w:firstRowFirstColumn="0" w:firstRowLastColumn="0" w:lastRowFirstColumn="0" w:lastRowLastColumn="0"/>
            <w:tcW w:w="2552" w:type="dxa"/>
          </w:tcPr>
          <w:p w14:paraId="24074D5A" w14:textId="3637099A" w:rsidR="00E24235" w:rsidRPr="009400B7" w:rsidRDefault="00E24235" w:rsidP="004D0591">
            <w:r w:rsidRPr="009400B7">
              <w:t>2</w:t>
            </w:r>
            <w:r w:rsidR="00F542F8" w:rsidRPr="009400B7">
              <w:t>9</w:t>
            </w:r>
            <w:r w:rsidRPr="009400B7">
              <w:t xml:space="preserve"> oktober</w:t>
            </w:r>
            <w:r w:rsidR="00F51ED1" w:rsidRPr="009400B7">
              <w:t xml:space="preserve"> 2018</w:t>
            </w:r>
          </w:p>
        </w:tc>
        <w:tc>
          <w:tcPr>
            <w:tcW w:w="5624" w:type="dxa"/>
          </w:tcPr>
          <w:p w14:paraId="472F34B6" w14:textId="459BC797" w:rsidR="00E24235" w:rsidRPr="009400B7" w:rsidRDefault="00E24235" w:rsidP="004D0591">
            <w:pPr>
              <w:cnfStyle w:val="000000000000" w:firstRow="0" w:lastRow="0" w:firstColumn="0" w:lastColumn="0" w:oddVBand="0" w:evenVBand="0" w:oddHBand="0" w:evenHBand="0" w:firstRowFirstColumn="0" w:firstRowLastColumn="0" w:lastRowFirstColumn="0" w:lastRowLastColumn="0"/>
            </w:pPr>
            <w:r w:rsidRPr="009400B7">
              <w:t>Server-side API</w:t>
            </w:r>
          </w:p>
        </w:tc>
      </w:tr>
      <w:tr w:rsidR="000D71D2" w:rsidRPr="009400B7" w14:paraId="4673E125" w14:textId="77777777" w:rsidTr="0052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C0E9F9F" w14:textId="001FD937" w:rsidR="000D71D2" w:rsidRPr="009400B7" w:rsidRDefault="000D71D2" w:rsidP="004D0591">
            <w:r w:rsidRPr="009400B7">
              <w:t>12 NOVEMBER 2018</w:t>
            </w:r>
          </w:p>
        </w:tc>
        <w:tc>
          <w:tcPr>
            <w:tcW w:w="5624" w:type="dxa"/>
          </w:tcPr>
          <w:p w14:paraId="280E44D8" w14:textId="64854F69" w:rsidR="000D71D2" w:rsidRPr="009400B7" w:rsidRDefault="000D71D2" w:rsidP="004D0591">
            <w:pPr>
              <w:cnfStyle w:val="000000100000" w:firstRow="0" w:lastRow="0" w:firstColumn="0" w:lastColumn="0" w:oddVBand="0" w:evenVBand="0" w:oddHBand="1" w:evenHBand="0" w:firstRowFirstColumn="0" w:firstRowLastColumn="0" w:lastRowFirstColumn="0" w:lastRowLastColumn="0"/>
            </w:pPr>
            <w:r w:rsidRPr="009400B7">
              <w:t>Client API-integratie</w:t>
            </w:r>
          </w:p>
        </w:tc>
      </w:tr>
      <w:tr w:rsidR="000D71D2" w:rsidRPr="009400B7" w14:paraId="245B5BFA" w14:textId="77777777" w:rsidTr="00524AE7">
        <w:tc>
          <w:tcPr>
            <w:cnfStyle w:val="001000000000" w:firstRow="0" w:lastRow="0" w:firstColumn="1" w:lastColumn="0" w:oddVBand="0" w:evenVBand="0" w:oddHBand="0" w:evenHBand="0" w:firstRowFirstColumn="0" w:firstRowLastColumn="0" w:lastRowFirstColumn="0" w:lastRowLastColumn="0"/>
            <w:tcW w:w="2552" w:type="dxa"/>
          </w:tcPr>
          <w:p w14:paraId="093A42D7" w14:textId="12BA1AC2" w:rsidR="000D71D2" w:rsidRPr="009400B7" w:rsidRDefault="000D71D2" w:rsidP="004D0591">
            <w:r w:rsidRPr="009400B7">
              <w:t>19 NOVEMBER 2018</w:t>
            </w:r>
          </w:p>
        </w:tc>
        <w:tc>
          <w:tcPr>
            <w:tcW w:w="5624" w:type="dxa"/>
          </w:tcPr>
          <w:p w14:paraId="1B22E296" w14:textId="7F56F32F" w:rsidR="000D71D2" w:rsidRPr="009400B7" w:rsidRDefault="000D71D2" w:rsidP="004D0591">
            <w:pPr>
              <w:cnfStyle w:val="000000000000" w:firstRow="0" w:lastRow="0" w:firstColumn="0" w:lastColumn="0" w:oddVBand="0" w:evenVBand="0" w:oddHBand="0" w:evenHBand="0" w:firstRowFirstColumn="0" w:firstRowLastColumn="0" w:lastRowFirstColumn="0" w:lastRowLastColumn="0"/>
            </w:pPr>
            <w:r w:rsidRPr="009400B7">
              <w:t>Testen algoritme met achtergrondgeluid</w:t>
            </w:r>
          </w:p>
        </w:tc>
      </w:tr>
      <w:tr w:rsidR="000D71D2" w:rsidRPr="009400B7" w14:paraId="2EC123C0" w14:textId="77777777" w:rsidTr="0052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02B03D3" w14:textId="7FE854EF" w:rsidR="000D71D2" w:rsidRPr="009400B7" w:rsidRDefault="000D71D2" w:rsidP="004D0591">
            <w:r w:rsidRPr="009400B7">
              <w:t>26 NOVEMBER 2018</w:t>
            </w:r>
          </w:p>
        </w:tc>
        <w:tc>
          <w:tcPr>
            <w:tcW w:w="5624" w:type="dxa"/>
          </w:tcPr>
          <w:p w14:paraId="0D3E6BFB" w14:textId="651D5A92" w:rsidR="000D71D2" w:rsidRPr="009400B7" w:rsidRDefault="000D71D2" w:rsidP="004D0591">
            <w:pPr>
              <w:cnfStyle w:val="000000100000" w:firstRow="0" w:lastRow="0" w:firstColumn="0" w:lastColumn="0" w:oddVBand="0" w:evenVBand="0" w:oddHBand="1" w:evenHBand="0" w:firstRowFirstColumn="0" w:firstRowLastColumn="0" w:lastRowFirstColumn="0" w:lastRowLastColumn="0"/>
            </w:pPr>
            <w:r w:rsidRPr="009400B7">
              <w:t>Verslag afronden</w:t>
            </w:r>
          </w:p>
        </w:tc>
      </w:tr>
    </w:tbl>
    <w:p w14:paraId="1EB84BCB" w14:textId="12D823AC" w:rsidR="004D0591" w:rsidRPr="009400B7" w:rsidRDefault="004D0591" w:rsidP="004D0591"/>
    <w:p w14:paraId="1C4CC0A5" w14:textId="6013BE69" w:rsidR="002B365C" w:rsidRDefault="001365B4" w:rsidP="00022046">
      <w:pPr>
        <w:pStyle w:val="kop20"/>
      </w:pPr>
      <w:r>
        <w:t>Stappenplan</w:t>
      </w:r>
    </w:p>
    <w:p w14:paraId="68846E3D" w14:textId="127636DB" w:rsidR="00584848" w:rsidRDefault="00584848" w:rsidP="00584848">
      <w:r>
        <w:t xml:space="preserve">Hieronder staat welke stappen er moeten worden doorlopen voor zowel het opslaan </w:t>
      </w:r>
      <w:r w:rsidR="00FF3DDE">
        <w:t>als het matchen van audiofragmenten.</w:t>
      </w:r>
    </w:p>
    <w:p w14:paraId="618CD725" w14:textId="7A6BDD79" w:rsidR="00FF3DDE" w:rsidRPr="00584848" w:rsidRDefault="00900CFF" w:rsidP="00900CFF">
      <w:pPr>
        <w:pStyle w:val="Kop3"/>
      </w:pPr>
      <w:r>
        <w:t>Opslaan:</w:t>
      </w:r>
    </w:p>
    <w:p w14:paraId="2CC60C28" w14:textId="1A89FDA9" w:rsidR="00DE22BF" w:rsidRPr="009400B7" w:rsidRDefault="002B365C" w:rsidP="00CE7F86">
      <w:pPr>
        <w:rPr>
          <w:noProof/>
        </w:rPr>
      </w:pPr>
      <w:r w:rsidRPr="009400B7">
        <w:rPr>
          <w:noProof/>
        </w:rPr>
        <w:t xml:space="preserve">Fourier Transformatie </w:t>
      </w:r>
      <w:r w:rsidR="005E5F1A">
        <w:rPr>
          <w:noProof/>
        </w:rPr>
        <w:sym w:font="Wingdings" w:char="F0E0"/>
      </w:r>
      <w:r w:rsidRPr="009400B7">
        <w:rPr>
          <w:noProof/>
        </w:rPr>
        <w:t xml:space="preserve"> Pieken zoeken </w:t>
      </w:r>
      <w:r w:rsidR="005E5F1A">
        <w:rPr>
          <w:noProof/>
        </w:rPr>
        <w:sym w:font="Wingdings" w:char="F0E0"/>
      </w:r>
      <w:r w:rsidRPr="009400B7">
        <w:rPr>
          <w:noProof/>
        </w:rPr>
        <w:t xml:space="preserve"> Hash maken van pieken </w:t>
      </w:r>
      <w:r w:rsidR="005E5F1A">
        <w:rPr>
          <w:noProof/>
        </w:rPr>
        <w:sym w:font="Wingdings" w:char="F0E0"/>
      </w:r>
      <w:r w:rsidR="00022046" w:rsidRPr="009400B7">
        <w:rPr>
          <w:noProof/>
        </w:rPr>
        <w:t xml:space="preserve"> </w:t>
      </w:r>
      <w:r w:rsidRPr="009400B7">
        <w:rPr>
          <w:noProof/>
        </w:rPr>
        <w:t>hashes opslaan in database</w:t>
      </w:r>
      <w:r w:rsidR="00C621EC">
        <w:rPr>
          <w:noProof/>
        </w:rPr>
        <w:t xml:space="preserve"> samen met bijbehorende tijd en id</w:t>
      </w:r>
    </w:p>
    <w:p w14:paraId="47B3D690" w14:textId="3D10A318" w:rsidR="00900CFF" w:rsidRPr="00584848" w:rsidRDefault="00900CFF" w:rsidP="00900CFF">
      <w:pPr>
        <w:pStyle w:val="Kop3"/>
      </w:pPr>
      <w:r>
        <w:t>Matchen:</w:t>
      </w:r>
    </w:p>
    <w:p w14:paraId="593B325F" w14:textId="6DEEC6E6" w:rsidR="00900CFF" w:rsidRPr="009400B7" w:rsidRDefault="005E5F1A" w:rsidP="00900CFF">
      <w:pPr>
        <w:rPr>
          <w:noProof/>
        </w:rPr>
      </w:pPr>
      <w:r>
        <w:rPr>
          <w:noProof/>
        </w:rPr>
        <w:t xml:space="preserve">Opname </w:t>
      </w:r>
      <w:r>
        <w:rPr>
          <w:noProof/>
        </w:rPr>
        <w:sym w:font="Wingdings" w:char="F0E0"/>
      </w:r>
      <w:r>
        <w:rPr>
          <w:noProof/>
        </w:rPr>
        <w:t xml:space="preserve"> Uploaden opname naar server </w:t>
      </w:r>
      <w:r>
        <w:rPr>
          <w:noProof/>
        </w:rPr>
        <w:sym w:font="Wingdings" w:char="F0E0"/>
      </w:r>
      <w:r>
        <w:rPr>
          <w:noProof/>
        </w:rPr>
        <w:t xml:space="preserve"> </w:t>
      </w:r>
      <w:r w:rsidR="00900CFF" w:rsidRPr="009400B7">
        <w:rPr>
          <w:noProof/>
        </w:rPr>
        <w:t xml:space="preserve">Fourier Transformatie </w:t>
      </w:r>
      <w:r>
        <w:rPr>
          <w:noProof/>
        </w:rPr>
        <w:sym w:font="Wingdings" w:char="F0E0"/>
      </w:r>
      <w:r w:rsidR="00900CFF" w:rsidRPr="009400B7">
        <w:rPr>
          <w:noProof/>
        </w:rPr>
        <w:t xml:space="preserve"> Pieken zoeken </w:t>
      </w:r>
      <w:r>
        <w:rPr>
          <w:noProof/>
        </w:rPr>
        <w:sym w:font="Wingdings" w:char="F0E0"/>
      </w:r>
      <w:r w:rsidR="00900CFF" w:rsidRPr="009400B7">
        <w:rPr>
          <w:noProof/>
        </w:rPr>
        <w:t xml:space="preserve"> Hash maken van pieken </w:t>
      </w:r>
      <w:r>
        <w:rPr>
          <w:noProof/>
        </w:rPr>
        <w:sym w:font="Wingdings" w:char="F0E0"/>
      </w:r>
      <w:r w:rsidR="00900CFF" w:rsidRPr="009400B7">
        <w:rPr>
          <w:noProof/>
        </w:rPr>
        <w:t xml:space="preserve"> hashes zoeken in database  </w:t>
      </w:r>
      <w:r>
        <w:rPr>
          <w:noProof/>
        </w:rPr>
        <w:sym w:font="Wingdings" w:char="F0E0"/>
      </w:r>
      <w:r w:rsidR="00900CFF" w:rsidRPr="009400B7">
        <w:rPr>
          <w:noProof/>
        </w:rPr>
        <w:t xml:space="preserve"> match </w:t>
      </w:r>
      <w:r w:rsidR="00C621EC">
        <w:rPr>
          <w:noProof/>
        </w:rPr>
        <w:t xml:space="preserve">bepalen doormiddel van meeste overeenkomsten in </w:t>
      </w:r>
      <w:r w:rsidR="008509E9">
        <w:rPr>
          <w:noProof/>
        </w:rPr>
        <w:t xml:space="preserve">tijdverschil tussen hashes uit het origineel en hashes uit </w:t>
      </w:r>
      <w:r w:rsidR="003827A5">
        <w:rPr>
          <w:noProof/>
        </w:rPr>
        <w:t>het fragment</w:t>
      </w:r>
    </w:p>
    <w:p w14:paraId="3BC3F2A7" w14:textId="73859C09" w:rsidR="00DE22BF" w:rsidRPr="009400B7" w:rsidRDefault="00DE22BF">
      <w:pPr>
        <w:rPr>
          <w:noProof/>
        </w:rPr>
      </w:pPr>
    </w:p>
    <w:p w14:paraId="6EC36A74" w14:textId="70332D5E" w:rsidR="00DE22BF" w:rsidRPr="009400B7" w:rsidRDefault="00E17CEB" w:rsidP="00DE22BF">
      <w:pPr>
        <w:pStyle w:val="kop10"/>
        <w:rPr>
          <w:noProof/>
        </w:rPr>
      </w:pPr>
      <w:bookmarkStart w:id="5" w:name="_Toc532121681"/>
      <w:r w:rsidRPr="009400B7">
        <w:rPr>
          <w:noProof/>
        </w:rPr>
        <w:lastRenderedPageBreak/>
        <w:t>O</w:t>
      </w:r>
      <w:r w:rsidR="00DE22BF" w:rsidRPr="009400B7">
        <w:rPr>
          <w:noProof/>
        </w:rPr>
        <w:t>ntwerp</w:t>
      </w:r>
      <w:r w:rsidRPr="009400B7">
        <w:rPr>
          <w:noProof/>
        </w:rPr>
        <w:t>proces</w:t>
      </w:r>
      <w:bookmarkEnd w:id="5"/>
    </w:p>
    <w:p w14:paraId="5C734DD7" w14:textId="4B5713DC" w:rsidR="006735E9" w:rsidRPr="009400B7" w:rsidRDefault="006735E9" w:rsidP="00CE7F86"/>
    <w:p w14:paraId="66A1A953" w14:textId="344F8270" w:rsidR="00E17CEB" w:rsidRPr="009400B7" w:rsidRDefault="00E17CEB" w:rsidP="00E17CEB">
      <w:pPr>
        <w:pStyle w:val="kop20"/>
      </w:pPr>
      <w:r w:rsidRPr="009400B7">
        <w:t xml:space="preserve">Onderdeel 1: </w:t>
      </w:r>
      <w:r w:rsidR="00200809" w:rsidRPr="009400B7">
        <w:t>Fouriertransformaties</w:t>
      </w:r>
      <w:r w:rsidR="00B4279E" w:rsidRPr="009400B7">
        <w:t>:</w:t>
      </w:r>
    </w:p>
    <w:p w14:paraId="722710BF" w14:textId="3BCA2B3F" w:rsidR="00F964A9" w:rsidRPr="009400B7" w:rsidRDefault="00975FD1" w:rsidP="00E17CEB">
      <w:pPr>
        <w:rPr>
          <w:rFonts w:ascii="Consolas" w:hAnsi="Consolas"/>
        </w:rPr>
      </w:pPr>
      <w:r w:rsidRPr="009400B7">
        <w:t>Als eerste moet het vingerafdruksysteem voor de server gemaakt</w:t>
      </w:r>
      <w:r w:rsidR="00CA3C1B" w:rsidRPr="009400B7">
        <w:t xml:space="preserve"> worden. Als eerste moeten </w:t>
      </w:r>
      <w:r w:rsidR="00350821" w:rsidRPr="009400B7">
        <w:t xml:space="preserve">er </w:t>
      </w:r>
      <w:r w:rsidR="00CA3C1B" w:rsidRPr="009400B7">
        <w:t xml:space="preserve">hiervoor </w:t>
      </w:r>
      <w:r w:rsidR="002743B0" w:rsidRPr="009400B7">
        <w:t>Fouriertransformaties</w:t>
      </w:r>
      <w:r w:rsidR="00CA3C1B" w:rsidRPr="009400B7">
        <w:t xml:space="preserve"> toe</w:t>
      </w:r>
      <w:r w:rsidR="00350821" w:rsidRPr="009400B7">
        <w:t>gepast worden</w:t>
      </w:r>
      <w:r w:rsidR="002743B0" w:rsidRPr="009400B7">
        <w:t>, of</w:t>
      </w:r>
      <w:r w:rsidR="002C3565" w:rsidRPr="009400B7">
        <w:t>te</w:t>
      </w:r>
      <w:r w:rsidR="002743B0" w:rsidRPr="009400B7">
        <w:t>wel</w:t>
      </w:r>
      <w:r w:rsidR="002C3565" w:rsidRPr="009400B7">
        <w:t>: er moet</w:t>
      </w:r>
      <w:r w:rsidR="002743B0" w:rsidRPr="009400B7">
        <w:t xml:space="preserve"> een spectrogram </w:t>
      </w:r>
      <w:r w:rsidR="002C3565" w:rsidRPr="009400B7">
        <w:t>gemaakt worden</w:t>
      </w:r>
      <w:r w:rsidR="002743B0" w:rsidRPr="009400B7">
        <w:t xml:space="preserve">. Na wat zoeken in de documentatie van verschillende </w:t>
      </w:r>
      <w:r w:rsidR="00283139" w:rsidRPr="009400B7">
        <w:t xml:space="preserve">bekende wiskundige </w:t>
      </w:r>
      <w:r w:rsidR="00412A35" w:rsidRPr="009400B7">
        <w:t>python libraries</w:t>
      </w:r>
      <w:r w:rsidR="00283139" w:rsidRPr="009400B7">
        <w:t xml:space="preserve">, namelijk </w:t>
      </w:r>
      <w:proofErr w:type="spellStart"/>
      <w:r w:rsidR="00283139" w:rsidRPr="009400B7">
        <w:t>NumPy</w:t>
      </w:r>
      <w:proofErr w:type="spellEnd"/>
      <w:r w:rsidR="00283139" w:rsidRPr="009400B7">
        <w:t xml:space="preserve">, </w:t>
      </w:r>
      <w:proofErr w:type="spellStart"/>
      <w:r w:rsidR="00283139" w:rsidRPr="009400B7">
        <w:t>SciPi</w:t>
      </w:r>
      <w:proofErr w:type="spellEnd"/>
      <w:r w:rsidR="00283139" w:rsidRPr="009400B7">
        <w:t xml:space="preserve"> en </w:t>
      </w:r>
      <w:proofErr w:type="spellStart"/>
      <w:r w:rsidR="00A44334" w:rsidRPr="009400B7">
        <w:t>m</w:t>
      </w:r>
      <w:r w:rsidR="00283139" w:rsidRPr="009400B7">
        <w:t>at</w:t>
      </w:r>
      <w:r w:rsidR="00A44334" w:rsidRPr="009400B7">
        <w:t>p</w:t>
      </w:r>
      <w:r w:rsidR="00283139" w:rsidRPr="009400B7">
        <w:t>lot</w:t>
      </w:r>
      <w:r w:rsidR="00A44334" w:rsidRPr="009400B7">
        <w:t>l</w:t>
      </w:r>
      <w:r w:rsidR="00283139" w:rsidRPr="009400B7">
        <w:t>ib</w:t>
      </w:r>
      <w:proofErr w:type="spellEnd"/>
      <w:r w:rsidR="00283139" w:rsidRPr="009400B7">
        <w:t xml:space="preserve">, kwamen twee functies tevoorschijn die hierbij nuttig zijn: </w:t>
      </w:r>
      <w:proofErr w:type="spellStart"/>
      <w:r w:rsidR="00E81B1C" w:rsidRPr="009400B7">
        <w:rPr>
          <w:rFonts w:ascii="Consolas" w:hAnsi="Consolas"/>
        </w:rPr>
        <w:t>scipy.io.wavfile.read</w:t>
      </w:r>
      <w:proofErr w:type="spellEnd"/>
      <w:r w:rsidR="00E81B1C" w:rsidRPr="009400B7">
        <w:t xml:space="preserve"> en </w:t>
      </w:r>
      <w:proofErr w:type="spellStart"/>
      <w:r w:rsidR="004401FC" w:rsidRPr="009400B7">
        <w:rPr>
          <w:rFonts w:ascii="Consolas" w:hAnsi="Consolas"/>
        </w:rPr>
        <w:t>matplotlib.pyplot.specgram</w:t>
      </w:r>
      <w:proofErr w:type="spellEnd"/>
      <w:r w:rsidR="004401FC" w:rsidRPr="009400B7">
        <w:rPr>
          <w:rFonts w:ascii="Consolas" w:hAnsi="Consolas"/>
        </w:rPr>
        <w:t>.</w:t>
      </w:r>
    </w:p>
    <w:p w14:paraId="28494775" w14:textId="5E5D7314" w:rsidR="00F964A9" w:rsidRPr="009400B7" w:rsidRDefault="00F964A9" w:rsidP="00E17CEB">
      <w:pPr>
        <w:rPr>
          <w:rStyle w:val="sig-paren"/>
          <w:rFonts w:cstheme="minorHAnsi"/>
        </w:rPr>
      </w:pPr>
      <w:proofErr w:type="spellStart"/>
      <w:r w:rsidRPr="009400B7">
        <w:rPr>
          <w:rFonts w:ascii="Consolas" w:hAnsi="Consolas"/>
          <w:b/>
          <w:sz w:val="22"/>
        </w:rPr>
        <w:t>scipy.io.wavfile.read</w:t>
      </w:r>
      <w:proofErr w:type="spellEnd"/>
      <w:r w:rsidRPr="009400B7">
        <w:rPr>
          <w:rFonts w:cstheme="minorHAnsi"/>
          <w:b/>
        </w:rPr>
        <w:t>:</w:t>
      </w:r>
      <w:r w:rsidR="00A44334" w:rsidRPr="009400B7">
        <w:rPr>
          <w:rFonts w:ascii="Consolas" w:hAnsi="Consolas"/>
          <w:b/>
        </w:rPr>
        <w:br/>
      </w:r>
      <w:r w:rsidRPr="009400B7">
        <w:t xml:space="preserve">Met deze functie </w:t>
      </w:r>
      <w:r w:rsidR="004B555A" w:rsidRPr="009400B7">
        <w:t xml:space="preserve">kan een WAVE </w:t>
      </w:r>
      <w:r w:rsidR="0061756A" w:rsidRPr="009400B7">
        <w:t>audio</w:t>
      </w:r>
      <w:r w:rsidR="004B555A" w:rsidRPr="009400B7">
        <w:t>bestand worden ingeladen als een array van waarden</w:t>
      </w:r>
      <w:sdt>
        <w:sdtPr>
          <w:id w:val="956380846"/>
          <w:citation/>
        </w:sdtPr>
        <w:sdtEndPr/>
        <w:sdtContent>
          <w:r w:rsidR="00D4070B" w:rsidRPr="009400B7">
            <w:fldChar w:fldCharType="begin"/>
          </w:r>
          <w:r w:rsidR="005E5976">
            <w:instrText xml:space="preserve">CITATION Sci18 \l 1043 </w:instrText>
          </w:r>
          <w:r w:rsidR="00D4070B" w:rsidRPr="009400B7">
            <w:fldChar w:fldCharType="separate"/>
          </w:r>
          <w:r w:rsidR="00D0438F">
            <w:rPr>
              <w:noProof/>
            </w:rPr>
            <w:t xml:space="preserve"> (SciPy, 2018)</w:t>
          </w:r>
          <w:r w:rsidR="00D4070B" w:rsidRPr="009400B7">
            <w:fldChar w:fldCharType="end"/>
          </w:r>
        </w:sdtContent>
      </w:sdt>
      <w:r w:rsidR="00EE3CCF" w:rsidRPr="009400B7">
        <w:t xml:space="preserve">. Deze array kan vervolgens gebruikt worden om </w:t>
      </w:r>
      <w:r w:rsidR="00A44334" w:rsidRPr="009400B7">
        <w:t xml:space="preserve">Fouriertransformaties op toe te </w:t>
      </w:r>
      <w:r w:rsidR="00981388" w:rsidRPr="009400B7">
        <w:t xml:space="preserve">passen en zo een spectrogram te maken. De functie met argumenten luidt: </w:t>
      </w:r>
      <w:proofErr w:type="spellStart"/>
      <w:r w:rsidR="00175455" w:rsidRPr="009400B7">
        <w:rPr>
          <w:rStyle w:val="HTMLCode"/>
          <w:rFonts w:ascii="Consolas" w:eastAsiaTheme="minorHAnsi" w:hAnsi="Consolas"/>
        </w:rPr>
        <w:t>scipy.io.wavfile.read</w:t>
      </w:r>
      <w:proofErr w:type="spellEnd"/>
      <w:r w:rsidR="00175455" w:rsidRPr="009400B7">
        <w:rPr>
          <w:rStyle w:val="sig-paren"/>
          <w:rFonts w:ascii="Consolas" w:hAnsi="Consolas"/>
        </w:rPr>
        <w:t>(</w:t>
      </w:r>
      <w:proofErr w:type="spellStart"/>
      <w:r w:rsidR="00175455" w:rsidRPr="009400B7">
        <w:rPr>
          <w:rStyle w:val="Nadruk"/>
          <w:rFonts w:ascii="Consolas" w:hAnsi="Consolas"/>
        </w:rPr>
        <w:t>filename</w:t>
      </w:r>
      <w:proofErr w:type="spellEnd"/>
      <w:r w:rsidR="00175455" w:rsidRPr="009400B7">
        <w:rPr>
          <w:rFonts w:ascii="Consolas" w:hAnsi="Consolas"/>
        </w:rPr>
        <w:t xml:space="preserve">, </w:t>
      </w:r>
      <w:proofErr w:type="spellStart"/>
      <w:r w:rsidR="00175455" w:rsidRPr="009400B7">
        <w:rPr>
          <w:rStyle w:val="Nadruk"/>
          <w:rFonts w:ascii="Consolas" w:hAnsi="Consolas"/>
        </w:rPr>
        <w:t>mmap</w:t>
      </w:r>
      <w:proofErr w:type="spellEnd"/>
      <w:r w:rsidR="00175455" w:rsidRPr="009400B7">
        <w:rPr>
          <w:rStyle w:val="Nadruk"/>
          <w:rFonts w:ascii="Consolas" w:hAnsi="Consolas"/>
        </w:rPr>
        <w:t>=</w:t>
      </w:r>
      <w:proofErr w:type="spellStart"/>
      <w:r w:rsidR="00175455" w:rsidRPr="009400B7">
        <w:rPr>
          <w:rStyle w:val="Nadruk"/>
          <w:rFonts w:ascii="Consolas" w:hAnsi="Consolas"/>
        </w:rPr>
        <w:t>False</w:t>
      </w:r>
      <w:proofErr w:type="spellEnd"/>
      <w:r w:rsidR="00175455" w:rsidRPr="009400B7">
        <w:rPr>
          <w:rStyle w:val="sig-paren"/>
          <w:rFonts w:ascii="Consolas" w:hAnsi="Consolas"/>
        </w:rPr>
        <w:t>)</w:t>
      </w:r>
      <w:r w:rsidR="00175455" w:rsidRPr="009400B7">
        <w:rPr>
          <w:rStyle w:val="sig-paren"/>
          <w:rFonts w:cstheme="minorHAnsi"/>
        </w:rPr>
        <w:t xml:space="preserve">. </w:t>
      </w:r>
      <w:proofErr w:type="spellStart"/>
      <w:r w:rsidR="00D87E1B" w:rsidRPr="009400B7">
        <w:rPr>
          <w:rStyle w:val="sig-paren"/>
          <w:rFonts w:ascii="Consolas" w:hAnsi="Consolas" w:cstheme="minorHAnsi"/>
        </w:rPr>
        <w:t>Filename</w:t>
      </w:r>
      <w:proofErr w:type="spellEnd"/>
      <w:r w:rsidR="00D87E1B" w:rsidRPr="009400B7">
        <w:rPr>
          <w:rStyle w:val="sig-paren"/>
          <w:rFonts w:cstheme="minorHAnsi"/>
        </w:rPr>
        <w:t xml:space="preserve"> is hierin een relatief of absoluut pad naar </w:t>
      </w:r>
      <w:r w:rsidR="008D6B1D" w:rsidRPr="009400B7">
        <w:rPr>
          <w:rStyle w:val="sig-paren"/>
          <w:rFonts w:cstheme="minorHAnsi"/>
        </w:rPr>
        <w:t xml:space="preserve">het WAVE bestand dat moet worden </w:t>
      </w:r>
      <w:r w:rsidR="009B31F8">
        <w:rPr>
          <w:rStyle w:val="sig-paren"/>
          <w:rFonts w:cstheme="minorHAnsi"/>
        </w:rPr>
        <w:t>gelezen</w:t>
      </w:r>
      <w:r w:rsidR="004E7227" w:rsidRPr="009400B7">
        <w:rPr>
          <w:rStyle w:val="sig-paren"/>
          <w:rFonts w:cstheme="minorHAnsi"/>
        </w:rPr>
        <w:t xml:space="preserve">. </w:t>
      </w:r>
      <w:proofErr w:type="spellStart"/>
      <w:r w:rsidR="004E7227" w:rsidRPr="009400B7">
        <w:rPr>
          <w:rStyle w:val="sig-paren"/>
          <w:rFonts w:ascii="Consolas" w:hAnsi="Consolas" w:cstheme="minorHAnsi"/>
        </w:rPr>
        <w:t>mmap</w:t>
      </w:r>
      <w:proofErr w:type="spellEnd"/>
      <w:r w:rsidR="004E7227" w:rsidRPr="009400B7">
        <w:rPr>
          <w:rStyle w:val="sig-paren"/>
          <w:rFonts w:cstheme="minorHAnsi"/>
        </w:rPr>
        <w:t xml:space="preserve"> is de optie of het bestand als </w:t>
      </w:r>
      <w:r w:rsidR="0020078B" w:rsidRPr="009400B7">
        <w:rPr>
          <w:rStyle w:val="sig-paren"/>
          <w:rFonts w:cstheme="minorHAnsi"/>
        </w:rPr>
        <w:t>memory-</w:t>
      </w:r>
      <w:proofErr w:type="spellStart"/>
      <w:r w:rsidR="0020078B" w:rsidRPr="009400B7">
        <w:rPr>
          <w:rStyle w:val="sig-paren"/>
          <w:rFonts w:cstheme="minorHAnsi"/>
        </w:rPr>
        <w:t>mapped</w:t>
      </w:r>
      <w:proofErr w:type="spellEnd"/>
      <w:r w:rsidR="0020078B" w:rsidRPr="009400B7">
        <w:rPr>
          <w:rStyle w:val="sig-paren"/>
          <w:rFonts w:cstheme="minorHAnsi"/>
        </w:rPr>
        <w:t xml:space="preserve"> moet worden geladen</w:t>
      </w:r>
      <w:r w:rsidR="00A91CBE" w:rsidRPr="009400B7">
        <w:rPr>
          <w:rStyle w:val="sig-paren"/>
          <w:rFonts w:cstheme="minorHAnsi"/>
        </w:rPr>
        <w:t xml:space="preserve"> in het RAM geheugen</w:t>
      </w:r>
      <w:r w:rsidR="00B1300C" w:rsidRPr="009400B7">
        <w:rPr>
          <w:rStyle w:val="sig-paren"/>
          <w:rFonts w:cstheme="minorHAnsi"/>
        </w:rPr>
        <w:t xml:space="preserve"> met een standaard waarde van </w:t>
      </w:r>
      <w:proofErr w:type="spellStart"/>
      <w:r w:rsidR="00B1300C" w:rsidRPr="009400B7">
        <w:rPr>
          <w:rStyle w:val="sig-paren"/>
          <w:rFonts w:ascii="Consolas" w:hAnsi="Consolas" w:cstheme="minorHAnsi"/>
        </w:rPr>
        <w:t>False</w:t>
      </w:r>
      <w:proofErr w:type="spellEnd"/>
      <w:r w:rsidR="00B1300C" w:rsidRPr="009400B7">
        <w:rPr>
          <w:rStyle w:val="sig-paren"/>
          <w:rFonts w:cstheme="minorHAnsi"/>
        </w:rPr>
        <w:t xml:space="preserve">. De functie geeft twee </w:t>
      </w:r>
      <w:r w:rsidR="003A0778" w:rsidRPr="009400B7">
        <w:rPr>
          <w:rStyle w:val="sig-paren"/>
          <w:rFonts w:cstheme="minorHAnsi"/>
        </w:rPr>
        <w:t xml:space="preserve">variabelen als </w:t>
      </w:r>
      <w:r w:rsidR="00B1300C" w:rsidRPr="009400B7">
        <w:rPr>
          <w:rStyle w:val="sig-paren"/>
          <w:rFonts w:cstheme="minorHAnsi"/>
        </w:rPr>
        <w:t>output</w:t>
      </w:r>
      <w:r w:rsidR="003A0778" w:rsidRPr="009400B7">
        <w:rPr>
          <w:rStyle w:val="sig-paren"/>
          <w:rFonts w:cstheme="minorHAnsi"/>
        </w:rPr>
        <w:t>:</w:t>
      </w:r>
      <w:r w:rsidR="00443BEC" w:rsidRPr="009400B7">
        <w:rPr>
          <w:rStyle w:val="sig-paren"/>
          <w:rFonts w:cstheme="minorHAnsi"/>
        </w:rPr>
        <w:t xml:space="preserve"> </w:t>
      </w:r>
      <w:proofErr w:type="spellStart"/>
      <w:r w:rsidR="00443BEC" w:rsidRPr="009400B7">
        <w:rPr>
          <w:rStyle w:val="sig-paren"/>
          <w:rFonts w:ascii="Consolas" w:hAnsi="Consolas" w:cstheme="minorHAnsi"/>
        </w:rPr>
        <w:t>rate</w:t>
      </w:r>
      <w:proofErr w:type="spellEnd"/>
      <w:r w:rsidR="00443BEC" w:rsidRPr="009400B7">
        <w:rPr>
          <w:rStyle w:val="sig-paren"/>
          <w:rFonts w:ascii="Consolas" w:hAnsi="Consolas" w:cstheme="minorHAnsi"/>
        </w:rPr>
        <w:t xml:space="preserve"> (int) </w:t>
      </w:r>
      <w:r w:rsidR="00443BEC" w:rsidRPr="009400B7">
        <w:rPr>
          <w:rStyle w:val="sig-paren"/>
          <w:rFonts w:cstheme="minorHAnsi"/>
        </w:rPr>
        <w:t xml:space="preserve">en </w:t>
      </w:r>
      <w:r w:rsidR="00443BEC" w:rsidRPr="009400B7">
        <w:rPr>
          <w:rStyle w:val="sig-paren"/>
          <w:rFonts w:ascii="Consolas" w:hAnsi="Consolas" w:cstheme="minorHAnsi"/>
        </w:rPr>
        <w:t>data (</w:t>
      </w:r>
      <w:proofErr w:type="spellStart"/>
      <w:r w:rsidR="00443BEC" w:rsidRPr="009400B7">
        <w:rPr>
          <w:rStyle w:val="sig-paren"/>
          <w:rFonts w:ascii="Consolas" w:hAnsi="Consolas" w:cstheme="minorHAnsi"/>
        </w:rPr>
        <w:t>numpy</w:t>
      </w:r>
      <w:proofErr w:type="spellEnd"/>
      <w:r w:rsidR="00443BEC" w:rsidRPr="009400B7">
        <w:rPr>
          <w:rStyle w:val="sig-paren"/>
          <w:rFonts w:ascii="Consolas" w:hAnsi="Consolas" w:cstheme="minorHAnsi"/>
        </w:rPr>
        <w:t xml:space="preserve"> array</w:t>
      </w:r>
      <w:r w:rsidR="007A0096" w:rsidRPr="009400B7">
        <w:rPr>
          <w:rStyle w:val="sig-paren"/>
          <w:rFonts w:ascii="Consolas" w:hAnsi="Consolas" w:cstheme="minorHAnsi"/>
        </w:rPr>
        <w:t>)</w:t>
      </w:r>
      <w:r w:rsidR="007A0096" w:rsidRPr="009400B7">
        <w:rPr>
          <w:rStyle w:val="sig-paren"/>
          <w:rFonts w:cstheme="minorHAnsi"/>
        </w:rPr>
        <w:t xml:space="preserve">. </w:t>
      </w:r>
      <w:proofErr w:type="spellStart"/>
      <w:r w:rsidR="007A0096" w:rsidRPr="009400B7">
        <w:rPr>
          <w:rStyle w:val="sig-paren"/>
          <w:rFonts w:ascii="Consolas" w:hAnsi="Consolas" w:cstheme="minorHAnsi"/>
        </w:rPr>
        <w:t>rate</w:t>
      </w:r>
      <w:proofErr w:type="spellEnd"/>
      <w:r w:rsidR="007A0096" w:rsidRPr="009400B7">
        <w:rPr>
          <w:rStyle w:val="sig-paren"/>
          <w:rFonts w:cstheme="minorHAnsi"/>
        </w:rPr>
        <w:t xml:space="preserve"> is een integer </w:t>
      </w:r>
      <w:r w:rsidR="00701AC0" w:rsidRPr="009400B7">
        <w:rPr>
          <w:rStyle w:val="sig-paren"/>
          <w:rFonts w:cstheme="minorHAnsi"/>
        </w:rPr>
        <w:t xml:space="preserve">en geeft de </w:t>
      </w:r>
      <w:r w:rsidR="00AD5F1C" w:rsidRPr="009400B7">
        <w:rPr>
          <w:rStyle w:val="sig-paren"/>
          <w:rFonts w:cstheme="minorHAnsi"/>
        </w:rPr>
        <w:t>bemonsteringsfrequentie</w:t>
      </w:r>
      <w:r w:rsidR="00C70228" w:rsidRPr="009400B7">
        <w:rPr>
          <w:rStyle w:val="sig-paren"/>
          <w:rFonts w:cstheme="minorHAnsi"/>
        </w:rPr>
        <w:t xml:space="preserve"> waarmee het WAVE bestand gelezen is</w:t>
      </w:r>
      <w:r w:rsidR="0061756A" w:rsidRPr="009400B7">
        <w:rPr>
          <w:rStyle w:val="sig-paren"/>
          <w:rFonts w:cstheme="minorHAnsi"/>
        </w:rPr>
        <w:t xml:space="preserve">. </w:t>
      </w:r>
      <w:r w:rsidR="0061756A" w:rsidRPr="009400B7">
        <w:rPr>
          <w:rStyle w:val="sig-paren"/>
          <w:rFonts w:ascii="Consolas" w:hAnsi="Consolas" w:cstheme="minorHAnsi"/>
        </w:rPr>
        <w:t>data</w:t>
      </w:r>
      <w:r w:rsidR="0061756A" w:rsidRPr="009400B7">
        <w:rPr>
          <w:rStyle w:val="sig-paren"/>
          <w:rFonts w:cstheme="minorHAnsi"/>
        </w:rPr>
        <w:t xml:space="preserve"> is </w:t>
      </w:r>
      <w:r w:rsidR="00544C9C" w:rsidRPr="009400B7">
        <w:rPr>
          <w:rStyle w:val="sig-paren"/>
          <w:rFonts w:cstheme="minorHAnsi"/>
        </w:rPr>
        <w:t xml:space="preserve">de array </w:t>
      </w:r>
      <w:r w:rsidR="00880C66" w:rsidRPr="009400B7">
        <w:rPr>
          <w:rStyle w:val="sig-paren"/>
          <w:rFonts w:cstheme="minorHAnsi"/>
        </w:rPr>
        <w:t xml:space="preserve">van </w:t>
      </w:r>
      <w:r w:rsidR="00D52D46" w:rsidRPr="009400B7">
        <w:rPr>
          <w:rStyle w:val="sig-paren"/>
          <w:rFonts w:cstheme="minorHAnsi"/>
        </w:rPr>
        <w:t>de samples (de waarde van een signaal op een bepaald tijdsinterval) van het WAVE bestand</w:t>
      </w:r>
      <w:r w:rsidR="00992509" w:rsidRPr="009400B7">
        <w:rPr>
          <w:rStyle w:val="sig-paren"/>
          <w:rFonts w:cstheme="minorHAnsi"/>
        </w:rPr>
        <w:t xml:space="preserve"> waarvan het type array hetzelfde soort items heeft als </w:t>
      </w:r>
      <w:r w:rsidR="00C60704" w:rsidRPr="009400B7">
        <w:rPr>
          <w:rStyle w:val="sig-paren"/>
          <w:rFonts w:cstheme="minorHAnsi"/>
        </w:rPr>
        <w:t>het WAVE-bestand.</w:t>
      </w:r>
    </w:p>
    <w:p w14:paraId="3CA0F10B" w14:textId="351487B2" w:rsidR="00D4070B" w:rsidRPr="009400B7" w:rsidRDefault="00D4070B" w:rsidP="00A15975">
      <w:pPr>
        <w:rPr>
          <w:rFonts w:cstheme="minorHAnsi"/>
        </w:rPr>
      </w:pPr>
      <w:proofErr w:type="spellStart"/>
      <w:r w:rsidRPr="009400B7">
        <w:rPr>
          <w:rFonts w:ascii="Consolas" w:hAnsi="Consolas"/>
          <w:b/>
          <w:sz w:val="22"/>
        </w:rPr>
        <w:t>matplotlib.pyplot.specgram</w:t>
      </w:r>
      <w:proofErr w:type="spellEnd"/>
      <w:r w:rsidRPr="009400B7">
        <w:rPr>
          <w:rFonts w:cstheme="minorHAnsi"/>
          <w:b/>
          <w:sz w:val="22"/>
        </w:rPr>
        <w:t>:</w:t>
      </w:r>
      <w:r w:rsidRPr="009400B7">
        <w:rPr>
          <w:rFonts w:cstheme="minorHAnsi"/>
          <w:b/>
          <w:sz w:val="22"/>
        </w:rPr>
        <w:br/>
      </w:r>
      <w:r w:rsidR="003F076B" w:rsidRPr="009400B7">
        <w:rPr>
          <w:rFonts w:cstheme="minorHAnsi"/>
        </w:rPr>
        <w:t>Met deze functie kan een spectrogram gemaakt worden van een signaal</w:t>
      </w:r>
      <w:sdt>
        <w:sdtPr>
          <w:rPr>
            <w:rFonts w:cstheme="minorHAnsi"/>
          </w:rPr>
          <w:id w:val="1675696132"/>
          <w:citation/>
        </w:sdtPr>
        <w:sdtEndPr/>
        <w:sdtContent>
          <w:r w:rsidR="002C25FA" w:rsidRPr="009400B7">
            <w:rPr>
              <w:rFonts w:cstheme="minorHAnsi"/>
            </w:rPr>
            <w:fldChar w:fldCharType="begin"/>
          </w:r>
          <w:r w:rsidR="005E5976">
            <w:rPr>
              <w:rFonts w:cstheme="minorHAnsi"/>
            </w:rPr>
            <w:instrText xml:space="preserve">CITATION mat18 \l 1043 </w:instrText>
          </w:r>
          <w:r w:rsidR="002C25FA" w:rsidRPr="009400B7">
            <w:rPr>
              <w:rFonts w:cstheme="minorHAnsi"/>
            </w:rPr>
            <w:fldChar w:fldCharType="separate"/>
          </w:r>
          <w:r w:rsidR="00D0438F">
            <w:rPr>
              <w:rFonts w:cstheme="minorHAnsi"/>
              <w:noProof/>
            </w:rPr>
            <w:t xml:space="preserve"> </w:t>
          </w:r>
          <w:r w:rsidR="00D0438F" w:rsidRPr="00D0438F">
            <w:rPr>
              <w:rFonts w:cstheme="minorHAnsi"/>
              <w:noProof/>
            </w:rPr>
            <w:t>(matplotlib, 2018)</w:t>
          </w:r>
          <w:r w:rsidR="002C25FA" w:rsidRPr="009400B7">
            <w:rPr>
              <w:rFonts w:cstheme="minorHAnsi"/>
            </w:rPr>
            <w:fldChar w:fldCharType="end"/>
          </w:r>
        </w:sdtContent>
      </w:sdt>
      <w:r w:rsidR="002C25FA" w:rsidRPr="009400B7">
        <w:rPr>
          <w:rFonts w:cstheme="minorHAnsi"/>
        </w:rPr>
        <w:t>.</w:t>
      </w:r>
      <w:r w:rsidR="0075258C" w:rsidRPr="009400B7">
        <w:rPr>
          <w:rFonts w:cstheme="minorHAnsi"/>
        </w:rPr>
        <w:t xml:space="preserve"> Dit spectrogram kan vervolgens geanalyseerd worden</w:t>
      </w:r>
      <w:r w:rsidR="006B2687" w:rsidRPr="009400B7">
        <w:rPr>
          <w:rFonts w:cstheme="minorHAnsi"/>
        </w:rPr>
        <w:t xml:space="preserve"> op pieken om vingerafdrukken van te maken. De volledige functie met argumenten is: </w:t>
      </w:r>
      <w:r w:rsidR="00A15975" w:rsidRPr="009400B7">
        <w:rPr>
          <w:rFonts w:cstheme="minorHAnsi"/>
        </w:rPr>
        <w:br/>
      </w:r>
      <w:proofErr w:type="spellStart"/>
      <w:r w:rsidR="006B429F" w:rsidRPr="009400B7">
        <w:rPr>
          <w:rStyle w:val="HTMLCode"/>
          <w:rFonts w:ascii="Consolas" w:eastAsiaTheme="minorHAnsi" w:hAnsi="Consolas"/>
        </w:rPr>
        <w:t>matplotlib.pyplot.</w:t>
      </w:r>
      <w:r w:rsidR="00417015" w:rsidRPr="009400B7">
        <w:rPr>
          <w:rStyle w:val="HTMLCode"/>
          <w:rFonts w:ascii="Consolas" w:eastAsiaTheme="minorHAnsi" w:hAnsi="Consolas"/>
        </w:rPr>
        <w:t>specgram</w:t>
      </w:r>
      <w:proofErr w:type="spellEnd"/>
      <w:r w:rsidR="00417015" w:rsidRPr="009400B7">
        <w:rPr>
          <w:rStyle w:val="HTMLCode"/>
          <w:rFonts w:ascii="Consolas" w:eastAsiaTheme="minorHAnsi" w:hAnsi="Consolas"/>
        </w:rPr>
        <w:t xml:space="preserve">(x, NFFT=256, </w:t>
      </w:r>
      <w:proofErr w:type="spellStart"/>
      <w:r w:rsidR="00417015" w:rsidRPr="009400B7">
        <w:rPr>
          <w:rStyle w:val="HTMLCode"/>
          <w:rFonts w:ascii="Consolas" w:eastAsiaTheme="minorHAnsi" w:hAnsi="Consolas"/>
        </w:rPr>
        <w:t>Fs</w:t>
      </w:r>
      <w:proofErr w:type="spellEnd"/>
      <w:r w:rsidR="00417015" w:rsidRPr="009400B7">
        <w:rPr>
          <w:rStyle w:val="HTMLCode"/>
          <w:rFonts w:ascii="Consolas" w:eastAsiaTheme="minorHAnsi" w:hAnsi="Consolas"/>
        </w:rPr>
        <w:t xml:space="preserve">=2, </w:t>
      </w:r>
      <w:proofErr w:type="spellStart"/>
      <w:r w:rsidR="00417015" w:rsidRPr="009400B7">
        <w:rPr>
          <w:rStyle w:val="HTMLCode"/>
          <w:rFonts w:ascii="Consolas" w:eastAsiaTheme="minorHAnsi" w:hAnsi="Consolas"/>
        </w:rPr>
        <w:t>Fc</w:t>
      </w:r>
      <w:proofErr w:type="spellEnd"/>
      <w:r w:rsidR="00417015" w:rsidRPr="009400B7">
        <w:rPr>
          <w:rStyle w:val="HTMLCode"/>
          <w:rFonts w:ascii="Consolas" w:eastAsiaTheme="minorHAnsi" w:hAnsi="Consolas"/>
        </w:rPr>
        <w:t xml:space="preserve">=0, </w:t>
      </w:r>
      <w:proofErr w:type="spellStart"/>
      <w:r w:rsidR="00417015" w:rsidRPr="009400B7">
        <w:rPr>
          <w:rStyle w:val="HTMLCode"/>
          <w:rFonts w:ascii="Consolas" w:eastAsiaTheme="minorHAnsi" w:hAnsi="Consolas"/>
        </w:rPr>
        <w:t>detrend</w:t>
      </w:r>
      <w:proofErr w:type="spellEnd"/>
      <w:r w:rsidR="00417015" w:rsidRPr="009400B7">
        <w:rPr>
          <w:rStyle w:val="HTMLCode"/>
          <w:rFonts w:ascii="Consolas" w:eastAsiaTheme="minorHAnsi" w:hAnsi="Consolas"/>
        </w:rPr>
        <w:t>=</w:t>
      </w:r>
      <w:proofErr w:type="spellStart"/>
      <w:r w:rsidR="00417015" w:rsidRPr="009400B7">
        <w:rPr>
          <w:rStyle w:val="HTMLCode"/>
          <w:rFonts w:ascii="Consolas" w:eastAsiaTheme="minorHAnsi" w:hAnsi="Consolas"/>
        </w:rPr>
        <w:t>mlab.detrend_none</w:t>
      </w:r>
      <w:proofErr w:type="spellEnd"/>
      <w:r w:rsidR="00417015" w:rsidRPr="009400B7">
        <w:rPr>
          <w:rStyle w:val="HTMLCode"/>
          <w:rFonts w:ascii="Consolas" w:eastAsiaTheme="minorHAnsi" w:hAnsi="Consolas"/>
        </w:rPr>
        <w:t xml:space="preserve">, </w:t>
      </w:r>
      <w:proofErr w:type="spellStart"/>
      <w:r w:rsidR="00417015" w:rsidRPr="009400B7">
        <w:rPr>
          <w:rStyle w:val="HTMLCode"/>
          <w:rFonts w:ascii="Consolas" w:eastAsiaTheme="minorHAnsi" w:hAnsi="Consolas"/>
        </w:rPr>
        <w:t>window</w:t>
      </w:r>
      <w:proofErr w:type="spellEnd"/>
      <w:r w:rsidR="00417015" w:rsidRPr="009400B7">
        <w:rPr>
          <w:rStyle w:val="HTMLCode"/>
          <w:rFonts w:ascii="Consolas" w:eastAsiaTheme="minorHAnsi" w:hAnsi="Consolas"/>
        </w:rPr>
        <w:t>=</w:t>
      </w:r>
      <w:proofErr w:type="spellStart"/>
      <w:r w:rsidR="00417015" w:rsidRPr="009400B7">
        <w:rPr>
          <w:rStyle w:val="HTMLCode"/>
          <w:rFonts w:ascii="Consolas" w:eastAsiaTheme="minorHAnsi" w:hAnsi="Consolas"/>
        </w:rPr>
        <w:t>mlab.window_hanning</w:t>
      </w:r>
      <w:proofErr w:type="spellEnd"/>
      <w:r w:rsidR="00417015" w:rsidRPr="009400B7">
        <w:rPr>
          <w:rStyle w:val="HTMLCode"/>
          <w:rFonts w:ascii="Consolas" w:eastAsiaTheme="minorHAnsi" w:hAnsi="Consolas"/>
        </w:rPr>
        <w:t xml:space="preserve">, </w:t>
      </w:r>
      <w:proofErr w:type="spellStart"/>
      <w:r w:rsidR="00417015" w:rsidRPr="009400B7">
        <w:rPr>
          <w:rStyle w:val="HTMLCode"/>
          <w:rFonts w:ascii="Consolas" w:eastAsiaTheme="minorHAnsi" w:hAnsi="Consolas"/>
        </w:rPr>
        <w:t>noverlap</w:t>
      </w:r>
      <w:proofErr w:type="spellEnd"/>
      <w:r w:rsidR="00417015" w:rsidRPr="009400B7">
        <w:rPr>
          <w:rStyle w:val="HTMLCode"/>
          <w:rFonts w:ascii="Consolas" w:eastAsiaTheme="minorHAnsi" w:hAnsi="Consolas"/>
        </w:rPr>
        <w:t xml:space="preserve">=128, </w:t>
      </w:r>
      <w:proofErr w:type="spellStart"/>
      <w:r w:rsidR="00417015" w:rsidRPr="009400B7">
        <w:rPr>
          <w:rStyle w:val="HTMLCode"/>
          <w:rFonts w:ascii="Consolas" w:eastAsiaTheme="minorHAnsi" w:hAnsi="Consolas"/>
        </w:rPr>
        <w:t>cmap</w:t>
      </w:r>
      <w:proofErr w:type="spellEnd"/>
      <w:r w:rsidR="00417015" w:rsidRPr="009400B7">
        <w:rPr>
          <w:rStyle w:val="HTMLCode"/>
          <w:rFonts w:ascii="Consolas" w:eastAsiaTheme="minorHAnsi" w:hAnsi="Consolas"/>
        </w:rPr>
        <w:t xml:space="preserve">=None, </w:t>
      </w:r>
      <w:proofErr w:type="spellStart"/>
      <w:r w:rsidR="00417015" w:rsidRPr="009400B7">
        <w:rPr>
          <w:rStyle w:val="HTMLCode"/>
          <w:rFonts w:ascii="Consolas" w:eastAsiaTheme="minorHAnsi" w:hAnsi="Consolas"/>
        </w:rPr>
        <w:t>xextent</w:t>
      </w:r>
      <w:proofErr w:type="spellEnd"/>
      <w:r w:rsidR="00417015" w:rsidRPr="009400B7">
        <w:rPr>
          <w:rStyle w:val="HTMLCode"/>
          <w:rFonts w:ascii="Consolas" w:eastAsiaTheme="minorHAnsi" w:hAnsi="Consolas"/>
        </w:rPr>
        <w:t xml:space="preserve">=None, </w:t>
      </w:r>
      <w:proofErr w:type="spellStart"/>
      <w:r w:rsidR="00417015" w:rsidRPr="009400B7">
        <w:rPr>
          <w:rStyle w:val="HTMLCode"/>
          <w:rFonts w:ascii="Consolas" w:eastAsiaTheme="minorHAnsi" w:hAnsi="Consolas"/>
        </w:rPr>
        <w:t>pad_to</w:t>
      </w:r>
      <w:proofErr w:type="spellEnd"/>
      <w:r w:rsidR="00417015" w:rsidRPr="009400B7">
        <w:rPr>
          <w:rStyle w:val="HTMLCode"/>
          <w:rFonts w:ascii="Consolas" w:eastAsiaTheme="minorHAnsi" w:hAnsi="Consolas"/>
        </w:rPr>
        <w:t xml:space="preserve">=None, sides='default', </w:t>
      </w:r>
      <w:proofErr w:type="spellStart"/>
      <w:r w:rsidR="00417015" w:rsidRPr="009400B7">
        <w:rPr>
          <w:rStyle w:val="HTMLCode"/>
          <w:rFonts w:ascii="Consolas" w:eastAsiaTheme="minorHAnsi" w:hAnsi="Consolas"/>
        </w:rPr>
        <w:t>scale_by_freq</w:t>
      </w:r>
      <w:proofErr w:type="spellEnd"/>
      <w:r w:rsidR="00417015" w:rsidRPr="009400B7">
        <w:rPr>
          <w:rStyle w:val="HTMLCode"/>
          <w:rFonts w:ascii="Consolas" w:eastAsiaTheme="minorHAnsi" w:hAnsi="Consolas"/>
        </w:rPr>
        <w:t xml:space="preserve">=None, mode='default', </w:t>
      </w:r>
      <w:proofErr w:type="spellStart"/>
      <w:r w:rsidR="00417015" w:rsidRPr="009400B7">
        <w:rPr>
          <w:rStyle w:val="HTMLCode"/>
          <w:rFonts w:ascii="Consolas" w:eastAsiaTheme="minorHAnsi" w:hAnsi="Consolas"/>
        </w:rPr>
        <w:t>scale</w:t>
      </w:r>
      <w:proofErr w:type="spellEnd"/>
      <w:r w:rsidR="00417015" w:rsidRPr="009400B7">
        <w:rPr>
          <w:rStyle w:val="HTMLCode"/>
          <w:rFonts w:ascii="Consolas" w:eastAsiaTheme="minorHAnsi" w:hAnsi="Consolas"/>
        </w:rPr>
        <w:t>='default', **</w:t>
      </w:r>
      <w:proofErr w:type="spellStart"/>
      <w:r w:rsidR="00417015" w:rsidRPr="009400B7">
        <w:rPr>
          <w:rStyle w:val="HTMLCode"/>
          <w:rFonts w:ascii="Consolas" w:eastAsiaTheme="minorHAnsi" w:hAnsi="Consolas"/>
        </w:rPr>
        <w:t>kwargs</w:t>
      </w:r>
      <w:proofErr w:type="spellEnd"/>
      <w:r w:rsidR="00417015" w:rsidRPr="009400B7">
        <w:rPr>
          <w:rStyle w:val="HTMLCode"/>
          <w:rFonts w:ascii="Consolas" w:eastAsiaTheme="minorHAnsi" w:hAnsi="Consolas"/>
        </w:rPr>
        <w:t>)</w:t>
      </w:r>
      <w:r w:rsidR="00362D3F" w:rsidRPr="009400B7">
        <w:rPr>
          <w:rStyle w:val="HTMLCode"/>
          <w:rFonts w:ascii="Consolas" w:eastAsiaTheme="minorHAnsi" w:hAnsi="Consolas"/>
        </w:rPr>
        <w:br/>
      </w:r>
      <w:r w:rsidR="00362D3F" w:rsidRPr="009400B7">
        <w:rPr>
          <w:rStyle w:val="HTMLCode"/>
          <w:rFonts w:asciiTheme="minorHAnsi" w:eastAsiaTheme="minorHAnsi" w:hAnsiTheme="minorHAnsi" w:cstheme="minorHAnsi"/>
        </w:rPr>
        <w:t xml:space="preserve">Voor het meeste van de argumenten </w:t>
      </w:r>
      <w:r w:rsidR="00453B48" w:rsidRPr="009400B7">
        <w:rPr>
          <w:rStyle w:val="HTMLCode"/>
          <w:rFonts w:asciiTheme="minorHAnsi" w:eastAsiaTheme="minorHAnsi" w:hAnsiTheme="minorHAnsi" w:cstheme="minorHAnsi"/>
        </w:rPr>
        <w:t xml:space="preserve">zijn de standaarden voldoende en er zal dan ook niet verder op worden ingegaan. </w:t>
      </w:r>
      <w:r w:rsidR="00FB1781" w:rsidRPr="009400B7">
        <w:rPr>
          <w:rStyle w:val="HTMLCode"/>
          <w:rFonts w:asciiTheme="minorHAnsi" w:eastAsiaTheme="minorHAnsi" w:hAnsiTheme="minorHAnsi" w:cstheme="minorHAnsi"/>
        </w:rPr>
        <w:t xml:space="preserve">De volgende argumenten zijn echter wel belangrijk: </w:t>
      </w:r>
      <w:r w:rsidR="00FB1781" w:rsidRPr="009400B7">
        <w:rPr>
          <w:rStyle w:val="HTMLCode"/>
          <w:rFonts w:ascii="Consolas" w:eastAsiaTheme="minorHAnsi" w:hAnsi="Consolas" w:cstheme="minorHAnsi"/>
        </w:rPr>
        <w:t>x</w:t>
      </w:r>
      <w:r w:rsidR="00FB1781" w:rsidRPr="009400B7">
        <w:rPr>
          <w:rStyle w:val="HTMLCode"/>
          <w:rFonts w:asciiTheme="minorHAnsi" w:eastAsiaTheme="minorHAnsi" w:hAnsiTheme="minorHAnsi" w:cstheme="minorHAnsi"/>
        </w:rPr>
        <w:t xml:space="preserve"> is </w:t>
      </w:r>
      <w:r w:rsidR="00D97826" w:rsidRPr="009400B7">
        <w:rPr>
          <w:rStyle w:val="HTMLCode"/>
          <w:rFonts w:asciiTheme="minorHAnsi" w:eastAsiaTheme="minorHAnsi" w:hAnsiTheme="minorHAnsi" w:cstheme="minorHAnsi"/>
        </w:rPr>
        <w:t xml:space="preserve">het signaal, in dit geval de </w:t>
      </w:r>
      <w:r w:rsidR="00D97826" w:rsidRPr="009400B7">
        <w:rPr>
          <w:rStyle w:val="HTMLCode"/>
          <w:rFonts w:ascii="Consolas" w:eastAsiaTheme="minorHAnsi" w:hAnsi="Consolas" w:cstheme="minorHAnsi"/>
        </w:rPr>
        <w:t>data</w:t>
      </w:r>
      <w:r w:rsidR="00D97826" w:rsidRPr="009400B7">
        <w:rPr>
          <w:rStyle w:val="HTMLCode"/>
          <w:rFonts w:asciiTheme="minorHAnsi" w:eastAsiaTheme="minorHAnsi" w:hAnsiTheme="minorHAnsi" w:cstheme="minorHAnsi"/>
        </w:rPr>
        <w:t xml:space="preserve"> uit </w:t>
      </w:r>
      <w:proofErr w:type="spellStart"/>
      <w:r w:rsidR="00D05442" w:rsidRPr="009400B7">
        <w:rPr>
          <w:rStyle w:val="HTMLCode"/>
          <w:rFonts w:ascii="Consolas" w:eastAsiaTheme="minorHAnsi" w:hAnsi="Consolas"/>
        </w:rPr>
        <w:t>scipy.io.wavfile.read</w:t>
      </w:r>
      <w:proofErr w:type="spellEnd"/>
      <w:r w:rsidR="00D05442" w:rsidRPr="009400B7">
        <w:rPr>
          <w:rStyle w:val="HTMLCode"/>
          <w:rFonts w:asciiTheme="minorHAnsi" w:eastAsiaTheme="minorHAnsi" w:hAnsiTheme="minorHAnsi" w:cstheme="minorHAnsi"/>
        </w:rPr>
        <w:t xml:space="preserve">, </w:t>
      </w:r>
      <w:r w:rsidR="001C5C24" w:rsidRPr="009400B7">
        <w:rPr>
          <w:rStyle w:val="HTMLCode"/>
          <w:rFonts w:ascii="Consolas" w:eastAsiaTheme="minorHAnsi" w:hAnsi="Consolas" w:cstheme="minorHAnsi"/>
        </w:rPr>
        <w:t>NFFT</w:t>
      </w:r>
      <w:r w:rsidR="001C5C24" w:rsidRPr="009400B7">
        <w:rPr>
          <w:rStyle w:val="HTMLCode"/>
          <w:rFonts w:asciiTheme="minorHAnsi" w:eastAsiaTheme="minorHAnsi" w:hAnsiTheme="minorHAnsi" w:cstheme="minorHAnsi"/>
        </w:rPr>
        <w:t xml:space="preserve"> is de blokgrootte </w:t>
      </w:r>
      <w:r w:rsidR="004335A3" w:rsidRPr="009400B7">
        <w:rPr>
          <w:rStyle w:val="HTMLCode"/>
          <w:rFonts w:asciiTheme="minorHAnsi" w:eastAsiaTheme="minorHAnsi" w:hAnsiTheme="minorHAnsi" w:cstheme="minorHAnsi"/>
        </w:rPr>
        <w:t xml:space="preserve">in aantal datapunten </w:t>
      </w:r>
      <w:r w:rsidR="001C5C24" w:rsidRPr="009400B7">
        <w:rPr>
          <w:rStyle w:val="HTMLCode"/>
          <w:rFonts w:asciiTheme="minorHAnsi" w:eastAsiaTheme="minorHAnsi" w:hAnsiTheme="minorHAnsi" w:cstheme="minorHAnsi"/>
        </w:rPr>
        <w:t xml:space="preserve">die gebruikt wordt voor het berekenen van </w:t>
      </w:r>
      <w:r w:rsidR="004335A3" w:rsidRPr="009400B7">
        <w:rPr>
          <w:rStyle w:val="HTMLCode"/>
          <w:rFonts w:asciiTheme="minorHAnsi" w:eastAsiaTheme="minorHAnsi" w:hAnsiTheme="minorHAnsi" w:cstheme="minorHAnsi"/>
        </w:rPr>
        <w:t>de Fouriertransformatie</w:t>
      </w:r>
      <w:r w:rsidR="00581D3D" w:rsidRPr="009400B7">
        <w:rPr>
          <w:rStyle w:val="HTMLCode"/>
          <w:rFonts w:asciiTheme="minorHAnsi" w:eastAsiaTheme="minorHAnsi" w:hAnsiTheme="minorHAnsi" w:cstheme="minorHAnsi"/>
        </w:rPr>
        <w:t>.</w:t>
      </w:r>
      <w:r w:rsidR="006F4697" w:rsidRPr="009400B7">
        <w:rPr>
          <w:rStyle w:val="HTMLCode"/>
          <w:rFonts w:asciiTheme="minorHAnsi" w:eastAsiaTheme="minorHAnsi" w:hAnsiTheme="minorHAnsi" w:cstheme="minorHAnsi"/>
        </w:rPr>
        <w:t xml:space="preserve"> Deze </w:t>
      </w:r>
      <w:r w:rsidR="006F4697" w:rsidRPr="009400B7">
        <w:rPr>
          <w:rStyle w:val="HTMLCode"/>
          <w:rFonts w:asciiTheme="minorHAnsi" w:eastAsiaTheme="minorHAnsi" w:hAnsiTheme="minorHAnsi" w:cstheme="minorHAnsi"/>
        </w:rPr>
        <w:lastRenderedPageBreak/>
        <w:t xml:space="preserve">waarde moet voor efficiëntie een macht van twee zijn en </w:t>
      </w:r>
      <w:r w:rsidR="00B64A48" w:rsidRPr="009400B7">
        <w:rPr>
          <w:rStyle w:val="HTMLCode"/>
          <w:rFonts w:asciiTheme="minorHAnsi" w:eastAsiaTheme="minorHAnsi" w:hAnsiTheme="minorHAnsi" w:cstheme="minorHAnsi"/>
        </w:rPr>
        <w:t xml:space="preserve">er geldt </w:t>
      </w:r>
      <w:r w:rsidR="00D76BCD" w:rsidRPr="009400B7">
        <w:rPr>
          <w:rStyle w:val="HTMLCode"/>
          <w:rFonts w:asciiTheme="minorHAnsi" w:eastAsiaTheme="minorHAnsi" w:hAnsiTheme="minorHAnsi" w:cstheme="minorHAnsi"/>
        </w:rPr>
        <w:t xml:space="preserve">hoe groter deze waarde, hoe minder rekentijd. Als laatste </w:t>
      </w:r>
      <w:r w:rsidR="008E76F6" w:rsidRPr="009400B7">
        <w:rPr>
          <w:rStyle w:val="HTMLCode"/>
          <w:rFonts w:asciiTheme="minorHAnsi" w:eastAsiaTheme="minorHAnsi" w:hAnsiTheme="minorHAnsi" w:cstheme="minorHAnsi"/>
        </w:rPr>
        <w:t xml:space="preserve">is het </w:t>
      </w:r>
      <w:proofErr w:type="spellStart"/>
      <w:r w:rsidR="00C9511D" w:rsidRPr="009400B7">
        <w:rPr>
          <w:rStyle w:val="HTMLCode"/>
          <w:rFonts w:ascii="Consolas" w:eastAsiaTheme="minorHAnsi" w:hAnsi="Consolas" w:cstheme="minorHAnsi"/>
        </w:rPr>
        <w:t>noverlap</w:t>
      </w:r>
      <w:proofErr w:type="spellEnd"/>
      <w:r w:rsidR="00C9511D" w:rsidRPr="009400B7">
        <w:rPr>
          <w:rStyle w:val="HTMLCode"/>
          <w:rFonts w:asciiTheme="minorHAnsi" w:eastAsiaTheme="minorHAnsi" w:hAnsiTheme="minorHAnsi" w:cstheme="minorHAnsi"/>
        </w:rPr>
        <w:t xml:space="preserve"> argument belangrijk. Het bepaalt hoeveel </w:t>
      </w:r>
      <w:r w:rsidR="00AF64D6" w:rsidRPr="009400B7">
        <w:rPr>
          <w:rStyle w:val="HTMLCode"/>
          <w:rFonts w:asciiTheme="minorHAnsi" w:eastAsiaTheme="minorHAnsi" w:hAnsiTheme="minorHAnsi" w:cstheme="minorHAnsi"/>
        </w:rPr>
        <w:t>datapunten er moeten overlappen van het vorige blok</w:t>
      </w:r>
      <w:r w:rsidR="00DF3BC0" w:rsidRPr="009400B7">
        <w:rPr>
          <w:rStyle w:val="HTMLCode"/>
          <w:rFonts w:asciiTheme="minorHAnsi" w:eastAsiaTheme="minorHAnsi" w:hAnsiTheme="minorHAnsi" w:cstheme="minorHAnsi"/>
        </w:rPr>
        <w:t xml:space="preserve"> bij het nieuwe blok. </w:t>
      </w:r>
      <w:r w:rsidR="007503F9" w:rsidRPr="009400B7">
        <w:rPr>
          <w:rStyle w:val="HTMLCode"/>
          <w:rFonts w:asciiTheme="minorHAnsi" w:eastAsiaTheme="minorHAnsi" w:hAnsiTheme="minorHAnsi" w:cstheme="minorHAnsi"/>
        </w:rPr>
        <w:t xml:space="preserve">Dit argument heeft invloed </w:t>
      </w:r>
      <w:r w:rsidR="00521C04" w:rsidRPr="009400B7">
        <w:rPr>
          <w:rStyle w:val="HTMLCode"/>
          <w:rFonts w:asciiTheme="minorHAnsi" w:eastAsiaTheme="minorHAnsi" w:hAnsiTheme="minorHAnsi" w:cstheme="minorHAnsi"/>
        </w:rPr>
        <w:t>op de nauwkeurigheid van het spect</w:t>
      </w:r>
      <w:r w:rsidR="00E27AD3" w:rsidRPr="009400B7">
        <w:rPr>
          <w:rStyle w:val="HTMLCode"/>
          <w:rFonts w:asciiTheme="minorHAnsi" w:eastAsiaTheme="minorHAnsi" w:hAnsiTheme="minorHAnsi" w:cstheme="minorHAnsi"/>
        </w:rPr>
        <w:t>r</w:t>
      </w:r>
      <w:r w:rsidR="00521C04" w:rsidRPr="009400B7">
        <w:rPr>
          <w:rStyle w:val="HTMLCode"/>
          <w:rFonts w:asciiTheme="minorHAnsi" w:eastAsiaTheme="minorHAnsi" w:hAnsiTheme="minorHAnsi" w:cstheme="minorHAnsi"/>
        </w:rPr>
        <w:t>ogram</w:t>
      </w:r>
      <w:r w:rsidR="00E27AD3" w:rsidRPr="009400B7">
        <w:rPr>
          <w:rStyle w:val="HTMLCode"/>
          <w:rFonts w:asciiTheme="minorHAnsi" w:eastAsiaTheme="minorHAnsi" w:hAnsiTheme="minorHAnsi" w:cstheme="minorHAnsi"/>
        </w:rPr>
        <w:t>. Later zal er met deze waarde worden getest om te kijken welke het beste resultaat levert voor de herkenning.</w:t>
      </w:r>
      <w:r w:rsidR="003A0778" w:rsidRPr="009400B7">
        <w:rPr>
          <w:rStyle w:val="HTMLCode"/>
          <w:rFonts w:asciiTheme="minorHAnsi" w:eastAsiaTheme="minorHAnsi" w:hAnsiTheme="minorHAnsi" w:cstheme="minorHAnsi"/>
        </w:rPr>
        <w:br/>
      </w:r>
      <w:r w:rsidR="003A0778" w:rsidRPr="009400B7">
        <w:rPr>
          <w:rFonts w:cstheme="minorHAnsi"/>
        </w:rPr>
        <w:t>De functie heeft vier variabelen als output</w:t>
      </w:r>
      <w:r w:rsidR="00D6604B" w:rsidRPr="009400B7">
        <w:rPr>
          <w:rFonts w:cstheme="minorHAnsi"/>
        </w:rPr>
        <w:t>:</w:t>
      </w:r>
      <w:r w:rsidR="00CD34FA" w:rsidRPr="009400B7">
        <w:rPr>
          <w:rFonts w:cstheme="minorHAnsi"/>
        </w:rPr>
        <w:t xml:space="preserve"> </w:t>
      </w:r>
      <w:r w:rsidR="00CD34FA" w:rsidRPr="009400B7">
        <w:rPr>
          <w:rFonts w:ascii="Consolas" w:hAnsi="Consolas" w:cstheme="minorHAnsi"/>
        </w:rPr>
        <w:t>spectrum</w:t>
      </w:r>
      <w:r w:rsidR="00CD34FA" w:rsidRPr="009400B7">
        <w:rPr>
          <w:rFonts w:cstheme="minorHAnsi"/>
        </w:rPr>
        <w:t xml:space="preserve">, </w:t>
      </w:r>
      <w:proofErr w:type="spellStart"/>
      <w:r w:rsidR="00CD34FA" w:rsidRPr="009400B7">
        <w:rPr>
          <w:rFonts w:ascii="Consolas" w:hAnsi="Consolas" w:cstheme="minorHAnsi"/>
        </w:rPr>
        <w:t>freqs</w:t>
      </w:r>
      <w:proofErr w:type="spellEnd"/>
      <w:r w:rsidR="00220284" w:rsidRPr="009400B7">
        <w:rPr>
          <w:rFonts w:cstheme="minorHAnsi"/>
        </w:rPr>
        <w:t xml:space="preserve">, </w:t>
      </w:r>
      <w:r w:rsidR="00220284" w:rsidRPr="009400B7">
        <w:rPr>
          <w:rFonts w:ascii="Consolas" w:hAnsi="Consolas" w:cstheme="minorHAnsi"/>
        </w:rPr>
        <w:t>t</w:t>
      </w:r>
      <w:r w:rsidR="00220284" w:rsidRPr="009400B7">
        <w:rPr>
          <w:rFonts w:cstheme="minorHAnsi"/>
        </w:rPr>
        <w:t xml:space="preserve"> en </w:t>
      </w:r>
      <w:proofErr w:type="spellStart"/>
      <w:r w:rsidR="00220284" w:rsidRPr="009400B7">
        <w:rPr>
          <w:rFonts w:ascii="Consolas" w:hAnsi="Consolas" w:cstheme="minorHAnsi"/>
        </w:rPr>
        <w:t>im</w:t>
      </w:r>
      <w:proofErr w:type="spellEnd"/>
      <w:r w:rsidR="00220284" w:rsidRPr="009400B7">
        <w:rPr>
          <w:rFonts w:cstheme="minorHAnsi"/>
        </w:rPr>
        <w:t xml:space="preserve">. </w:t>
      </w:r>
      <w:r w:rsidR="00A34619" w:rsidRPr="009400B7">
        <w:rPr>
          <w:rFonts w:ascii="Consolas" w:hAnsi="Consolas" w:cstheme="minorHAnsi"/>
        </w:rPr>
        <w:t>s</w:t>
      </w:r>
      <w:r w:rsidR="00220284" w:rsidRPr="009400B7">
        <w:rPr>
          <w:rFonts w:ascii="Consolas" w:hAnsi="Consolas" w:cstheme="minorHAnsi"/>
        </w:rPr>
        <w:t>pectrum</w:t>
      </w:r>
      <w:r w:rsidR="00A34619" w:rsidRPr="009400B7">
        <w:rPr>
          <w:rFonts w:cstheme="minorHAnsi"/>
        </w:rPr>
        <w:t xml:space="preserve"> is een tweedimensionale array</w:t>
      </w:r>
      <w:r w:rsidR="00B45A8B" w:rsidRPr="009400B7">
        <w:rPr>
          <w:rFonts w:cstheme="minorHAnsi"/>
        </w:rPr>
        <w:t xml:space="preserve"> (simpelweg een array van arrays met gelijke lengte)</w:t>
      </w:r>
      <w:r w:rsidR="005B0AB5" w:rsidRPr="009400B7">
        <w:rPr>
          <w:rFonts w:cstheme="minorHAnsi"/>
        </w:rPr>
        <w:t xml:space="preserve"> </w:t>
      </w:r>
      <w:r w:rsidR="00DA0D70" w:rsidRPr="009400B7">
        <w:rPr>
          <w:rFonts w:cstheme="minorHAnsi"/>
        </w:rPr>
        <w:t>die de uitkomsten van de fouriertransformaties bevat</w:t>
      </w:r>
      <w:r w:rsidR="00B45A8B" w:rsidRPr="009400B7">
        <w:rPr>
          <w:rFonts w:cstheme="minorHAnsi"/>
        </w:rPr>
        <w:t xml:space="preserve">. </w:t>
      </w:r>
      <w:proofErr w:type="spellStart"/>
      <w:r w:rsidR="00B45A8B" w:rsidRPr="009400B7">
        <w:rPr>
          <w:rFonts w:ascii="Consolas" w:hAnsi="Consolas" w:cstheme="minorHAnsi"/>
        </w:rPr>
        <w:t>freqs</w:t>
      </w:r>
      <w:proofErr w:type="spellEnd"/>
      <w:r w:rsidR="00B45A8B" w:rsidRPr="009400B7">
        <w:rPr>
          <w:rFonts w:cstheme="minorHAnsi"/>
        </w:rPr>
        <w:t xml:space="preserve"> </w:t>
      </w:r>
      <w:r w:rsidR="001471BA" w:rsidRPr="009400B7">
        <w:rPr>
          <w:rFonts w:cstheme="minorHAnsi"/>
        </w:rPr>
        <w:t>is een array van de frequenties waarop getest is met de fouriertransformaties</w:t>
      </w:r>
      <w:r w:rsidR="00A93C37" w:rsidRPr="009400B7">
        <w:rPr>
          <w:rFonts w:cstheme="minorHAnsi"/>
        </w:rPr>
        <w:t xml:space="preserve">. </w:t>
      </w:r>
      <w:r w:rsidR="00A93C37" w:rsidRPr="009400B7">
        <w:rPr>
          <w:rFonts w:ascii="Consolas" w:hAnsi="Consolas" w:cstheme="minorHAnsi"/>
        </w:rPr>
        <w:t>t</w:t>
      </w:r>
      <w:r w:rsidR="00A93C37" w:rsidRPr="009400B7">
        <w:rPr>
          <w:rFonts w:cstheme="minorHAnsi"/>
        </w:rPr>
        <w:t xml:space="preserve"> </w:t>
      </w:r>
      <w:r w:rsidR="00E700CF" w:rsidRPr="009400B7">
        <w:rPr>
          <w:rFonts w:cstheme="minorHAnsi"/>
        </w:rPr>
        <w:t>is een array</w:t>
      </w:r>
      <w:r w:rsidR="00B97600" w:rsidRPr="009400B7">
        <w:rPr>
          <w:rFonts w:cstheme="minorHAnsi"/>
        </w:rPr>
        <w:t xml:space="preserve"> van de tijdstippen</w:t>
      </w:r>
      <w:r w:rsidR="00E700CF" w:rsidRPr="009400B7">
        <w:rPr>
          <w:rFonts w:cstheme="minorHAnsi"/>
        </w:rPr>
        <w:t xml:space="preserve"> </w:t>
      </w:r>
      <w:r w:rsidR="007A504E" w:rsidRPr="009400B7">
        <w:rPr>
          <w:rFonts w:cstheme="minorHAnsi"/>
        </w:rPr>
        <w:t>in</w:t>
      </w:r>
      <w:r w:rsidR="00AF0528" w:rsidRPr="009400B7">
        <w:rPr>
          <w:rFonts w:cstheme="minorHAnsi"/>
        </w:rPr>
        <w:t xml:space="preserve"> </w:t>
      </w:r>
      <w:r w:rsidR="007A504E" w:rsidRPr="009400B7">
        <w:rPr>
          <w:rFonts w:cstheme="minorHAnsi"/>
        </w:rPr>
        <w:t>het midden</w:t>
      </w:r>
      <w:r w:rsidR="00AF0528" w:rsidRPr="009400B7">
        <w:rPr>
          <w:rFonts w:cstheme="minorHAnsi"/>
        </w:rPr>
        <w:t xml:space="preserve"> </w:t>
      </w:r>
      <w:r w:rsidR="007A504E" w:rsidRPr="009400B7">
        <w:rPr>
          <w:rFonts w:cstheme="minorHAnsi"/>
        </w:rPr>
        <w:t>van</w:t>
      </w:r>
      <w:r w:rsidR="002A6A93" w:rsidRPr="009400B7">
        <w:rPr>
          <w:rFonts w:cstheme="minorHAnsi"/>
        </w:rPr>
        <w:t xml:space="preserve"> een blok</w:t>
      </w:r>
      <w:r w:rsidR="00FA7EF3" w:rsidRPr="009400B7">
        <w:rPr>
          <w:rFonts w:cstheme="minorHAnsi"/>
        </w:rPr>
        <w:t xml:space="preserve"> waarop de fouriertransformatie is toegepast</w:t>
      </w:r>
      <w:r w:rsidR="007A504E" w:rsidRPr="009400B7">
        <w:rPr>
          <w:rFonts w:cstheme="minorHAnsi"/>
        </w:rPr>
        <w:t>.</w:t>
      </w:r>
      <w:r w:rsidR="00252CB4" w:rsidRPr="009400B7">
        <w:rPr>
          <w:rFonts w:cstheme="minorHAnsi"/>
        </w:rPr>
        <w:t xml:space="preserve"> </w:t>
      </w:r>
      <w:proofErr w:type="spellStart"/>
      <w:r w:rsidR="00252CB4" w:rsidRPr="009400B7">
        <w:rPr>
          <w:rFonts w:ascii="Consolas" w:hAnsi="Consolas" w:cstheme="minorHAnsi"/>
        </w:rPr>
        <w:t>im</w:t>
      </w:r>
      <w:proofErr w:type="spellEnd"/>
      <w:r w:rsidR="00252CB4" w:rsidRPr="009400B7">
        <w:rPr>
          <w:rFonts w:cstheme="minorHAnsi"/>
        </w:rPr>
        <w:t xml:space="preserve"> is de afbeelding van het spectrogram zelf</w:t>
      </w:r>
      <w:r w:rsidR="00460009" w:rsidRPr="009400B7">
        <w:rPr>
          <w:rFonts w:cstheme="minorHAnsi"/>
        </w:rPr>
        <w:t>.</w:t>
      </w:r>
    </w:p>
    <w:p w14:paraId="57FA4886" w14:textId="140E359E" w:rsidR="00460009" w:rsidRPr="009400B7" w:rsidRDefault="00563E5D" w:rsidP="00A15975">
      <w:pPr>
        <w:rPr>
          <w:rFonts w:cstheme="minorHAnsi"/>
        </w:rPr>
      </w:pPr>
      <w:r w:rsidRPr="009400B7">
        <w:rPr>
          <w:noProof/>
        </w:rPr>
        <mc:AlternateContent>
          <mc:Choice Requires="wps">
            <w:drawing>
              <wp:anchor distT="0" distB="0" distL="114300" distR="114300" simplePos="0" relativeHeight="251658245" behindDoc="1" locked="0" layoutInCell="1" allowOverlap="1" wp14:anchorId="757D2341" wp14:editId="70C023DF">
                <wp:simplePos x="0" y="0"/>
                <wp:positionH relativeFrom="column">
                  <wp:posOffset>3088640</wp:posOffset>
                </wp:positionH>
                <wp:positionV relativeFrom="paragraph">
                  <wp:posOffset>2533650</wp:posOffset>
                </wp:positionV>
                <wp:extent cx="2209800" cy="635"/>
                <wp:effectExtent l="0" t="0" r="0" b="0"/>
                <wp:wrapTight wrapText="bothSides">
                  <wp:wrapPolygon edited="0">
                    <wp:start x="0" y="0"/>
                    <wp:lineTo x="0" y="21600"/>
                    <wp:lineTo x="21600" y="21600"/>
                    <wp:lineTo x="21600" y="0"/>
                  </wp:wrapPolygon>
                </wp:wrapTight>
                <wp:docPr id="7" name="Tekstvak 7"/>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5FB452A8" w14:textId="09ECFA21" w:rsidR="007A7804" w:rsidRPr="000167AD" w:rsidRDefault="007A7804" w:rsidP="00563E5D">
                            <w:pPr>
                              <w:pStyle w:val="Bijschrift"/>
                              <w:rPr>
                                <w:noProof/>
                                <w:color w:val="404040" w:themeColor="text1" w:themeTint="BF"/>
                                <w:sz w:val="20"/>
                                <w:szCs w:val="20"/>
                              </w:rPr>
                            </w:pPr>
                            <w:r>
                              <w:t xml:space="preserve">Afb </w:t>
                            </w:r>
                            <w:r>
                              <w:rPr>
                                <w:noProof/>
                              </w:rPr>
                              <w:fldChar w:fldCharType="begin"/>
                            </w:r>
                            <w:r>
                              <w:rPr>
                                <w:noProof/>
                              </w:rPr>
                              <w:instrText xml:space="preserve"> SEQ Afb \* ARABIC </w:instrText>
                            </w:r>
                            <w:r>
                              <w:rPr>
                                <w:noProof/>
                              </w:rPr>
                              <w:fldChar w:fldCharType="separate"/>
                            </w:r>
                            <w:r w:rsidR="00DC56DE">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D2341" id="Tekstvak 7" o:spid="_x0000_s1030" type="#_x0000_t202" style="position:absolute;margin-left:243.2pt;margin-top:199.5pt;width:174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" stroked="f">
                <v:textbox style="mso-fit-shape-to-text:t" inset="0,0,0,0">
                  <w:txbxContent>
                    <w:p w14:paraId="5FB452A8" w14:textId="09ECFA21" w:rsidR="007A7804" w:rsidRPr="000167AD" w:rsidRDefault="007A7804" w:rsidP="00563E5D">
                      <w:pPr>
                        <w:pStyle w:val="Bijschrift"/>
                        <w:rPr>
                          <w:noProof/>
                          <w:color w:val="404040" w:themeColor="text1" w:themeTint="BF"/>
                          <w:sz w:val="20"/>
                          <w:szCs w:val="20"/>
                        </w:rPr>
                      </w:pPr>
                      <w:r>
                        <w:t xml:space="preserve">Afb </w:t>
                      </w:r>
                      <w:r>
                        <w:rPr>
                          <w:noProof/>
                        </w:rPr>
                        <w:fldChar w:fldCharType="begin"/>
                      </w:r>
                      <w:r>
                        <w:rPr>
                          <w:noProof/>
                        </w:rPr>
                        <w:instrText xml:space="preserve"> SEQ Afb \* ARABIC </w:instrText>
                      </w:r>
                      <w:r>
                        <w:rPr>
                          <w:noProof/>
                        </w:rPr>
                        <w:fldChar w:fldCharType="separate"/>
                      </w:r>
                      <w:r w:rsidR="00DC56DE">
                        <w:rPr>
                          <w:noProof/>
                        </w:rPr>
                        <w:t>7</w:t>
                      </w:r>
                      <w:r>
                        <w:rPr>
                          <w:noProof/>
                        </w:rPr>
                        <w:fldChar w:fldCharType="end"/>
                      </w:r>
                    </w:p>
                  </w:txbxContent>
                </v:textbox>
                <w10:wrap type="tight"/>
              </v:shape>
            </w:pict>
          </mc:Fallback>
        </mc:AlternateContent>
      </w:r>
      <w:r w:rsidRPr="009400B7">
        <w:rPr>
          <w:noProof/>
        </w:rPr>
        <w:drawing>
          <wp:anchor distT="0" distB="0" distL="114300" distR="114300" simplePos="0" relativeHeight="251658244" behindDoc="1" locked="0" layoutInCell="1" allowOverlap="1" wp14:anchorId="76A26F85" wp14:editId="162D1900">
            <wp:simplePos x="0" y="0"/>
            <wp:positionH relativeFrom="column">
              <wp:posOffset>3088640</wp:posOffset>
            </wp:positionH>
            <wp:positionV relativeFrom="paragraph">
              <wp:posOffset>819150</wp:posOffset>
            </wp:positionV>
            <wp:extent cx="2209800" cy="1657350"/>
            <wp:effectExtent l="0" t="0" r="0" b="0"/>
            <wp:wrapTight wrapText="bothSides">
              <wp:wrapPolygon edited="0">
                <wp:start x="0" y="0"/>
                <wp:lineTo x="0" y="21352"/>
                <wp:lineTo x="21414" y="21352"/>
                <wp:lineTo x="21414"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9800" cy="1657350"/>
                    </a:xfrm>
                    <a:prstGeom prst="rect">
                      <a:avLst/>
                    </a:prstGeom>
                    <a:noFill/>
                    <a:ln>
                      <a:noFill/>
                    </a:ln>
                  </pic:spPr>
                </pic:pic>
              </a:graphicData>
            </a:graphic>
          </wp:anchor>
        </w:drawing>
      </w:r>
      <w:r w:rsidR="000A1ED8" w:rsidRPr="009400B7">
        <w:rPr>
          <w:rFonts w:cstheme="minorHAnsi"/>
        </w:rPr>
        <w:t xml:space="preserve">Eerst </w:t>
      </w:r>
      <w:r w:rsidR="0049344D" w:rsidRPr="009400B7">
        <w:rPr>
          <w:rFonts w:cstheme="minorHAnsi"/>
        </w:rPr>
        <w:t xml:space="preserve">moet er uitgezocht worden of de gegevens </w:t>
      </w:r>
      <w:r w:rsidR="009B31F8">
        <w:rPr>
          <w:rFonts w:cstheme="minorHAnsi"/>
        </w:rPr>
        <w:t xml:space="preserve">afkomstig </w:t>
      </w:r>
      <w:r w:rsidR="0049344D" w:rsidRPr="009400B7">
        <w:rPr>
          <w:rFonts w:cstheme="minorHAnsi"/>
        </w:rPr>
        <w:t xml:space="preserve">uit de functie </w:t>
      </w:r>
      <w:proofErr w:type="spellStart"/>
      <w:r w:rsidR="0049344D" w:rsidRPr="009400B7">
        <w:rPr>
          <w:rFonts w:ascii="Consolas" w:hAnsi="Consolas" w:cstheme="minorHAnsi"/>
        </w:rPr>
        <w:t>specgram</w:t>
      </w:r>
      <w:proofErr w:type="spellEnd"/>
      <w:r w:rsidR="0049344D" w:rsidRPr="009400B7">
        <w:rPr>
          <w:rFonts w:cstheme="minorHAnsi"/>
        </w:rPr>
        <w:t xml:space="preserve"> inderdaad de gegevens zijn d</w:t>
      </w:r>
      <w:r w:rsidR="009B31F8">
        <w:rPr>
          <w:rFonts w:cstheme="minorHAnsi"/>
        </w:rPr>
        <w:t>i</w:t>
      </w:r>
      <w:r w:rsidR="0049344D" w:rsidRPr="009400B7">
        <w:rPr>
          <w:rFonts w:cstheme="minorHAnsi"/>
        </w:rPr>
        <w:t xml:space="preserve">e nodig </w:t>
      </w:r>
      <w:r w:rsidR="009B31F8">
        <w:rPr>
          <w:rFonts w:cstheme="minorHAnsi"/>
        </w:rPr>
        <w:t>zijn</w:t>
      </w:r>
      <w:r w:rsidR="0049344D" w:rsidRPr="009400B7">
        <w:rPr>
          <w:rFonts w:cstheme="minorHAnsi"/>
        </w:rPr>
        <w:t xml:space="preserve"> om </w:t>
      </w:r>
      <w:r w:rsidR="00404B87" w:rsidRPr="009400B7">
        <w:rPr>
          <w:rFonts w:cstheme="minorHAnsi"/>
        </w:rPr>
        <w:t xml:space="preserve">vingerafdrukken uit te maken. Om dit te testen is er gebruik gemaakt van een testfragment </w:t>
      </w:r>
      <w:r w:rsidR="00C84201" w:rsidRPr="009400B7">
        <w:rPr>
          <w:rFonts w:cstheme="minorHAnsi"/>
        </w:rPr>
        <w:t xml:space="preserve">waarin twee frequenties gebruikt zijn: </w:t>
      </w:r>
      <w:r w:rsidR="001B73E6" w:rsidRPr="009400B7">
        <w:rPr>
          <w:rFonts w:cstheme="minorHAnsi"/>
        </w:rPr>
        <w:t xml:space="preserve">400Hz en 1500Hz. </w:t>
      </w:r>
      <w:r w:rsidR="00CC0DC2" w:rsidRPr="009400B7">
        <w:rPr>
          <w:rFonts w:cstheme="minorHAnsi"/>
        </w:rPr>
        <w:t>Het signaal van 400Hz is harder (-5</w:t>
      </w:r>
      <w:r w:rsidR="00EB0536" w:rsidRPr="009400B7">
        <w:rPr>
          <w:rFonts w:cstheme="minorHAnsi"/>
        </w:rPr>
        <w:t>dBFS</w:t>
      </w:r>
      <w:r w:rsidR="001F7ED6" w:rsidRPr="009400B7">
        <w:rPr>
          <w:rFonts w:cstheme="minorHAnsi"/>
        </w:rPr>
        <w:t>) dan het signaal van 1500Hz (-17</w:t>
      </w:r>
      <w:r w:rsidR="00C6676A" w:rsidRPr="009400B7">
        <w:rPr>
          <w:rFonts w:cstheme="minorHAnsi"/>
        </w:rPr>
        <w:t xml:space="preserve">dBFS). Om te beginnen is er een spectrogram geplot </w:t>
      </w:r>
      <w:r w:rsidR="009B0D87" w:rsidRPr="009400B7">
        <w:rPr>
          <w:rFonts w:cstheme="minorHAnsi"/>
        </w:rPr>
        <w:t xml:space="preserve">met behulp van de functies </w:t>
      </w:r>
      <w:r w:rsidRPr="009400B7">
        <w:rPr>
          <w:rFonts w:ascii="Consolas" w:hAnsi="Consolas"/>
        </w:rPr>
        <w:t xml:space="preserve"> </w:t>
      </w:r>
      <w:proofErr w:type="spellStart"/>
      <w:r w:rsidR="009B0D87" w:rsidRPr="009400B7">
        <w:rPr>
          <w:rFonts w:ascii="Consolas" w:hAnsi="Consolas"/>
        </w:rPr>
        <w:t>scipy.io.wavfile.read</w:t>
      </w:r>
      <w:proofErr w:type="spellEnd"/>
      <w:r w:rsidR="009B0D87" w:rsidRPr="009400B7">
        <w:rPr>
          <w:rFonts w:cstheme="minorHAnsi"/>
        </w:rPr>
        <w:t xml:space="preserve"> en</w:t>
      </w:r>
      <w:r w:rsidR="009B0D87" w:rsidRPr="009400B7">
        <w:rPr>
          <w:rFonts w:ascii="Consolas" w:hAnsi="Consolas"/>
        </w:rPr>
        <w:t xml:space="preserve"> </w:t>
      </w:r>
      <w:proofErr w:type="spellStart"/>
      <w:r w:rsidR="009B0D87" w:rsidRPr="009400B7">
        <w:rPr>
          <w:rFonts w:ascii="Consolas" w:hAnsi="Consolas"/>
        </w:rPr>
        <w:t>matplotlib.pyplot.specgram</w:t>
      </w:r>
      <w:proofErr w:type="spellEnd"/>
      <w:r w:rsidR="009B0D87" w:rsidRPr="009400B7">
        <w:rPr>
          <w:rFonts w:cstheme="minorHAnsi"/>
        </w:rPr>
        <w:t xml:space="preserve">. </w:t>
      </w:r>
      <w:r w:rsidR="00AF6850" w:rsidRPr="009400B7">
        <w:rPr>
          <w:rFonts w:cstheme="minorHAnsi"/>
        </w:rPr>
        <w:t xml:space="preserve">Afbeelding </w:t>
      </w:r>
      <w:r w:rsidRPr="009400B7">
        <w:rPr>
          <w:rFonts w:cstheme="minorHAnsi"/>
        </w:rPr>
        <w:t>7</w:t>
      </w:r>
      <w:r w:rsidR="00AF6850" w:rsidRPr="009400B7">
        <w:rPr>
          <w:rFonts w:cstheme="minorHAnsi"/>
        </w:rPr>
        <w:t xml:space="preserve"> was daarvan het resultaat. Zoals te zien is zijn er twee</w:t>
      </w:r>
      <w:r w:rsidR="00DF5C47" w:rsidRPr="009400B7">
        <w:rPr>
          <w:rFonts w:cstheme="minorHAnsi"/>
        </w:rPr>
        <w:t xml:space="preserve"> felle gele</w:t>
      </w:r>
      <w:r w:rsidR="00AF6850" w:rsidRPr="009400B7">
        <w:rPr>
          <w:rFonts w:cstheme="minorHAnsi"/>
        </w:rPr>
        <w:t xml:space="preserve"> lijnen rond de </w:t>
      </w:r>
      <w:r w:rsidR="00DF5C47" w:rsidRPr="009400B7">
        <w:rPr>
          <w:rFonts w:cstheme="minorHAnsi"/>
        </w:rPr>
        <w:t xml:space="preserve">400Hz en 1500Hz, zoals verwacht. </w:t>
      </w:r>
      <w:r w:rsidRPr="009400B7">
        <w:rPr>
          <w:rFonts w:cstheme="minorHAnsi"/>
        </w:rPr>
        <w:t>De gebruikte functies zijn dus in staat het audiofragment juist te verwerken.</w:t>
      </w:r>
      <w:r w:rsidR="00A77D0B" w:rsidRPr="009400B7">
        <w:rPr>
          <w:rFonts w:cstheme="minorHAnsi"/>
        </w:rPr>
        <w:t xml:space="preserve"> Vervolgens moet worden uitgezocht of de </w:t>
      </w:r>
      <w:r w:rsidR="00A77D0B" w:rsidRPr="009400B7">
        <w:rPr>
          <w:rFonts w:ascii="Consolas" w:hAnsi="Consolas" w:cstheme="minorHAnsi"/>
        </w:rPr>
        <w:t>spectrum</w:t>
      </w:r>
      <w:r w:rsidR="00A77D0B" w:rsidRPr="009400B7">
        <w:rPr>
          <w:rFonts w:cstheme="minorHAnsi"/>
        </w:rPr>
        <w:t xml:space="preserve"> variabele de </w:t>
      </w:r>
      <w:r w:rsidR="0071027F" w:rsidRPr="009400B7">
        <w:rPr>
          <w:rFonts w:cstheme="minorHAnsi"/>
        </w:rPr>
        <w:t>gewenste data bevat.</w:t>
      </w:r>
      <w:r w:rsidR="00654FAE" w:rsidRPr="009400B7">
        <w:rPr>
          <w:rFonts w:cstheme="minorHAnsi"/>
        </w:rPr>
        <w:t xml:space="preserve"> Hiervoor is het volgende stuk code gebruikt (afb 8):</w:t>
      </w:r>
    </w:p>
    <w:p w14:paraId="3EBDC79A" w14:textId="77777777" w:rsidR="00F25B36" w:rsidRPr="009400B7" w:rsidRDefault="00654FAE" w:rsidP="00F25B36">
      <w:pPr>
        <w:keepNext/>
      </w:pPr>
      <w:r w:rsidRPr="009400B7">
        <w:rPr>
          <w:noProof/>
        </w:rPr>
        <w:lastRenderedPageBreak/>
        <w:drawing>
          <wp:inline distT="0" distB="0" distL="0" distR="0" wp14:anchorId="284BF48D" wp14:editId="5B24D98F">
            <wp:extent cx="5345095" cy="2009775"/>
            <wp:effectExtent l="0" t="0" r="825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1438" b="1"/>
                    <a:stretch/>
                  </pic:blipFill>
                  <pic:spPr bwMode="auto">
                    <a:xfrm>
                      <a:off x="0" y="0"/>
                      <a:ext cx="5370095" cy="2019175"/>
                    </a:xfrm>
                    <a:prstGeom prst="rect">
                      <a:avLst/>
                    </a:prstGeom>
                    <a:noFill/>
                    <a:ln>
                      <a:noFill/>
                    </a:ln>
                    <a:extLst>
                      <a:ext uri="{53640926-AAD7-44D8-BBD7-CCE9431645EC}">
                        <a14:shadowObscured xmlns:a14="http://schemas.microsoft.com/office/drawing/2010/main"/>
                      </a:ext>
                    </a:extLst>
                  </pic:spPr>
                </pic:pic>
              </a:graphicData>
            </a:graphic>
          </wp:inline>
        </w:drawing>
      </w:r>
    </w:p>
    <w:p w14:paraId="1D18C841" w14:textId="49DC6EEC" w:rsidR="00654FAE" w:rsidRPr="009400B7" w:rsidRDefault="00F25B36" w:rsidP="00F25B36">
      <w:pPr>
        <w:pStyle w:val="Bijschrift"/>
        <w:rPr>
          <w:rFonts w:cstheme="minorHAnsi"/>
        </w:rPr>
      </w:pPr>
      <w:r w:rsidRPr="009400B7">
        <w:t xml:space="preserve">Afb </w:t>
      </w:r>
      <w:r w:rsidR="00CD1EA2" w:rsidRPr="009400B7">
        <w:rPr>
          <w:noProof/>
        </w:rPr>
        <w:fldChar w:fldCharType="begin"/>
      </w:r>
      <w:r w:rsidR="00CD1EA2" w:rsidRPr="009400B7">
        <w:rPr>
          <w:noProof/>
        </w:rPr>
        <w:instrText xml:space="preserve"> SEQ Afb \* ARABIC </w:instrText>
      </w:r>
      <w:r w:rsidR="00CD1EA2" w:rsidRPr="009400B7">
        <w:rPr>
          <w:noProof/>
        </w:rPr>
        <w:fldChar w:fldCharType="separate"/>
      </w:r>
      <w:r w:rsidR="00DC56DE">
        <w:rPr>
          <w:noProof/>
        </w:rPr>
        <w:t>8</w:t>
      </w:r>
      <w:r w:rsidR="00CD1EA2" w:rsidRPr="009400B7">
        <w:rPr>
          <w:noProof/>
        </w:rPr>
        <w:fldChar w:fldCharType="end"/>
      </w:r>
    </w:p>
    <w:p w14:paraId="37EE5750" w14:textId="4B562B42" w:rsidR="00F20BD2" w:rsidRPr="009400B7" w:rsidRDefault="00F250BD" w:rsidP="00A15975">
      <w:pPr>
        <w:rPr>
          <w:rFonts w:cstheme="minorHAnsi"/>
        </w:rPr>
      </w:pPr>
      <w:r w:rsidRPr="009400B7">
        <w:rPr>
          <w:rFonts w:cstheme="minorHAnsi"/>
        </w:rPr>
        <w:t xml:space="preserve">Hieronder zijn </w:t>
      </w:r>
      <w:r w:rsidR="007649DF" w:rsidRPr="009400B7">
        <w:rPr>
          <w:rFonts w:cstheme="minorHAnsi"/>
        </w:rPr>
        <w:t>de beknopte resultaten gegeven van het stuk gebruikte code</w:t>
      </w:r>
      <w:r w:rsidR="00F25B36" w:rsidRPr="009400B7">
        <w:rPr>
          <w:rFonts w:cstheme="minorHAnsi"/>
        </w:rPr>
        <w:t xml:space="preserve"> (afb 9,10,11):</w:t>
      </w:r>
    </w:p>
    <w:p w14:paraId="3825CE1E" w14:textId="77777777" w:rsidR="00362CF1" w:rsidRPr="009400B7" w:rsidRDefault="00EC1458" w:rsidP="00362CF1">
      <w:pPr>
        <w:keepNext/>
      </w:pPr>
      <w:r w:rsidRPr="009400B7">
        <w:rPr>
          <w:noProof/>
        </w:rPr>
        <w:drawing>
          <wp:inline distT="0" distB="0" distL="0" distR="0" wp14:anchorId="106685D3" wp14:editId="2FBB2482">
            <wp:extent cx="5096066" cy="2466975"/>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0181" cy="2468967"/>
                    </a:xfrm>
                    <a:prstGeom prst="rect">
                      <a:avLst/>
                    </a:prstGeom>
                    <a:noFill/>
                    <a:ln>
                      <a:noFill/>
                    </a:ln>
                  </pic:spPr>
                </pic:pic>
              </a:graphicData>
            </a:graphic>
          </wp:inline>
        </w:drawing>
      </w:r>
    </w:p>
    <w:p w14:paraId="6D11BA7E" w14:textId="170DC89E" w:rsidR="009329EF" w:rsidRPr="009400B7" w:rsidRDefault="00362CF1" w:rsidP="00362CF1">
      <w:pPr>
        <w:pStyle w:val="Bijschrift"/>
        <w:rPr>
          <w:rFonts w:cstheme="minorHAnsi"/>
        </w:rPr>
      </w:pPr>
      <w:r w:rsidRPr="009400B7">
        <w:t xml:space="preserve">Afb </w:t>
      </w:r>
      <w:r w:rsidR="00CD1EA2" w:rsidRPr="009400B7">
        <w:rPr>
          <w:noProof/>
        </w:rPr>
        <w:fldChar w:fldCharType="begin"/>
      </w:r>
      <w:r w:rsidR="00CD1EA2" w:rsidRPr="009400B7">
        <w:rPr>
          <w:noProof/>
        </w:rPr>
        <w:instrText xml:space="preserve"> SEQ Afb \* ARABIC </w:instrText>
      </w:r>
      <w:r w:rsidR="00CD1EA2" w:rsidRPr="009400B7">
        <w:rPr>
          <w:noProof/>
        </w:rPr>
        <w:fldChar w:fldCharType="separate"/>
      </w:r>
      <w:r w:rsidR="00DC56DE">
        <w:rPr>
          <w:noProof/>
        </w:rPr>
        <w:t>9</w:t>
      </w:r>
      <w:r w:rsidR="00CD1EA2" w:rsidRPr="009400B7">
        <w:rPr>
          <w:noProof/>
        </w:rPr>
        <w:fldChar w:fldCharType="end"/>
      </w:r>
    </w:p>
    <w:p w14:paraId="26B140F9" w14:textId="77777777" w:rsidR="00362CF1" w:rsidRPr="009400B7" w:rsidRDefault="009329EF" w:rsidP="00362CF1">
      <w:pPr>
        <w:keepNext/>
      </w:pPr>
      <w:r w:rsidRPr="009400B7">
        <w:rPr>
          <w:noProof/>
        </w:rPr>
        <w:lastRenderedPageBreak/>
        <w:drawing>
          <wp:inline distT="0" distB="0" distL="0" distR="0" wp14:anchorId="593BB9A1" wp14:editId="397455BC">
            <wp:extent cx="5105400" cy="2205210"/>
            <wp:effectExtent l="0" t="0" r="0" b="508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50400" b="65866"/>
                    <a:stretch/>
                  </pic:blipFill>
                  <pic:spPr bwMode="auto">
                    <a:xfrm>
                      <a:off x="0" y="0"/>
                      <a:ext cx="5122300" cy="2212510"/>
                    </a:xfrm>
                    <a:prstGeom prst="rect">
                      <a:avLst/>
                    </a:prstGeom>
                    <a:noFill/>
                    <a:ln>
                      <a:noFill/>
                    </a:ln>
                    <a:extLst>
                      <a:ext uri="{53640926-AAD7-44D8-BBD7-CCE9431645EC}">
                        <a14:shadowObscured xmlns:a14="http://schemas.microsoft.com/office/drawing/2010/main"/>
                      </a:ext>
                    </a:extLst>
                  </pic:spPr>
                </pic:pic>
              </a:graphicData>
            </a:graphic>
          </wp:inline>
        </w:drawing>
      </w:r>
    </w:p>
    <w:p w14:paraId="3EA3CE1A" w14:textId="746E9639" w:rsidR="00F25B36" w:rsidRPr="009400B7" w:rsidRDefault="00362CF1" w:rsidP="00362CF1">
      <w:pPr>
        <w:pStyle w:val="Bijschrift"/>
        <w:rPr>
          <w:rFonts w:cstheme="minorHAnsi"/>
        </w:rPr>
      </w:pPr>
      <w:r w:rsidRPr="009400B7">
        <w:t xml:space="preserve">Afb </w:t>
      </w:r>
      <w:r w:rsidR="00CD1EA2" w:rsidRPr="009400B7">
        <w:rPr>
          <w:noProof/>
        </w:rPr>
        <w:fldChar w:fldCharType="begin"/>
      </w:r>
      <w:r w:rsidR="00CD1EA2" w:rsidRPr="009400B7">
        <w:rPr>
          <w:noProof/>
        </w:rPr>
        <w:instrText xml:space="preserve"> SEQ Afb \* ARABIC </w:instrText>
      </w:r>
      <w:r w:rsidR="00CD1EA2" w:rsidRPr="009400B7">
        <w:rPr>
          <w:noProof/>
        </w:rPr>
        <w:fldChar w:fldCharType="separate"/>
      </w:r>
      <w:r w:rsidR="00DC56DE">
        <w:rPr>
          <w:noProof/>
        </w:rPr>
        <w:t>10</w:t>
      </w:r>
      <w:r w:rsidR="00CD1EA2" w:rsidRPr="009400B7">
        <w:rPr>
          <w:noProof/>
        </w:rPr>
        <w:fldChar w:fldCharType="end"/>
      </w:r>
    </w:p>
    <w:p w14:paraId="5F90A1D2" w14:textId="77777777" w:rsidR="00362CF1" w:rsidRPr="009400B7" w:rsidRDefault="00362CF1" w:rsidP="00362CF1">
      <w:pPr>
        <w:keepNext/>
      </w:pPr>
      <w:r w:rsidRPr="009400B7">
        <w:rPr>
          <w:noProof/>
        </w:rPr>
        <w:drawing>
          <wp:inline distT="0" distB="0" distL="0" distR="0" wp14:anchorId="71749C79" wp14:editId="3F09E437">
            <wp:extent cx="5133975" cy="150495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3975" cy="1504950"/>
                    </a:xfrm>
                    <a:prstGeom prst="rect">
                      <a:avLst/>
                    </a:prstGeom>
                    <a:noFill/>
                    <a:ln>
                      <a:noFill/>
                    </a:ln>
                  </pic:spPr>
                </pic:pic>
              </a:graphicData>
            </a:graphic>
          </wp:inline>
        </w:drawing>
      </w:r>
    </w:p>
    <w:p w14:paraId="4EFD8E35" w14:textId="3B9B2145" w:rsidR="009329EF" w:rsidRPr="009400B7" w:rsidRDefault="00362CF1" w:rsidP="00362CF1">
      <w:pPr>
        <w:pStyle w:val="Bijschrift"/>
      </w:pPr>
      <w:r w:rsidRPr="009400B7">
        <w:t xml:space="preserve">Afb </w:t>
      </w:r>
      <w:r w:rsidR="00CD1EA2" w:rsidRPr="009400B7">
        <w:rPr>
          <w:noProof/>
        </w:rPr>
        <w:fldChar w:fldCharType="begin"/>
      </w:r>
      <w:r w:rsidR="00CD1EA2" w:rsidRPr="009400B7">
        <w:rPr>
          <w:noProof/>
        </w:rPr>
        <w:instrText xml:space="preserve"> SEQ Afb \* ARABIC </w:instrText>
      </w:r>
      <w:r w:rsidR="00CD1EA2" w:rsidRPr="009400B7">
        <w:rPr>
          <w:noProof/>
        </w:rPr>
        <w:fldChar w:fldCharType="separate"/>
      </w:r>
      <w:r w:rsidR="00DC56DE">
        <w:rPr>
          <w:noProof/>
        </w:rPr>
        <w:t>11</w:t>
      </w:r>
      <w:r w:rsidR="00CD1EA2" w:rsidRPr="009400B7">
        <w:rPr>
          <w:noProof/>
        </w:rPr>
        <w:fldChar w:fldCharType="end"/>
      </w:r>
    </w:p>
    <w:p w14:paraId="4F32253D" w14:textId="7F4B51B8" w:rsidR="00362CF1" w:rsidRPr="009400B7" w:rsidRDefault="00362CF1" w:rsidP="00362CF1">
      <w:pPr>
        <w:rPr>
          <w:rFonts w:eastAsiaTheme="minorEastAsia" w:cstheme="minorHAnsi"/>
        </w:rPr>
      </w:pPr>
      <w:r w:rsidRPr="009400B7">
        <w:t xml:space="preserve">Zoals in afbeelding </w:t>
      </w:r>
      <w:r w:rsidR="008A063F">
        <w:t>10</w:t>
      </w:r>
      <w:r w:rsidRPr="009400B7">
        <w:t xml:space="preserve"> te zien is, is de lengte van de </w:t>
      </w:r>
      <w:proofErr w:type="spellStart"/>
      <w:r w:rsidR="000723C0" w:rsidRPr="009400B7">
        <w:rPr>
          <w:rFonts w:ascii="Consolas" w:hAnsi="Consolas"/>
        </w:rPr>
        <w:t>intensity</w:t>
      </w:r>
      <w:proofErr w:type="spellEnd"/>
      <w:r w:rsidR="000723C0" w:rsidRPr="009400B7">
        <w:rPr>
          <w:rFonts w:cstheme="minorHAnsi"/>
        </w:rPr>
        <w:t xml:space="preserve"> variabele (</w:t>
      </w:r>
      <w:r w:rsidR="000723C0" w:rsidRPr="009400B7">
        <w:rPr>
          <w:rFonts w:ascii="Consolas" w:hAnsi="Consolas" w:cstheme="minorHAnsi"/>
        </w:rPr>
        <w:t>spectrum</w:t>
      </w:r>
      <w:r w:rsidR="000723C0" w:rsidRPr="009400B7">
        <w:rPr>
          <w:rFonts w:cstheme="minorHAnsi"/>
        </w:rPr>
        <w:t xml:space="preserve"> in </w:t>
      </w:r>
      <w:r w:rsidR="00852087" w:rsidRPr="009400B7">
        <w:rPr>
          <w:rFonts w:cstheme="minorHAnsi"/>
        </w:rPr>
        <w:t xml:space="preserve">de documentatie) 23085. De lengte van de </w:t>
      </w:r>
      <w:proofErr w:type="spellStart"/>
      <w:r w:rsidR="00852087" w:rsidRPr="009400B7">
        <w:rPr>
          <w:rFonts w:ascii="Consolas" w:hAnsi="Consolas" w:cstheme="minorHAnsi"/>
        </w:rPr>
        <w:t>freqs</w:t>
      </w:r>
      <w:proofErr w:type="spellEnd"/>
      <w:r w:rsidR="00852087" w:rsidRPr="009400B7">
        <w:rPr>
          <w:rFonts w:cstheme="minorHAnsi"/>
        </w:rPr>
        <w:t xml:space="preserve"> variabele </w:t>
      </w:r>
      <w:r w:rsidR="00FC7D7E" w:rsidRPr="009400B7">
        <w:rPr>
          <w:rFonts w:cstheme="minorHAnsi"/>
        </w:rPr>
        <w:t xml:space="preserve">is </w:t>
      </w:r>
      <w:r w:rsidR="00FC7D7E" w:rsidRPr="009400B7">
        <w:rPr>
          <w:rFonts w:ascii="Consolas" w:hAnsi="Consolas" w:cstheme="minorHAnsi"/>
        </w:rPr>
        <w:t>513</w:t>
      </w:r>
      <w:r w:rsidR="00FC7D7E" w:rsidRPr="009400B7">
        <w:rPr>
          <w:rFonts w:cstheme="minorHAnsi"/>
        </w:rPr>
        <w:t xml:space="preserve"> (afb 9) en de lengte van </w:t>
      </w:r>
      <w:r w:rsidR="00FC7D7E" w:rsidRPr="000248E1">
        <w:rPr>
          <w:rFonts w:ascii="Consolas" w:hAnsi="Consolas" w:cstheme="minorHAnsi"/>
        </w:rPr>
        <w:t xml:space="preserve">time </w:t>
      </w:r>
      <w:r w:rsidR="00FC7D7E" w:rsidRPr="009400B7">
        <w:rPr>
          <w:rFonts w:cstheme="minorHAnsi"/>
        </w:rPr>
        <w:t>(</w:t>
      </w:r>
      <w:r w:rsidR="00FC7D7E" w:rsidRPr="009400B7">
        <w:rPr>
          <w:rFonts w:ascii="Consolas" w:hAnsi="Consolas" w:cstheme="minorHAnsi"/>
        </w:rPr>
        <w:t>t</w:t>
      </w:r>
      <w:r w:rsidR="00FC7D7E" w:rsidRPr="009400B7">
        <w:rPr>
          <w:rFonts w:cstheme="minorHAnsi"/>
        </w:rPr>
        <w:t xml:space="preserve"> in de documentatie) is 45. Aangezien </w:t>
      </w:r>
      <m:oMath>
        <m:r>
          <w:rPr>
            <w:rFonts w:ascii="Cambria Math" w:hAnsi="Cambria Math" w:cstheme="minorHAnsi"/>
          </w:rPr>
          <m:t>45*513=23085</m:t>
        </m:r>
      </m:oMath>
      <w:r w:rsidR="0074768E" w:rsidRPr="009400B7">
        <w:rPr>
          <w:rFonts w:eastAsiaTheme="minorEastAsia" w:cstheme="minorHAnsi"/>
        </w:rPr>
        <w:t xml:space="preserve">, bevat de </w:t>
      </w:r>
      <w:r w:rsidR="0074768E" w:rsidRPr="009400B7">
        <w:rPr>
          <w:rFonts w:ascii="Consolas" w:eastAsiaTheme="minorEastAsia" w:hAnsi="Consolas" w:cstheme="minorHAnsi"/>
        </w:rPr>
        <w:t>spectrum</w:t>
      </w:r>
      <w:r w:rsidR="0074768E" w:rsidRPr="009400B7">
        <w:rPr>
          <w:rFonts w:eastAsiaTheme="minorEastAsia" w:cstheme="minorHAnsi"/>
        </w:rPr>
        <w:t xml:space="preserve"> variabele inderdaad </w:t>
      </w:r>
      <w:r w:rsidR="00563807" w:rsidRPr="009400B7">
        <w:rPr>
          <w:rFonts w:eastAsiaTheme="minorEastAsia" w:cstheme="minorHAnsi"/>
        </w:rPr>
        <w:t xml:space="preserve">de uitkomst </w:t>
      </w:r>
      <w:r w:rsidR="00FC2AB2" w:rsidRPr="009400B7">
        <w:rPr>
          <w:rFonts w:eastAsiaTheme="minorEastAsia" w:cstheme="minorHAnsi"/>
        </w:rPr>
        <w:t xml:space="preserve">van de fouriertransformatie voor een bepaalde frequentie op een tijdsinterval. </w:t>
      </w:r>
      <w:r w:rsidR="00883281" w:rsidRPr="009400B7">
        <w:rPr>
          <w:rFonts w:eastAsiaTheme="minorEastAsia" w:cstheme="minorHAnsi"/>
        </w:rPr>
        <w:t xml:space="preserve">Na het bekijken van de lengte van eerste array in de tweedimensionale array </w:t>
      </w:r>
      <w:r w:rsidR="00883281" w:rsidRPr="009400B7">
        <w:rPr>
          <w:rFonts w:ascii="Consolas" w:eastAsiaTheme="minorEastAsia" w:hAnsi="Consolas" w:cstheme="minorHAnsi"/>
        </w:rPr>
        <w:t>spectrum</w:t>
      </w:r>
      <w:r w:rsidR="00937933" w:rsidRPr="009400B7">
        <w:rPr>
          <w:rFonts w:eastAsiaTheme="minorEastAsia" w:cstheme="minorHAnsi"/>
        </w:rPr>
        <w:t xml:space="preserve"> bleek dat deze 45 was</w:t>
      </w:r>
      <w:r w:rsidR="000E7139">
        <w:rPr>
          <w:rFonts w:eastAsiaTheme="minorEastAsia" w:cstheme="minorHAnsi"/>
        </w:rPr>
        <w:t>.</w:t>
      </w:r>
      <w:r w:rsidR="00937933" w:rsidRPr="009400B7">
        <w:rPr>
          <w:rFonts w:eastAsiaTheme="minorEastAsia" w:cstheme="minorHAnsi"/>
        </w:rPr>
        <w:t xml:space="preserve"> </w:t>
      </w:r>
      <w:r w:rsidR="000E7139">
        <w:rPr>
          <w:rFonts w:eastAsiaTheme="minorEastAsia" w:cstheme="minorHAnsi"/>
        </w:rPr>
        <w:t>Dit</w:t>
      </w:r>
      <w:r w:rsidR="00937933" w:rsidRPr="009400B7">
        <w:rPr>
          <w:rFonts w:eastAsiaTheme="minorEastAsia" w:cstheme="minorHAnsi"/>
        </w:rPr>
        <w:t xml:space="preserve"> betekent dat elke array alle uitkomsten van de </w:t>
      </w:r>
      <w:r w:rsidR="00487F21" w:rsidRPr="009400B7">
        <w:rPr>
          <w:rFonts w:eastAsiaTheme="minorEastAsia" w:cstheme="minorHAnsi"/>
        </w:rPr>
        <w:t>fouriertransformatie</w:t>
      </w:r>
      <w:r w:rsidR="00937933" w:rsidRPr="009400B7">
        <w:rPr>
          <w:rFonts w:eastAsiaTheme="minorEastAsia" w:cstheme="minorHAnsi"/>
        </w:rPr>
        <w:t xml:space="preserve"> </w:t>
      </w:r>
      <w:r w:rsidR="00487F21" w:rsidRPr="009400B7">
        <w:rPr>
          <w:rFonts w:eastAsiaTheme="minorEastAsia" w:cstheme="minorHAnsi"/>
        </w:rPr>
        <w:t>op alle tijdstippen voor één frequentie bevat</w:t>
      </w:r>
      <w:r w:rsidR="00B22371" w:rsidRPr="009400B7">
        <w:rPr>
          <w:rFonts w:eastAsiaTheme="minorEastAsia" w:cstheme="minorHAnsi"/>
        </w:rPr>
        <w:t xml:space="preserve">. Wanneer er van elke array in </w:t>
      </w:r>
      <w:r w:rsidR="00B22371" w:rsidRPr="009400B7">
        <w:rPr>
          <w:rFonts w:ascii="Consolas" w:eastAsiaTheme="minorEastAsia" w:hAnsi="Consolas" w:cstheme="minorHAnsi"/>
        </w:rPr>
        <w:t>spectrum</w:t>
      </w:r>
      <w:r w:rsidR="00B22371" w:rsidRPr="009400B7">
        <w:rPr>
          <w:rFonts w:eastAsiaTheme="minorEastAsia" w:cstheme="minorHAnsi"/>
        </w:rPr>
        <w:t xml:space="preserve"> de eerste waarde gepakt wordt, krijg</w:t>
      </w:r>
      <w:r w:rsidR="00380AD5" w:rsidRPr="009400B7">
        <w:rPr>
          <w:rFonts w:eastAsiaTheme="minorEastAsia" w:cstheme="minorHAnsi"/>
        </w:rPr>
        <w:t xml:space="preserve">t men alle uitkomsten van de fouriertransformaties voor alle frequenties op één bepaald tijdstip (afb </w:t>
      </w:r>
      <w:r w:rsidR="006231C9">
        <w:rPr>
          <w:rFonts w:eastAsiaTheme="minorEastAsia" w:cstheme="minorHAnsi"/>
        </w:rPr>
        <w:t>10</w:t>
      </w:r>
      <w:r w:rsidR="00380AD5" w:rsidRPr="009400B7">
        <w:rPr>
          <w:rFonts w:eastAsiaTheme="minorEastAsia" w:cstheme="minorHAnsi"/>
        </w:rPr>
        <w:t xml:space="preserve">). </w:t>
      </w:r>
      <w:r w:rsidR="00897925" w:rsidRPr="009400B7">
        <w:rPr>
          <w:rFonts w:eastAsiaTheme="minorEastAsia" w:cstheme="minorHAnsi"/>
        </w:rPr>
        <w:t>Hierin is te zien dat er rondom de tiende</w:t>
      </w:r>
      <w:r w:rsidR="00E17485" w:rsidRPr="009400B7">
        <w:rPr>
          <w:rFonts w:eastAsiaTheme="minorEastAsia" w:cstheme="minorHAnsi"/>
        </w:rPr>
        <w:t xml:space="preserve"> en elfde</w:t>
      </w:r>
      <w:r w:rsidR="00897925" w:rsidRPr="009400B7">
        <w:rPr>
          <w:rFonts w:eastAsiaTheme="minorEastAsia" w:cstheme="minorHAnsi"/>
        </w:rPr>
        <w:t xml:space="preserve"> waarde een piek zit. Wanneer er in de </w:t>
      </w:r>
      <w:r w:rsidR="00833445" w:rsidRPr="009400B7">
        <w:rPr>
          <w:rFonts w:eastAsiaTheme="minorEastAsia" w:cstheme="minorHAnsi"/>
        </w:rPr>
        <w:t>lijst van frequenties de tiende</w:t>
      </w:r>
      <w:r w:rsidR="00E17485" w:rsidRPr="009400B7">
        <w:rPr>
          <w:rFonts w:eastAsiaTheme="minorEastAsia" w:cstheme="minorHAnsi"/>
        </w:rPr>
        <w:t xml:space="preserve"> en elfde</w:t>
      </w:r>
      <w:r w:rsidR="00833445" w:rsidRPr="009400B7">
        <w:rPr>
          <w:rFonts w:eastAsiaTheme="minorEastAsia" w:cstheme="minorHAnsi"/>
        </w:rPr>
        <w:t xml:space="preserve"> frequentie opgezocht wordt, blijk</w:t>
      </w:r>
      <w:r w:rsidR="00E17485" w:rsidRPr="009400B7">
        <w:rPr>
          <w:rFonts w:eastAsiaTheme="minorEastAsia" w:cstheme="minorHAnsi"/>
        </w:rPr>
        <w:t xml:space="preserve">en deze </w:t>
      </w:r>
      <w:r w:rsidR="00687C18" w:rsidRPr="009400B7">
        <w:rPr>
          <w:rFonts w:eastAsiaTheme="minorEastAsia" w:cstheme="minorHAnsi"/>
        </w:rPr>
        <w:t xml:space="preserve">respectievelijk ongeveer 388Hz en 431Hz te zijn. Deze piek is dus </w:t>
      </w:r>
      <w:r w:rsidR="00AE5E99" w:rsidRPr="009400B7">
        <w:rPr>
          <w:rFonts w:eastAsiaTheme="minorEastAsia" w:cstheme="minorHAnsi"/>
        </w:rPr>
        <w:t>van de 400Hz frequentie uit het audiofragment</w:t>
      </w:r>
      <w:r w:rsidR="00A17FC1" w:rsidRPr="009400B7">
        <w:rPr>
          <w:rFonts w:eastAsiaTheme="minorEastAsia" w:cstheme="minorHAnsi"/>
        </w:rPr>
        <w:t>. Verderop bleek er ook nog een piek te zitten rond de 1500Hz, maar deze staat niet in de afbeelding</w:t>
      </w:r>
      <w:r w:rsidR="003B72A3" w:rsidRPr="009400B7">
        <w:rPr>
          <w:rFonts w:eastAsiaTheme="minorEastAsia" w:cstheme="minorHAnsi"/>
        </w:rPr>
        <w:t xml:space="preserve">. </w:t>
      </w:r>
      <w:r w:rsidR="009E536C" w:rsidRPr="009400B7">
        <w:rPr>
          <w:rFonts w:eastAsiaTheme="minorEastAsia" w:cstheme="minorHAnsi"/>
        </w:rPr>
        <w:t xml:space="preserve">Vervolgens </w:t>
      </w:r>
      <w:r w:rsidR="005C466B" w:rsidRPr="009400B7">
        <w:rPr>
          <w:rFonts w:eastAsiaTheme="minorEastAsia" w:cstheme="minorHAnsi"/>
        </w:rPr>
        <w:t>is de intensiteit per</w:t>
      </w:r>
      <w:r w:rsidR="003E1163" w:rsidRPr="009400B7">
        <w:rPr>
          <w:rFonts w:eastAsiaTheme="minorEastAsia" w:cstheme="minorHAnsi"/>
        </w:rPr>
        <w:t xml:space="preserve"> frequentie voor het eerste tijdsfragment geplot en daaruit </w:t>
      </w:r>
      <w:r w:rsidR="003E1163" w:rsidRPr="009400B7">
        <w:rPr>
          <w:rFonts w:eastAsiaTheme="minorEastAsia" w:cstheme="minorHAnsi"/>
        </w:rPr>
        <w:lastRenderedPageBreak/>
        <w:t xml:space="preserve">kwam de </w:t>
      </w:r>
      <w:r w:rsidR="00505CC7" w:rsidRPr="009400B7">
        <w:rPr>
          <w:rFonts w:eastAsiaTheme="minorEastAsia" w:cstheme="minorHAnsi"/>
        </w:rPr>
        <w:t xml:space="preserve">grafiek uit afbeelding 12. </w:t>
      </w:r>
      <w:r w:rsidR="005A7F75" w:rsidRPr="009400B7">
        <w:rPr>
          <w:rFonts w:eastAsiaTheme="minorEastAsia" w:cstheme="minorHAnsi"/>
        </w:rPr>
        <w:t>Zoals te zien is de piek bij 400Hz vele malen groter dan die bij 1500Hz</w:t>
      </w:r>
      <w:r w:rsidR="004A7A1E">
        <w:rPr>
          <w:rFonts w:eastAsiaTheme="minorEastAsia" w:cstheme="minorHAnsi"/>
        </w:rPr>
        <w:t>. Dit was ook de</w:t>
      </w:r>
      <w:r w:rsidR="006F5DE2" w:rsidRPr="009400B7">
        <w:rPr>
          <w:rFonts w:eastAsiaTheme="minorEastAsia" w:cstheme="minorHAnsi"/>
        </w:rPr>
        <w:t xml:space="preserve"> verwacht</w:t>
      </w:r>
      <w:r w:rsidR="004A7A1E">
        <w:rPr>
          <w:rFonts w:eastAsiaTheme="minorEastAsia" w:cstheme="minorHAnsi"/>
        </w:rPr>
        <w:t>e uitkomst</w:t>
      </w:r>
      <w:r w:rsidR="006F5DE2" w:rsidRPr="009400B7">
        <w:rPr>
          <w:rFonts w:eastAsiaTheme="minorEastAsia" w:cstheme="minorHAnsi"/>
        </w:rPr>
        <w:t xml:space="preserve"> was omdat het signaal van 400Hz ook sterker was dan dat van 1500Hz</w:t>
      </w:r>
      <w:r w:rsidR="00F667A2" w:rsidRPr="009400B7">
        <w:rPr>
          <w:rFonts w:eastAsiaTheme="minorEastAsia" w:cstheme="minorHAnsi"/>
        </w:rPr>
        <w:t xml:space="preserve">. Dit </w:t>
      </w:r>
      <w:r w:rsidR="006E1D72">
        <w:rPr>
          <w:rFonts w:eastAsiaTheme="minorEastAsia" w:cstheme="minorHAnsi"/>
        </w:rPr>
        <w:t>bewijst</w:t>
      </w:r>
      <w:r w:rsidR="00F667A2" w:rsidRPr="009400B7">
        <w:rPr>
          <w:rFonts w:eastAsiaTheme="minorEastAsia" w:cstheme="minorHAnsi"/>
        </w:rPr>
        <w:t xml:space="preserve"> dat de </w:t>
      </w:r>
      <w:r w:rsidR="003E5D7E">
        <w:rPr>
          <w:rFonts w:eastAsiaTheme="minorEastAsia" w:cstheme="minorHAnsi"/>
        </w:rPr>
        <w:t>gebruikte functies</w:t>
      </w:r>
      <w:r w:rsidR="00F667A2" w:rsidRPr="009400B7">
        <w:rPr>
          <w:rFonts w:eastAsiaTheme="minorEastAsia" w:cstheme="minorHAnsi"/>
        </w:rPr>
        <w:t xml:space="preserve"> </w:t>
      </w:r>
      <w:r w:rsidR="00C8377E">
        <w:rPr>
          <w:rFonts w:eastAsiaTheme="minorEastAsia" w:cstheme="minorHAnsi"/>
        </w:rPr>
        <w:t>naast de juiste frequenties</w:t>
      </w:r>
      <w:r w:rsidR="003E5D7E">
        <w:rPr>
          <w:rFonts w:eastAsiaTheme="minorEastAsia" w:cstheme="minorHAnsi"/>
        </w:rPr>
        <w:t xml:space="preserve">, </w:t>
      </w:r>
      <w:r w:rsidR="00F667A2" w:rsidRPr="009400B7">
        <w:rPr>
          <w:rFonts w:eastAsiaTheme="minorEastAsia" w:cstheme="minorHAnsi"/>
        </w:rPr>
        <w:t>ook goed onderscheid ma</w:t>
      </w:r>
      <w:r w:rsidR="003E5D7E">
        <w:rPr>
          <w:rFonts w:eastAsiaTheme="minorEastAsia" w:cstheme="minorHAnsi"/>
        </w:rPr>
        <w:t>ken</w:t>
      </w:r>
      <w:r w:rsidR="00F667A2" w:rsidRPr="009400B7">
        <w:rPr>
          <w:rFonts w:eastAsiaTheme="minorEastAsia" w:cstheme="minorHAnsi"/>
        </w:rPr>
        <w:t xml:space="preserve"> tussen de intensiteit van tonen. </w:t>
      </w:r>
      <w:r w:rsidR="00477217" w:rsidRPr="009400B7">
        <w:rPr>
          <w:rFonts w:eastAsiaTheme="minorEastAsia" w:cstheme="minorHAnsi"/>
        </w:rPr>
        <w:t xml:space="preserve">Voor de computer maakt dit grote verschil in getallen niet uit, maar om de grafieken duidelijker weer te geven </w:t>
      </w:r>
      <w:r w:rsidR="009E3EC5" w:rsidRPr="009400B7">
        <w:rPr>
          <w:rFonts w:eastAsiaTheme="minorEastAsia" w:cstheme="minorHAnsi"/>
        </w:rPr>
        <w:t>is in afbeelding 13 dezelfde grafiek weergegeven, maar da</w:t>
      </w:r>
      <w:r w:rsidR="005C7517" w:rsidRPr="009400B7">
        <w:rPr>
          <w:rFonts w:eastAsiaTheme="minorEastAsia" w:cstheme="minorHAnsi"/>
        </w:rPr>
        <w:t>n</w:t>
      </w:r>
      <w:r w:rsidR="009E3EC5" w:rsidRPr="009400B7">
        <w:rPr>
          <w:rFonts w:eastAsiaTheme="minorEastAsia" w:cstheme="minorHAnsi"/>
        </w:rPr>
        <w:t xml:space="preserve"> </w:t>
      </w:r>
      <w:r w:rsidR="006032D9" w:rsidRPr="009400B7">
        <w:rPr>
          <w:rFonts w:eastAsiaTheme="minorEastAsia" w:cstheme="minorHAnsi"/>
        </w:rPr>
        <w:t>met logaritmische schaal.</w:t>
      </w:r>
    </w:p>
    <w:p w14:paraId="0B4CE915" w14:textId="77777777" w:rsidR="00052B32" w:rsidRPr="009400B7" w:rsidRDefault="005C466B" w:rsidP="00052B32">
      <w:pPr>
        <w:keepNext/>
      </w:pPr>
      <w:r w:rsidRPr="009400B7">
        <w:rPr>
          <w:noProof/>
        </w:rPr>
        <w:drawing>
          <wp:inline distT="0" distB="0" distL="0" distR="0" wp14:anchorId="0D07B3D1" wp14:editId="7984E06D">
            <wp:extent cx="2507826" cy="1880870"/>
            <wp:effectExtent l="0" t="0" r="6985" b="508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8077" cy="1896058"/>
                    </a:xfrm>
                    <a:prstGeom prst="rect">
                      <a:avLst/>
                    </a:prstGeom>
                    <a:noFill/>
                    <a:ln>
                      <a:noFill/>
                    </a:ln>
                  </pic:spPr>
                </pic:pic>
              </a:graphicData>
            </a:graphic>
          </wp:inline>
        </w:drawing>
      </w:r>
      <w:r w:rsidR="00052B32" w:rsidRPr="009400B7">
        <w:t xml:space="preserve"> </w:t>
      </w:r>
      <w:r w:rsidR="00052B32" w:rsidRPr="009400B7">
        <w:rPr>
          <w:noProof/>
        </w:rPr>
        <w:drawing>
          <wp:inline distT="0" distB="0" distL="0" distR="0" wp14:anchorId="34AA79EC" wp14:editId="79A2BC9E">
            <wp:extent cx="2476500" cy="185737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2740" cy="1869555"/>
                    </a:xfrm>
                    <a:prstGeom prst="rect">
                      <a:avLst/>
                    </a:prstGeom>
                    <a:noFill/>
                    <a:ln>
                      <a:noFill/>
                    </a:ln>
                  </pic:spPr>
                </pic:pic>
              </a:graphicData>
            </a:graphic>
          </wp:inline>
        </w:drawing>
      </w:r>
    </w:p>
    <w:p w14:paraId="6BABA141" w14:textId="7A1F9066" w:rsidR="003E1163" w:rsidRPr="009400B7" w:rsidRDefault="00052B32" w:rsidP="001341E9">
      <w:pPr>
        <w:pStyle w:val="Bijschrift"/>
      </w:pPr>
      <w:r w:rsidRPr="009400B7">
        <w:t xml:space="preserve">Afb </w:t>
      </w:r>
      <w:r w:rsidR="00CD1EA2" w:rsidRPr="009400B7">
        <w:rPr>
          <w:noProof/>
        </w:rPr>
        <w:fldChar w:fldCharType="begin"/>
      </w:r>
      <w:r w:rsidR="00CD1EA2" w:rsidRPr="009400B7">
        <w:rPr>
          <w:noProof/>
        </w:rPr>
        <w:instrText xml:space="preserve"> SEQ Afb \* ARABIC </w:instrText>
      </w:r>
      <w:r w:rsidR="00CD1EA2" w:rsidRPr="009400B7">
        <w:rPr>
          <w:noProof/>
        </w:rPr>
        <w:fldChar w:fldCharType="separate"/>
      </w:r>
      <w:r w:rsidR="00DC56DE">
        <w:rPr>
          <w:noProof/>
        </w:rPr>
        <w:t>12</w:t>
      </w:r>
      <w:r w:rsidR="00CD1EA2" w:rsidRPr="009400B7">
        <w:rPr>
          <w:noProof/>
        </w:rPr>
        <w:fldChar w:fldCharType="end"/>
      </w:r>
      <w:r w:rsidR="002B2757" w:rsidRPr="009400B7">
        <w:tab/>
      </w:r>
      <w:r w:rsidR="002B2757" w:rsidRPr="009400B7">
        <w:tab/>
      </w:r>
      <w:r w:rsidR="002B2757" w:rsidRPr="009400B7">
        <w:tab/>
      </w:r>
      <w:r w:rsidR="002B2757" w:rsidRPr="009400B7">
        <w:tab/>
      </w:r>
      <w:r w:rsidR="002B2757" w:rsidRPr="009400B7">
        <w:tab/>
      </w:r>
      <w:r w:rsidR="002B2757" w:rsidRPr="009400B7">
        <w:tab/>
      </w:r>
      <w:r w:rsidR="001341E9" w:rsidRPr="009400B7">
        <w:t xml:space="preserve">Afb </w:t>
      </w:r>
      <w:r w:rsidR="00CD1EA2" w:rsidRPr="009400B7">
        <w:rPr>
          <w:noProof/>
        </w:rPr>
        <w:fldChar w:fldCharType="begin"/>
      </w:r>
      <w:r w:rsidR="00CD1EA2" w:rsidRPr="009400B7">
        <w:rPr>
          <w:noProof/>
        </w:rPr>
        <w:instrText xml:space="preserve"> SEQ Afb \* ARABIC </w:instrText>
      </w:r>
      <w:r w:rsidR="00CD1EA2" w:rsidRPr="009400B7">
        <w:rPr>
          <w:noProof/>
        </w:rPr>
        <w:fldChar w:fldCharType="separate"/>
      </w:r>
      <w:r w:rsidR="00DC56DE">
        <w:rPr>
          <w:noProof/>
        </w:rPr>
        <w:t>13</w:t>
      </w:r>
      <w:r w:rsidR="00CD1EA2" w:rsidRPr="009400B7">
        <w:rPr>
          <w:noProof/>
        </w:rPr>
        <w:fldChar w:fldCharType="end"/>
      </w:r>
    </w:p>
    <w:p w14:paraId="2A7F90F0" w14:textId="7D1E6F6B" w:rsidR="00294F0C" w:rsidRPr="009400B7" w:rsidRDefault="00741211" w:rsidP="00741211">
      <w:r w:rsidRPr="009400B7">
        <w:t xml:space="preserve">Afgaand op het </w:t>
      </w:r>
      <w:r w:rsidR="0027524D" w:rsidRPr="009400B7">
        <w:t xml:space="preserve">bovenstaande kan de conclusie getrokken worden dat </w:t>
      </w:r>
      <w:r w:rsidR="0027524D" w:rsidRPr="009400B7">
        <w:rPr>
          <w:rFonts w:ascii="Consolas" w:hAnsi="Consolas"/>
        </w:rPr>
        <w:t>spectrum</w:t>
      </w:r>
      <w:r w:rsidR="0027524D" w:rsidRPr="009400B7">
        <w:t xml:space="preserve"> inderdaad de juiste en benodigde data bevat om pieken uit te </w:t>
      </w:r>
      <w:r w:rsidR="00C8377E">
        <w:t>bepalen</w:t>
      </w:r>
      <w:r w:rsidR="0027524D" w:rsidRPr="009400B7">
        <w:t xml:space="preserve"> in de volgende stap.</w:t>
      </w:r>
    </w:p>
    <w:p w14:paraId="01307A34" w14:textId="7144B073" w:rsidR="001C65D3" w:rsidRPr="009400B7" w:rsidRDefault="001C65D3">
      <w:r w:rsidRPr="009400B7">
        <w:br w:type="page"/>
      </w:r>
    </w:p>
    <w:p w14:paraId="73321C77" w14:textId="4B20B581" w:rsidR="001C65D3" w:rsidRPr="009400B7" w:rsidRDefault="00200809" w:rsidP="001C65D3">
      <w:pPr>
        <w:pStyle w:val="kop20"/>
      </w:pPr>
      <w:r w:rsidRPr="009400B7">
        <w:lastRenderedPageBreak/>
        <w:t xml:space="preserve">Onderdeel 2: </w:t>
      </w:r>
      <w:r w:rsidR="00826627" w:rsidRPr="009400B7">
        <w:t>Vingerafdrukken maken</w:t>
      </w:r>
    </w:p>
    <w:p w14:paraId="731E4431" w14:textId="725DF788" w:rsidR="00826627" w:rsidRPr="009400B7" w:rsidRDefault="00826627" w:rsidP="00F125E9">
      <w:pPr>
        <w:pStyle w:val="Kop2"/>
      </w:pPr>
      <w:r w:rsidRPr="009400B7">
        <w:t>Onderdeel 2.1: Pieken vinden</w:t>
      </w:r>
    </w:p>
    <w:p w14:paraId="332ACD25" w14:textId="487A5137" w:rsidR="00200809" w:rsidRPr="009400B7" w:rsidRDefault="003B5932" w:rsidP="00200809">
      <w:pPr>
        <w:rPr>
          <w:rFonts w:asciiTheme="majorHAnsi" w:hAnsiTheme="majorHAnsi" w:cstheme="majorHAnsi"/>
        </w:rPr>
      </w:pPr>
      <w:r w:rsidRPr="009400B7">
        <w:t xml:space="preserve">Nu de uitkomsten van de Fouriertransformaties bekend zijn moeten er in die uitkomsten pieken </w:t>
      </w:r>
      <w:r w:rsidR="00CF1CB7" w:rsidRPr="009400B7">
        <w:t>gevonden worden. Om dit te doen is een algoritme gemaakt d</w:t>
      </w:r>
      <w:r w:rsidR="00FC5D6B">
        <w:t>at</w:t>
      </w:r>
      <w:r w:rsidR="00CF1CB7" w:rsidRPr="009400B7">
        <w:t xml:space="preserve"> bepaalt of een punt in </w:t>
      </w:r>
      <w:r w:rsidR="008262C0" w:rsidRPr="009400B7">
        <w:t>zijn omliggende omgeving de hoogste waarde heeft</w:t>
      </w:r>
      <w:r w:rsidR="00202594" w:rsidRPr="009400B7">
        <w:t>. Een flow-chart hiervan is hieronder weergegeven (afb 14).</w:t>
      </w:r>
      <w:r w:rsidR="00ED21A2">
        <w:t xml:space="preserve"> </w:t>
      </w:r>
      <w:r w:rsidR="00C430ED" w:rsidRPr="009400B7">
        <w:t xml:space="preserve">Het valt wellicht op dat de </w:t>
      </w:r>
      <w:r w:rsidR="007238E9" w:rsidRPr="009400B7">
        <w:t>pijl 14.1</w:t>
      </w:r>
      <w:r w:rsidR="0052582F" w:rsidRPr="009400B7">
        <w:t xml:space="preserve"> niet de meest logische keuze is wat betreft optimalisatie. Immers, wanneer er een </w:t>
      </w:r>
      <w:r w:rsidR="00137336" w:rsidRPr="009400B7">
        <w:t xml:space="preserve">punt is gevonden dat hoger is dan het te onderzoeken punt, is het niet meer nodig de andere </w:t>
      </w:r>
      <w:r w:rsidR="000D0402" w:rsidRPr="009400B7">
        <w:t xml:space="preserve">punten binnen de grenzen te onderzoeken, maar zou het sneller zijn meteen weer een nieuw punt te kiezen om te testen. Dit is gedaan omdat </w:t>
      </w:r>
      <w:r w:rsidR="00F4761E" w:rsidRPr="009400B7">
        <w:t xml:space="preserve">het </w:t>
      </w:r>
      <w:r w:rsidR="00885567" w:rsidRPr="009400B7">
        <w:t xml:space="preserve">niet mogelijk is </w:t>
      </w:r>
      <w:r w:rsidR="00C1686A">
        <w:t xml:space="preserve">om </w:t>
      </w:r>
      <w:r w:rsidR="00885567" w:rsidRPr="009400B7">
        <w:t xml:space="preserve">met normale </w:t>
      </w:r>
      <w:proofErr w:type="spellStart"/>
      <w:r w:rsidR="00885567" w:rsidRPr="009400B7">
        <w:rPr>
          <w:rFonts w:ascii="Consolas" w:hAnsi="Consolas"/>
        </w:rPr>
        <w:t>for-else</w:t>
      </w:r>
      <w:proofErr w:type="spellEnd"/>
      <w:r w:rsidR="00DB18EE" w:rsidRPr="009400B7">
        <w:rPr>
          <w:rFonts w:asciiTheme="majorHAnsi" w:hAnsiTheme="majorHAnsi" w:cstheme="majorHAnsi"/>
        </w:rPr>
        <w:t xml:space="preserve"> loops hierop te controleren zonder een extra variabele toe te voegen</w:t>
      </w:r>
      <w:r w:rsidR="004337D4" w:rsidRPr="009400B7">
        <w:rPr>
          <w:rFonts w:asciiTheme="majorHAnsi" w:hAnsiTheme="majorHAnsi" w:cstheme="majorHAnsi"/>
        </w:rPr>
        <w:t xml:space="preserve"> die bij elke herhaling gecontroleerd zou moeten worden</w:t>
      </w:r>
      <w:r w:rsidR="00FD3570" w:rsidRPr="009400B7">
        <w:rPr>
          <w:rFonts w:asciiTheme="majorHAnsi" w:hAnsiTheme="majorHAnsi" w:cstheme="majorHAnsi"/>
        </w:rPr>
        <w:t>. Dit zou dan weer voor tijdsverlies zorgen</w:t>
      </w:r>
      <w:r w:rsidR="00EF0EEC">
        <w:rPr>
          <w:rFonts w:asciiTheme="majorHAnsi" w:hAnsiTheme="majorHAnsi" w:cstheme="majorHAnsi"/>
        </w:rPr>
        <w:t>, dus er is gekozen om dit niet te doen.</w:t>
      </w:r>
    </w:p>
    <w:p w14:paraId="695418BF" w14:textId="77777777" w:rsidR="005427C7" w:rsidRPr="009400B7" w:rsidRDefault="000D0402" w:rsidP="00741211">
      <w:r w:rsidRPr="009400B7">
        <w:rPr>
          <w:noProof/>
        </w:rPr>
        <mc:AlternateContent>
          <mc:Choice Requires="wpg">
            <w:drawing>
              <wp:anchor distT="0" distB="0" distL="114300" distR="114300" simplePos="0" relativeHeight="251658247" behindDoc="0" locked="0" layoutInCell="1" allowOverlap="1" wp14:anchorId="218943A6" wp14:editId="7B26A5D1">
                <wp:simplePos x="0" y="0"/>
                <wp:positionH relativeFrom="column">
                  <wp:posOffset>882973</wp:posOffset>
                </wp:positionH>
                <wp:positionV relativeFrom="paragraph">
                  <wp:posOffset>5655</wp:posOffset>
                </wp:positionV>
                <wp:extent cx="4085010" cy="5439494"/>
                <wp:effectExtent l="1447800" t="0" r="10795" b="27940"/>
                <wp:wrapNone/>
                <wp:docPr id="59" name="Groep 59"/>
                <wp:cNvGraphicFramePr/>
                <a:graphic xmlns:a="http://schemas.openxmlformats.org/drawingml/2006/main">
                  <a:graphicData uri="http://schemas.microsoft.com/office/word/2010/wordprocessingGroup">
                    <wpg:wgp>
                      <wpg:cNvGrpSpPr/>
                      <wpg:grpSpPr>
                        <a:xfrm>
                          <a:off x="0" y="0"/>
                          <a:ext cx="4085010" cy="5439494"/>
                          <a:chOff x="0" y="0"/>
                          <a:chExt cx="4085010" cy="5439494"/>
                        </a:xfrm>
                      </wpg:grpSpPr>
                      <wpg:grpSp>
                        <wpg:cNvPr id="56" name="Groep 56"/>
                        <wpg:cNvGrpSpPr/>
                        <wpg:grpSpPr>
                          <a:xfrm>
                            <a:off x="0" y="0"/>
                            <a:ext cx="3027406" cy="5439494"/>
                            <a:chOff x="0" y="0"/>
                            <a:chExt cx="3027406" cy="5439494"/>
                          </a:xfrm>
                        </wpg:grpSpPr>
                        <wps:wsp>
                          <wps:cNvPr id="34" name="Rechte verbindingslijn met pijl 34"/>
                          <wps:cNvCnPr/>
                          <wps:spPr>
                            <a:xfrm>
                              <a:off x="1742536" y="4537494"/>
                              <a:ext cx="0" cy="3142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kstvak 36"/>
                          <wps:cNvSpPr txBox="1"/>
                          <wps:spPr>
                            <a:xfrm>
                              <a:off x="1794081" y="3804190"/>
                              <a:ext cx="154940" cy="130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DEC3DD" w14:textId="36FCBFD5" w:rsidR="007A7804" w:rsidRDefault="007A7804" w:rsidP="00CC6B92">
                                <w:r>
                                  <w:t>JA</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wpg:cNvPr id="55" name="Groep 55"/>
                          <wpg:cNvGrpSpPr/>
                          <wpg:grpSpPr>
                            <a:xfrm>
                              <a:off x="0" y="0"/>
                              <a:ext cx="3027406" cy="5439494"/>
                              <a:chOff x="0" y="0"/>
                              <a:chExt cx="3027406" cy="5439494"/>
                            </a:xfrm>
                          </wpg:grpSpPr>
                          <wpg:grpSp>
                            <wpg:cNvPr id="53" name="Groep 53"/>
                            <wpg:cNvGrpSpPr/>
                            <wpg:grpSpPr>
                              <a:xfrm>
                                <a:off x="457200" y="1518249"/>
                                <a:ext cx="2570206" cy="3921245"/>
                                <a:chOff x="0" y="0"/>
                                <a:chExt cx="2570206" cy="3921245"/>
                              </a:xfrm>
                            </wpg:grpSpPr>
                            <wps:wsp>
                              <wps:cNvPr id="21" name="Rechthoek: afgeronde hoeken 21"/>
                              <wps:cNvSpPr/>
                              <wps:spPr>
                                <a:xfrm>
                                  <a:off x="284672" y="250166"/>
                                  <a:ext cx="1943100" cy="6096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F8865B" w14:textId="5A53016D" w:rsidR="007A7804" w:rsidRDefault="007A7804" w:rsidP="00641CEE">
                                    <w:pPr>
                                      <w:jc w:val="center"/>
                                    </w:pPr>
                                    <w:r>
                                      <w:t>Kies het eerstvolgende punt (</w:t>
                                    </w:r>
                                    <w:proofErr w:type="spellStart"/>
                                    <w:r>
                                      <w:rPr>
                                        <w:rFonts w:ascii="Consolas" w:hAnsi="Consolas"/>
                                      </w:rPr>
                                      <w:t>test_punt</w:t>
                                    </w:r>
                                    <w:proofErr w:type="spellEnd"/>
                                    <w:r>
                                      <w:rPr>
                                        <w:rFonts w:asciiTheme="majorHAnsi" w:hAnsiTheme="majorHAnsi" w:cstheme="majorHAnsi"/>
                                      </w:rPr>
                                      <w:t>)</w:t>
                                    </w:r>
                                    <w:r>
                                      <w:t xml:space="preserve"> uit de </w:t>
                                    </w:r>
                                    <w:proofErr w:type="spellStart"/>
                                    <w:r>
                                      <w:rPr>
                                        <w:rFonts w:ascii="Consolas" w:hAnsi="Consolas"/>
                                      </w:rPr>
                                      <w:t>test_</w:t>
                                    </w:r>
                                    <w:r w:rsidRPr="003807ED">
                                      <w:rPr>
                                        <w:rFonts w:ascii="Consolas" w:hAnsi="Consolas"/>
                                      </w:rPr>
                                      <w:t>rij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hoek: afgeronde hoeken 22"/>
                              <wps:cNvSpPr/>
                              <wps:spPr>
                                <a:xfrm>
                                  <a:off x="163902" y="1069676"/>
                                  <a:ext cx="2171700" cy="3333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F1FE7A" w14:textId="298555BF" w:rsidR="007A7804" w:rsidRPr="00742266" w:rsidRDefault="007A7804" w:rsidP="00C21310">
                                    <w:pPr>
                                      <w:jc w:val="center"/>
                                      <w:rPr>
                                        <w:rFonts w:cstheme="minorHAnsi"/>
                                      </w:rPr>
                                    </w:pPr>
                                    <w:r>
                                      <w:t xml:space="preserve">Is </w:t>
                                    </w:r>
                                    <w:proofErr w:type="spellStart"/>
                                    <w:r>
                                      <w:rPr>
                                        <w:rFonts w:ascii="Consolas" w:hAnsi="Consolas"/>
                                      </w:rPr>
                                      <w:t>test_punt</w:t>
                                    </w:r>
                                    <w:proofErr w:type="spellEnd"/>
                                    <w:r>
                                      <w:rPr>
                                        <w:rFonts w:cstheme="minorHAnsi"/>
                                      </w:rPr>
                                      <w:t xml:space="preserve"> groter dan </w:t>
                                    </w:r>
                                    <w:r>
                                      <w:rPr>
                                        <w:rFonts w:ascii="Consolas" w:hAnsi="Consolas" w:cstheme="minorHAnsi"/>
                                      </w:rPr>
                                      <w:t>punt</w:t>
                                    </w:r>
                                    <w:r>
                                      <w:rPr>
                                        <w:rFonts w:cstheme="minorHAns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hthoek: afgeronde hoeken 23"/>
                              <wps:cNvSpPr/>
                              <wps:spPr>
                                <a:xfrm>
                                  <a:off x="353684" y="3321170"/>
                                  <a:ext cx="1781175" cy="6000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DD98D3" w14:textId="3578D5DE" w:rsidR="007A7804" w:rsidRDefault="007A7804" w:rsidP="00D40F9D">
                                    <w:pPr>
                                      <w:jc w:val="center"/>
                                    </w:pPr>
                                    <w:r>
                                      <w:t>Piek toevoegen aan lijst met gevonden pieken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hte verbindingslijn met pijl 26"/>
                              <wps:cNvCnPr/>
                              <wps:spPr>
                                <a:xfrm>
                                  <a:off x="1242204" y="0"/>
                                  <a:ext cx="7061" cy="249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hte verbindingslijn met pijl 27"/>
                              <wps:cNvCnPr/>
                              <wps:spPr>
                                <a:xfrm>
                                  <a:off x="1268084" y="862642"/>
                                  <a:ext cx="0" cy="2200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Rechthoek: afgeronde hoeken 31"/>
                              <wps:cNvSpPr/>
                              <wps:spPr>
                                <a:xfrm>
                                  <a:off x="0" y="1733910"/>
                                  <a:ext cx="2570206" cy="52604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C6B476" w14:textId="50ED1BF4" w:rsidR="007A7804" w:rsidRPr="00325CCC" w:rsidRDefault="007A7804" w:rsidP="00982CE6">
                                    <w:pPr>
                                      <w:jc w:val="center"/>
                                      <w:rPr>
                                        <w:rFonts w:cstheme="minorHAnsi"/>
                                      </w:rPr>
                                    </w:pPr>
                                    <w:r>
                                      <w:t xml:space="preserve">Is </w:t>
                                    </w:r>
                                    <w:proofErr w:type="spellStart"/>
                                    <w:r>
                                      <w:rPr>
                                        <w:rFonts w:ascii="Consolas" w:hAnsi="Consolas"/>
                                      </w:rPr>
                                      <w:t>test_punt</w:t>
                                    </w:r>
                                    <w:proofErr w:type="spellEnd"/>
                                    <w:r>
                                      <w:rPr>
                                        <w:rFonts w:cstheme="minorHAnsi"/>
                                      </w:rPr>
                                      <w:t xml:space="preserve"> het laatste punt in </w:t>
                                    </w:r>
                                    <w:proofErr w:type="spellStart"/>
                                    <w:r>
                                      <w:rPr>
                                        <w:rFonts w:ascii="Consolas" w:hAnsi="Consolas" w:cstheme="minorHAnsi"/>
                                      </w:rPr>
                                      <w:t>test_rij</w:t>
                                    </w:r>
                                    <w:proofErr w:type="spellEnd"/>
                                    <w:r>
                                      <w:rPr>
                                        <w:rFonts w:cstheme="minorHAnsi"/>
                                      </w:rPr>
                                      <w:t xml:space="preserve"> binnen de gestelde grenzen?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hte verbindingslijn met pijl 29"/>
                              <wps:cNvCnPr/>
                              <wps:spPr>
                                <a:xfrm>
                                  <a:off x="1285336" y="1406106"/>
                                  <a:ext cx="0" cy="307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Rechthoek: afgeronde hoeken 32"/>
                              <wps:cNvSpPr/>
                              <wps:spPr>
                                <a:xfrm>
                                  <a:off x="207034" y="2484408"/>
                                  <a:ext cx="2054753" cy="533106"/>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67818A" w14:textId="44355BB1" w:rsidR="007A7804" w:rsidRPr="00325CCC" w:rsidRDefault="007A7804" w:rsidP="00325CCC">
                                    <w:pPr>
                                      <w:jc w:val="center"/>
                                      <w:rPr>
                                        <w:rFonts w:asciiTheme="majorHAnsi" w:hAnsiTheme="majorHAnsi" w:cstheme="majorHAnsi"/>
                                      </w:rPr>
                                    </w:pPr>
                                    <w:r>
                                      <w:t xml:space="preserve">Is </w:t>
                                    </w:r>
                                    <w:proofErr w:type="spellStart"/>
                                    <w:r>
                                      <w:rPr>
                                        <w:rFonts w:ascii="Consolas" w:hAnsi="Consolas"/>
                                      </w:rPr>
                                      <w:t>test_rij</w:t>
                                    </w:r>
                                    <w:proofErr w:type="spellEnd"/>
                                    <w:r>
                                      <w:rPr>
                                        <w:rFonts w:asciiTheme="majorHAnsi" w:hAnsiTheme="majorHAnsi" w:cstheme="majorHAnsi"/>
                                      </w:rPr>
                                      <w:t xml:space="preserve"> de laatste rij binnen de gestelde grenzen?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hte verbindingslijn met pijl 33"/>
                              <wps:cNvCnPr/>
                              <wps:spPr>
                                <a:xfrm>
                                  <a:off x="1285336" y="2268747"/>
                                  <a:ext cx="0" cy="229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4" name="Groep 54"/>
                            <wpg:cNvGrpSpPr/>
                            <wpg:grpSpPr>
                              <a:xfrm>
                                <a:off x="0" y="0"/>
                                <a:ext cx="3009993" cy="5158505"/>
                                <a:chOff x="0" y="0"/>
                                <a:chExt cx="3009993" cy="5158505"/>
                              </a:xfrm>
                            </wpg:grpSpPr>
                            <wps:wsp>
                              <wps:cNvPr id="30" name="Tekstvak 30"/>
                              <wps:cNvSpPr txBox="1"/>
                              <wps:spPr>
                                <a:xfrm>
                                  <a:off x="1776987" y="2993088"/>
                                  <a:ext cx="267970" cy="154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29E9D9" w14:textId="686FE416" w:rsidR="007A7804" w:rsidRDefault="007A7804">
                                    <w:r>
                                      <w:t>NEE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wpg:cNvPr id="52" name="Groep 52"/>
                              <wpg:cNvGrpSpPr/>
                              <wpg:grpSpPr>
                                <a:xfrm>
                                  <a:off x="0" y="0"/>
                                  <a:ext cx="3009993" cy="5158505"/>
                                  <a:chOff x="0" y="0"/>
                                  <a:chExt cx="3009993" cy="5158505"/>
                                </a:xfrm>
                              </wpg:grpSpPr>
                              <wpg:grpSp>
                                <wpg:cNvPr id="51" name="Groep 51"/>
                                <wpg:cNvGrpSpPr/>
                                <wpg:grpSpPr>
                                  <a:xfrm>
                                    <a:off x="552091" y="0"/>
                                    <a:ext cx="2372225" cy="1514655"/>
                                    <a:chOff x="-129396" y="0"/>
                                    <a:chExt cx="2372225" cy="1514655"/>
                                  </a:xfrm>
                                </wpg:grpSpPr>
                                <wps:wsp>
                                  <wps:cNvPr id="19" name="Rechthoek: afgeronde hoeken 19"/>
                                  <wps:cNvSpPr/>
                                  <wps:spPr>
                                    <a:xfrm>
                                      <a:off x="-129396" y="0"/>
                                      <a:ext cx="2372225" cy="4476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A27902" w14:textId="0961D5AC" w:rsidR="007A7804" w:rsidRPr="003807ED" w:rsidRDefault="007A7804" w:rsidP="00155D31">
                                        <w:pPr>
                                          <w:jc w:val="center"/>
                                          <w:rPr>
                                            <w:rFonts w:asciiTheme="majorHAnsi" w:hAnsiTheme="majorHAnsi" w:cstheme="majorHAnsi"/>
                                          </w:rPr>
                                        </w:pPr>
                                        <w:r>
                                          <w:t>Kies het eerstvolgend punt (</w:t>
                                        </w:r>
                                        <w:r>
                                          <w:rPr>
                                            <w:rFonts w:ascii="Consolas" w:hAnsi="Consolas"/>
                                          </w:rPr>
                                          <w:t>punt</w:t>
                                        </w:r>
                                        <w:r>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hthoek: afgeronde hoeken 20"/>
                                  <wps:cNvSpPr/>
                                  <wps:spPr>
                                    <a:xfrm>
                                      <a:off x="0" y="638355"/>
                                      <a:ext cx="2047875" cy="8763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682447" w14:textId="77A578D6" w:rsidR="007A7804" w:rsidRPr="003807ED" w:rsidRDefault="007A7804" w:rsidP="00155D31">
                                        <w:pPr>
                                          <w:jc w:val="center"/>
                                          <w:rPr>
                                            <w:rFonts w:asciiTheme="majorHAnsi" w:hAnsiTheme="majorHAnsi" w:cstheme="majorHAnsi"/>
                                          </w:rPr>
                                        </w:pPr>
                                        <w:r>
                                          <w:t>Kies de eerstvolgende nabij gelegen frequentierij binnen de gestelde grenzen (</w:t>
                                        </w:r>
                                        <w:proofErr w:type="spellStart"/>
                                        <w:r>
                                          <w:rPr>
                                            <w:rFonts w:ascii="Consolas" w:hAnsi="Consolas"/>
                                          </w:rPr>
                                          <w:t>test_rij</w:t>
                                        </w:r>
                                        <w:proofErr w:type="spellEnd"/>
                                        <w:r>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 verbindingslijn met pijl 25"/>
                                  <wps:cNvCnPr/>
                                  <wps:spPr>
                                    <a:xfrm>
                                      <a:off x="1000664" y="448574"/>
                                      <a:ext cx="0" cy="201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5" name="Tekstvak 35"/>
                                <wps:cNvSpPr txBox="1"/>
                                <wps:spPr>
                                  <a:xfrm>
                                    <a:off x="1811363" y="4606078"/>
                                    <a:ext cx="15494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14BE4A" w14:textId="24BA1624" w:rsidR="007A7804" w:rsidRDefault="007A7804">
                                      <w:r>
                                        <w:t>JA</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37" name="Verbindingslijn: gebogen 37"/>
                                <wps:cNvCnPr/>
                                <wps:spPr>
                                  <a:xfrm flipV="1">
                                    <a:off x="448574" y="2070340"/>
                                    <a:ext cx="310551" cy="1475117"/>
                                  </a:xfrm>
                                  <a:prstGeom prst="bentConnector3">
                                    <a:avLst>
                                      <a:gd name="adj1" fmla="val -20000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Verbindingslijn: gebogen 38"/>
                                <wps:cNvCnPr>
                                  <a:endCxn id="19" idx="1"/>
                                </wps:cNvCnPr>
                                <wps:spPr>
                                  <a:xfrm rot="16200000" flipV="1">
                                    <a:off x="-1781543" y="2557462"/>
                                    <a:ext cx="4934671" cy="267415"/>
                                  </a:xfrm>
                                  <a:prstGeom prst="bentConnector4">
                                    <a:avLst>
                                      <a:gd name="adj1" fmla="val 183"/>
                                      <a:gd name="adj2" fmla="val 8467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Verbindingslijn: gebogen 39"/>
                                <wps:cNvCnPr/>
                                <wps:spPr>
                                  <a:xfrm flipV="1">
                                    <a:off x="664234" y="1035170"/>
                                    <a:ext cx="45719" cy="3242945"/>
                                  </a:xfrm>
                                  <a:prstGeom prst="bentConnector3">
                                    <a:avLst>
                                      <a:gd name="adj1" fmla="val -29670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Verbindingslijn: gebogen 40"/>
                                <wps:cNvCnPr/>
                                <wps:spPr>
                                  <a:xfrm flipH="1" flipV="1">
                                    <a:off x="2743200" y="1069676"/>
                                    <a:ext cx="60385" cy="1690214"/>
                                  </a:xfrm>
                                  <a:prstGeom prst="bentConnector3">
                                    <a:avLst>
                                      <a:gd name="adj1" fmla="val -16569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Tekstvak 48"/>
                                <wps:cNvSpPr txBox="1"/>
                                <wps:spPr>
                                  <a:xfrm>
                                    <a:off x="2855053" y="2570433"/>
                                    <a:ext cx="154940" cy="130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888FE" w14:textId="77777777" w:rsidR="007A7804" w:rsidRDefault="007A7804" w:rsidP="004302AD">
                                      <w:r>
                                        <w:t>JA</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49" name="Tekstvak 49"/>
                                <wps:cNvSpPr txBox="1"/>
                                <wps:spPr>
                                  <a:xfrm>
                                    <a:off x="17252" y="3320862"/>
                                    <a:ext cx="267970" cy="154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28AB2" w14:textId="77777777" w:rsidR="007A7804" w:rsidRDefault="007A7804" w:rsidP="004302AD">
                                      <w:r>
                                        <w:t>NEE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50" name="Tekstvak 50"/>
                                <wps:cNvSpPr txBox="1"/>
                                <wps:spPr>
                                  <a:xfrm>
                                    <a:off x="0" y="4062665"/>
                                    <a:ext cx="267970" cy="155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0E4A1" w14:textId="77777777" w:rsidR="007A7804" w:rsidRDefault="007A7804" w:rsidP="004302AD">
                                      <w:r>
                                        <w:t>NEE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wpg:grpSp>
                        </wpg:grpSp>
                      </wpg:grpSp>
                      <wps:wsp>
                        <wps:cNvPr id="58" name="Tekstvak 58"/>
                        <wps:cNvSpPr txBox="1"/>
                        <wps:spPr>
                          <a:xfrm>
                            <a:off x="3855775" y="1846023"/>
                            <a:ext cx="22923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423EEB" w14:textId="2F696779" w:rsidR="007A7804" w:rsidRPr="000D0402" w:rsidRDefault="007A7804">
                              <w:pPr>
                                <w:rPr>
                                  <w:i/>
                                  <w:sz w:val="18"/>
                                </w:rPr>
                              </w:pPr>
                              <w:r w:rsidRPr="000D0402">
                                <w:rPr>
                                  <w:i/>
                                  <w:sz w:val="18"/>
                                </w:rPr>
                                <w:t>14.1</w:t>
                              </w:r>
                            </w:p>
                          </w:txbxContent>
                        </wps:txbx>
                        <wps:bodyPr rot="0" spcFirstLastPara="0" vertOverflow="overflow" horzOverflow="overflow" vert="horz" wrap="none" lIns="0" tIns="0" rIns="0" bIns="0" numCol="1" spcCol="0" rtlCol="0" fromWordArt="0" anchor="b" anchorCtr="0" forceAA="0" compatLnSpc="1">
                          <a:prstTxWarp prst="textNoShape">
                            <a:avLst/>
                          </a:prstTxWarp>
                          <a:spAutoFit/>
                        </wps:bodyPr>
                      </wps:wsp>
                    </wpg:wgp>
                  </a:graphicData>
                </a:graphic>
              </wp:anchor>
            </w:drawing>
          </mc:Choice>
          <mc:Fallback>
            <w:pict>
              <v:group w14:anchorId="218943A6" id="Groep 59" o:spid="_x0000_s1031" style="position:absolute;margin-left:69.55pt;margin-top:.45pt;width:321.65pt;height:428.3pt;z-index:251658247" coordsize="40850,5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">
                <v:group id="Groep 56" o:spid="_x0000_s1032" style="position:absolute;width:30274;height:54394" coordsize="30274,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32" coordsize="21600,21600" o:spt="32" o:oned="t" path="m,l21600,21600e" filled="f">
                    <v:path arrowok="t" fillok="f" o:connecttype="none"/>
                    <o:lock v:ext="edit" shapetype="t"/>
                  </v:shapetype>
                  <v:shape id="Rechte verbindingslijn met pijl 34" o:spid="_x0000_s1033" type="#_x0000_t32" style="position:absolute;left:17425;top:45374;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" strokecolor="#ee3a15 [3044]">
                    <v:stroke endarrow="block"/>
                  </v:shape>
                  <v:shape id="Tekstvak 36" o:spid="_x0000_s1034" type="#_x0000_t202" style="position:absolute;left:17940;top:38041;width:1550;height:1309;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" filled="f" stroked="f" strokeweight=".5pt">
                    <v:textbox inset="0,0,0,0">
                      <w:txbxContent>
                        <w:p w14:paraId="59DEC3DD" w14:textId="36FCBFD5" w:rsidR="007A7804" w:rsidRDefault="007A7804" w:rsidP="00CC6B92">
                          <w:r>
                            <w:t>JA</w:t>
                          </w:r>
                        </w:p>
                      </w:txbxContent>
                    </v:textbox>
                  </v:shape>
                  <v:group id="Groep 55" o:spid="_x0000_s1035" style="position:absolute;width:30274;height:54394" coordsize="30274,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ep 53" o:spid="_x0000_s1036" style="position:absolute;left:4572;top:15182;width:25702;height:39212" coordsize="25702,39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oundrect id="Rechthoek: afgeronde hoeken 21" o:spid="_x0000_s1037" style="position:absolute;left:2846;top:2501;width:19431;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" fillcolor="white [3212]" strokecolor="#7f1d09 [1604]" strokeweight="2pt">
                        <v:textbox>
                          <w:txbxContent>
                            <w:p w14:paraId="00F8865B" w14:textId="5A53016D" w:rsidR="007A7804" w:rsidRDefault="007A7804" w:rsidP="00641CEE">
                              <w:pPr>
                                <w:jc w:val="center"/>
                              </w:pPr>
                              <w:r>
                                <w:t>Kies het eerstvolgende punt (</w:t>
                              </w:r>
                              <w:proofErr w:type="spellStart"/>
                              <w:r>
                                <w:rPr>
                                  <w:rFonts w:ascii="Consolas" w:hAnsi="Consolas"/>
                                </w:rPr>
                                <w:t>test_punt</w:t>
                              </w:r>
                              <w:proofErr w:type="spellEnd"/>
                              <w:r>
                                <w:rPr>
                                  <w:rFonts w:asciiTheme="majorHAnsi" w:hAnsiTheme="majorHAnsi" w:cstheme="majorHAnsi"/>
                                </w:rPr>
                                <w:t>)</w:t>
                              </w:r>
                              <w:r>
                                <w:t xml:space="preserve"> uit de </w:t>
                              </w:r>
                              <w:proofErr w:type="spellStart"/>
                              <w:r>
                                <w:rPr>
                                  <w:rFonts w:ascii="Consolas" w:hAnsi="Consolas"/>
                                </w:rPr>
                                <w:t>test_</w:t>
                              </w:r>
                              <w:r w:rsidRPr="003807ED">
                                <w:rPr>
                                  <w:rFonts w:ascii="Consolas" w:hAnsi="Consolas"/>
                                </w:rPr>
                                <w:t>rij</w:t>
                              </w:r>
                              <w:proofErr w:type="spellEnd"/>
                            </w:p>
                          </w:txbxContent>
                        </v:textbox>
                      </v:roundrect>
                      <v:roundrect id="Rechthoek: afgeronde hoeken 22" o:spid="_x0000_s1038" style="position:absolute;left:1639;top:10696;width:21717;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" fillcolor="white [3212]" strokecolor="#7f1d09 [1604]" strokeweight="2pt">
                        <v:textbox>
                          <w:txbxContent>
                            <w:p w14:paraId="1BF1FE7A" w14:textId="298555BF" w:rsidR="007A7804" w:rsidRPr="00742266" w:rsidRDefault="007A7804" w:rsidP="00C21310">
                              <w:pPr>
                                <w:jc w:val="center"/>
                                <w:rPr>
                                  <w:rFonts w:cstheme="minorHAnsi"/>
                                </w:rPr>
                              </w:pPr>
                              <w:r>
                                <w:t xml:space="preserve">Is </w:t>
                              </w:r>
                              <w:proofErr w:type="spellStart"/>
                              <w:r>
                                <w:rPr>
                                  <w:rFonts w:ascii="Consolas" w:hAnsi="Consolas"/>
                                </w:rPr>
                                <w:t>test_punt</w:t>
                              </w:r>
                              <w:proofErr w:type="spellEnd"/>
                              <w:r>
                                <w:rPr>
                                  <w:rFonts w:cstheme="minorHAnsi"/>
                                </w:rPr>
                                <w:t xml:space="preserve"> groter dan </w:t>
                              </w:r>
                              <w:r>
                                <w:rPr>
                                  <w:rFonts w:ascii="Consolas" w:hAnsi="Consolas" w:cstheme="minorHAnsi"/>
                                </w:rPr>
                                <w:t>punt</w:t>
                              </w:r>
                              <w:r>
                                <w:rPr>
                                  <w:rFonts w:cstheme="minorHAnsi"/>
                                </w:rPr>
                                <w:t>?</w:t>
                              </w:r>
                            </w:p>
                          </w:txbxContent>
                        </v:textbox>
                      </v:roundrect>
                      <v:roundrect id="Rechthoek: afgeronde hoeken 23" o:spid="_x0000_s1039" style="position:absolute;left:3536;top:33211;width:17812;height:6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" fillcolor="white [3212]" strokecolor="#7f1d09 [1604]" strokeweight="2pt">
                        <v:textbox>
                          <w:txbxContent>
                            <w:p w14:paraId="7DDD98D3" w14:textId="3578D5DE" w:rsidR="007A7804" w:rsidRDefault="007A7804" w:rsidP="00D40F9D">
                              <w:pPr>
                                <w:jc w:val="center"/>
                              </w:pPr>
                              <w:r>
                                <w:t>Piek toevoegen aan lijst met gevonden pieken</w:t>
                              </w:r>
                            </w:p>
                          </w:txbxContent>
                        </v:textbox>
                      </v:roundrect>
                      <v:shape id="Rechte verbindingslijn met pijl 26" o:spid="_x0000_s1040" type="#_x0000_t32" style="position:absolute;left:12422;width:70;height:2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" strokecolor="#ee3a15 [3044]">
                        <v:stroke endarrow="block"/>
                      </v:shape>
                      <v:shape id="Rechte verbindingslijn met pijl 27" o:spid="_x0000_s1041" type="#_x0000_t32" style="position:absolute;left:12680;top:8626;width:0;height:2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" strokecolor="#ee3a15 [3044]">
                        <v:stroke endarrow="block"/>
                      </v:shape>
                      <v:roundrect id="Rechthoek: afgeronde hoeken 31" o:spid="_x0000_s1042" style="position:absolute;top:17339;width:25702;height:52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" fillcolor="white [3212]" strokecolor="#7f1d09 [1604]" strokeweight="2pt">
                        <v:textbox>
                          <w:txbxContent>
                            <w:p w14:paraId="71C6B476" w14:textId="50ED1BF4" w:rsidR="007A7804" w:rsidRPr="00325CCC" w:rsidRDefault="007A7804" w:rsidP="00982CE6">
                              <w:pPr>
                                <w:jc w:val="center"/>
                                <w:rPr>
                                  <w:rFonts w:cstheme="minorHAnsi"/>
                                </w:rPr>
                              </w:pPr>
                              <w:r>
                                <w:t xml:space="preserve">Is </w:t>
                              </w:r>
                              <w:proofErr w:type="spellStart"/>
                              <w:r>
                                <w:rPr>
                                  <w:rFonts w:ascii="Consolas" w:hAnsi="Consolas"/>
                                </w:rPr>
                                <w:t>test_punt</w:t>
                              </w:r>
                              <w:proofErr w:type="spellEnd"/>
                              <w:r>
                                <w:rPr>
                                  <w:rFonts w:cstheme="minorHAnsi"/>
                                </w:rPr>
                                <w:t xml:space="preserve"> het laatste punt in </w:t>
                              </w:r>
                              <w:proofErr w:type="spellStart"/>
                              <w:r>
                                <w:rPr>
                                  <w:rFonts w:ascii="Consolas" w:hAnsi="Consolas" w:cstheme="minorHAnsi"/>
                                </w:rPr>
                                <w:t>test_rij</w:t>
                              </w:r>
                              <w:proofErr w:type="spellEnd"/>
                              <w:r>
                                <w:rPr>
                                  <w:rFonts w:cstheme="minorHAnsi"/>
                                </w:rPr>
                                <w:t xml:space="preserve"> binnen de gestelde grenzen?</w:t>
                              </w:r>
                            </w:p>
                          </w:txbxContent>
                        </v:textbox>
                      </v:roundrect>
                      <v:shape id="Rechte verbindingslijn met pijl 29" o:spid="_x0000_s1043" type="#_x0000_t32" style="position:absolute;left:12853;top:14061;width:0;height:3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" strokecolor="#ee3a15 [3044]">
                        <v:stroke endarrow="block"/>
                      </v:shape>
                      <v:roundrect id="Rechthoek: afgeronde hoeken 32" o:spid="_x0000_s1044" style="position:absolute;left:2070;top:24844;width:20547;height:5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" fillcolor="white [3212]" strokecolor="#7f1d09 [1604]" strokeweight="2pt">
                        <v:textbox>
                          <w:txbxContent>
                            <w:p w14:paraId="2E67818A" w14:textId="44355BB1" w:rsidR="007A7804" w:rsidRPr="00325CCC" w:rsidRDefault="007A7804" w:rsidP="00325CCC">
                              <w:pPr>
                                <w:jc w:val="center"/>
                                <w:rPr>
                                  <w:rFonts w:asciiTheme="majorHAnsi" w:hAnsiTheme="majorHAnsi" w:cstheme="majorHAnsi"/>
                                </w:rPr>
                              </w:pPr>
                              <w:r>
                                <w:t xml:space="preserve">Is </w:t>
                              </w:r>
                              <w:proofErr w:type="spellStart"/>
                              <w:r>
                                <w:rPr>
                                  <w:rFonts w:ascii="Consolas" w:hAnsi="Consolas"/>
                                </w:rPr>
                                <w:t>test_rij</w:t>
                              </w:r>
                              <w:proofErr w:type="spellEnd"/>
                              <w:r>
                                <w:rPr>
                                  <w:rFonts w:asciiTheme="majorHAnsi" w:hAnsiTheme="majorHAnsi" w:cstheme="majorHAnsi"/>
                                </w:rPr>
                                <w:t xml:space="preserve"> de laatste rij binnen de gestelde grenzen?</w:t>
                              </w:r>
                            </w:p>
                          </w:txbxContent>
                        </v:textbox>
                      </v:roundrect>
                      <v:shape id="Rechte verbindingslijn met pijl 33" o:spid="_x0000_s1045" type="#_x0000_t32" style="position:absolute;left:12853;top:22687;width:0;height:2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" strokecolor="#ee3a15 [3044]">
                        <v:stroke endarrow="block"/>
                      </v:shape>
                    </v:group>
                    <v:group id="Groep 54" o:spid="_x0000_s1046" style="position:absolute;width:30099;height:51585" coordsize="30099,5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Tekstvak 30" o:spid="_x0000_s1047" type="#_x0000_t202" style="position:absolute;left:17769;top:29930;width:2680;height:1550;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" filled="f" stroked="f" strokeweight=".5pt">
                        <v:textbox inset="0,0,0,0">
                          <w:txbxContent>
                            <w:p w14:paraId="0829E9D9" w14:textId="686FE416" w:rsidR="007A7804" w:rsidRDefault="007A7804">
                              <w:r>
                                <w:t>NEE</w:t>
                              </w:r>
                            </w:p>
                          </w:txbxContent>
                        </v:textbox>
                      </v:shape>
                      <v:group id="Groep 52" o:spid="_x0000_s1048" style="position:absolute;width:30099;height:51585" coordsize="30099,5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ep 51" o:spid="_x0000_s1049" style="position:absolute;left:5520;width:23723;height:15146" coordorigin="-1293" coordsize="23722,1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oundrect id="Rechthoek: afgeronde hoeken 19" o:spid="_x0000_s1050" style="position:absolute;left:-1293;width:23721;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" fillcolor="white [3212]" strokecolor="#7f1d09 [1604]" strokeweight="2pt">
                            <v:textbox>
                              <w:txbxContent>
                                <w:p w14:paraId="00A27902" w14:textId="0961D5AC" w:rsidR="007A7804" w:rsidRPr="003807ED" w:rsidRDefault="007A7804" w:rsidP="00155D31">
                                  <w:pPr>
                                    <w:jc w:val="center"/>
                                    <w:rPr>
                                      <w:rFonts w:asciiTheme="majorHAnsi" w:hAnsiTheme="majorHAnsi" w:cstheme="majorHAnsi"/>
                                    </w:rPr>
                                  </w:pPr>
                                  <w:r>
                                    <w:t>Kies het eerstvolgend punt (</w:t>
                                  </w:r>
                                  <w:r>
                                    <w:rPr>
                                      <w:rFonts w:ascii="Consolas" w:hAnsi="Consolas"/>
                                    </w:rPr>
                                    <w:t>punt</w:t>
                                  </w:r>
                                  <w:r>
                                    <w:rPr>
                                      <w:rFonts w:asciiTheme="majorHAnsi" w:hAnsiTheme="majorHAnsi" w:cstheme="majorHAnsi"/>
                                    </w:rPr>
                                    <w:t>)</w:t>
                                  </w:r>
                                </w:p>
                              </w:txbxContent>
                            </v:textbox>
                          </v:roundrect>
                          <v:roundrect id="Rechthoek: afgeronde hoeken 20" o:spid="_x0000_s1051" style="position:absolute;top:6383;width:20478;height:8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" fillcolor="white [3212]" strokecolor="#7f1d09 [1604]" strokeweight="2pt">
                            <v:textbox>
                              <w:txbxContent>
                                <w:p w14:paraId="74682447" w14:textId="77A578D6" w:rsidR="007A7804" w:rsidRPr="003807ED" w:rsidRDefault="007A7804" w:rsidP="00155D31">
                                  <w:pPr>
                                    <w:jc w:val="center"/>
                                    <w:rPr>
                                      <w:rFonts w:asciiTheme="majorHAnsi" w:hAnsiTheme="majorHAnsi" w:cstheme="majorHAnsi"/>
                                    </w:rPr>
                                  </w:pPr>
                                  <w:r>
                                    <w:t>Kies de eerstvolgende nabij gelegen frequentierij binnen de gestelde grenzen (</w:t>
                                  </w:r>
                                  <w:proofErr w:type="spellStart"/>
                                  <w:r>
                                    <w:rPr>
                                      <w:rFonts w:ascii="Consolas" w:hAnsi="Consolas"/>
                                    </w:rPr>
                                    <w:t>test_rij</w:t>
                                  </w:r>
                                  <w:proofErr w:type="spellEnd"/>
                                  <w:r>
                                    <w:rPr>
                                      <w:rFonts w:asciiTheme="majorHAnsi" w:hAnsiTheme="majorHAnsi" w:cstheme="majorHAnsi"/>
                                    </w:rPr>
                                    <w:t>)</w:t>
                                  </w:r>
                                </w:p>
                              </w:txbxContent>
                            </v:textbox>
                          </v:roundrect>
                          <v:shape id="Rechte verbindingslijn met pijl 25" o:spid="_x0000_s1052" type="#_x0000_t32" style="position:absolute;left:10006;top:4485;width:0;height:2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" strokecolor="#ee3a15 [3044]">
                            <v:stroke endarrow="block"/>
                          </v:shape>
                        </v:group>
                        <v:shape id="Tekstvak 35" o:spid="_x0000_s1053" type="#_x0000_t202" style="position:absolute;left:18113;top:46060;width:1550;height:1302;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" filled="f" stroked="f" strokeweight=".5pt">
                          <v:textbox inset="0,0,0,0">
                            <w:txbxContent>
                              <w:p w14:paraId="7614BE4A" w14:textId="24BA1624" w:rsidR="007A7804" w:rsidRDefault="007A7804">
                                <w:r>
                                  <w:t>JA</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37" o:spid="_x0000_s1054" type="#_x0000_t34" style="position:absolute;left:4485;top:20703;width:3106;height:1475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" adj="-43201" strokecolor="#ee3a15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Verbindingslijn: gebogen 38" o:spid="_x0000_s1055" type="#_x0000_t35" style="position:absolute;left:-17816;top:25574;width:49347;height:267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" adj="40,182902" strokecolor="#ee3a15 [3044]">
                          <v:stroke endarrow="block"/>
                        </v:shape>
                        <v:shape id="Verbindingslijn: gebogen 39" o:spid="_x0000_s1056" type="#_x0000_t34" style="position:absolute;left:6642;top:10351;width:457;height:324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" adj="-640888" strokecolor="#ee3a15 [3044]">
                          <v:stroke endarrow="block"/>
                        </v:shape>
                        <v:shape id="Verbindingslijn: gebogen 40" o:spid="_x0000_s1057" type="#_x0000_t34" style="position:absolute;left:27432;top:10696;width:603;height:1690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" adj="-357901" strokecolor="#ee3a15 [3044]">
                          <v:stroke endarrow="block"/>
                        </v:shape>
                        <v:shape id="Tekstvak 48" o:spid="_x0000_s1058" type="#_x0000_t202" style="position:absolute;left:28550;top:25704;width:1549;height:1308;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" filled="f" stroked="f" strokeweight=".5pt">
                          <v:textbox inset="0,0,0,0">
                            <w:txbxContent>
                              <w:p w14:paraId="216888FE" w14:textId="77777777" w:rsidR="007A7804" w:rsidRDefault="007A7804" w:rsidP="004302AD">
                                <w:r>
                                  <w:t>JA</w:t>
                                </w:r>
                              </w:p>
                            </w:txbxContent>
                          </v:textbox>
                        </v:shape>
                        <v:shape id="Tekstvak 49" o:spid="_x0000_s1059" type="#_x0000_t202" style="position:absolute;left:172;top:33208;width:2680;height:1550;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" filled="f" stroked="f" strokeweight=".5pt">
                          <v:textbox inset="0,0,0,0">
                            <w:txbxContent>
                              <w:p w14:paraId="20528AB2" w14:textId="77777777" w:rsidR="007A7804" w:rsidRDefault="007A7804" w:rsidP="004302AD">
                                <w:r>
                                  <w:t>NEE</w:t>
                                </w:r>
                              </w:p>
                            </w:txbxContent>
                          </v:textbox>
                        </v:shape>
                        <v:shape id="Tekstvak 50" o:spid="_x0000_s1060" type="#_x0000_t202" style="position:absolute;top:40626;width:2679;height:1556;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" filled="f" stroked="f" strokeweight=".5pt">
                          <v:textbox inset="0,0,0,0">
                            <w:txbxContent>
                              <w:p w14:paraId="1020E4A1" w14:textId="77777777" w:rsidR="007A7804" w:rsidRDefault="007A7804" w:rsidP="004302AD">
                                <w:r>
                                  <w:t>NEE</w:t>
                                </w:r>
                              </w:p>
                            </w:txbxContent>
                          </v:textbox>
                        </v:shape>
                      </v:group>
                    </v:group>
                  </v:group>
                </v:group>
                <v:shape id="Tekstvak 58" o:spid="_x0000_s1061" type="#_x0000_t202" style="position:absolute;left:38557;top:18460;width:2293;height:3048;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" filled="f" stroked="f" strokeweight=".5pt">
                  <v:textbox style="mso-fit-shape-to-text:t" inset="0,0,0,0">
                    <w:txbxContent>
                      <w:p w14:paraId="6A423EEB" w14:textId="2F696779" w:rsidR="007A7804" w:rsidRPr="000D0402" w:rsidRDefault="007A7804">
                        <w:pPr>
                          <w:rPr>
                            <w:i/>
                            <w:sz w:val="18"/>
                          </w:rPr>
                        </w:pPr>
                        <w:r w:rsidRPr="000D0402">
                          <w:rPr>
                            <w:i/>
                            <w:sz w:val="18"/>
                          </w:rPr>
                          <w:t>14.1</w:t>
                        </w:r>
                      </w:p>
                    </w:txbxContent>
                  </v:textbox>
                </v:shape>
              </v:group>
            </w:pict>
          </mc:Fallback>
        </mc:AlternateContent>
      </w:r>
      <w:r w:rsidR="00C430ED" w:rsidRPr="009400B7">
        <w:rPr>
          <w:noProof/>
        </w:rPr>
        <mc:AlternateContent>
          <mc:Choice Requires="wps">
            <w:drawing>
              <wp:anchor distT="0" distB="0" distL="114300" distR="114300" simplePos="0" relativeHeight="251658246" behindDoc="0" locked="0" layoutInCell="1" allowOverlap="1" wp14:anchorId="3A407F3F" wp14:editId="4ECE07B2">
                <wp:simplePos x="0" y="0"/>
                <wp:positionH relativeFrom="column">
                  <wp:posOffset>882650</wp:posOffset>
                </wp:positionH>
                <wp:positionV relativeFrom="paragraph">
                  <wp:posOffset>5504180</wp:posOffset>
                </wp:positionV>
                <wp:extent cx="3027045" cy="635"/>
                <wp:effectExtent l="0" t="0" r="0" b="0"/>
                <wp:wrapNone/>
                <wp:docPr id="57" name="Tekstvak 57"/>
                <wp:cNvGraphicFramePr/>
                <a:graphic xmlns:a="http://schemas.openxmlformats.org/drawingml/2006/main">
                  <a:graphicData uri="http://schemas.microsoft.com/office/word/2010/wordprocessingShape">
                    <wps:wsp>
                      <wps:cNvSpPr txBox="1"/>
                      <wps:spPr>
                        <a:xfrm>
                          <a:off x="0" y="0"/>
                          <a:ext cx="3027045" cy="635"/>
                        </a:xfrm>
                        <a:prstGeom prst="rect">
                          <a:avLst/>
                        </a:prstGeom>
                        <a:solidFill>
                          <a:prstClr val="white"/>
                        </a:solidFill>
                        <a:ln>
                          <a:noFill/>
                        </a:ln>
                      </wps:spPr>
                      <wps:txbx>
                        <w:txbxContent>
                          <w:p w14:paraId="7546FDAE" w14:textId="39E337E5" w:rsidR="007A7804" w:rsidRPr="00A92814" w:rsidRDefault="007A7804" w:rsidP="00C430ED">
                            <w:pPr>
                              <w:pStyle w:val="Bijschrift"/>
                              <w:rPr>
                                <w:noProof/>
                                <w:color w:val="404040" w:themeColor="text1" w:themeTint="BF"/>
                                <w:sz w:val="20"/>
                                <w:szCs w:val="20"/>
                              </w:rPr>
                            </w:pPr>
                            <w:r>
                              <w:t xml:space="preserve">Afb </w:t>
                            </w:r>
                            <w:r>
                              <w:rPr>
                                <w:noProof/>
                              </w:rPr>
                              <w:fldChar w:fldCharType="begin"/>
                            </w:r>
                            <w:r>
                              <w:rPr>
                                <w:noProof/>
                              </w:rPr>
                              <w:instrText xml:space="preserve"> SEQ Afb \* ARABIC </w:instrText>
                            </w:r>
                            <w:r>
                              <w:rPr>
                                <w:noProof/>
                              </w:rPr>
                              <w:fldChar w:fldCharType="separate"/>
                            </w:r>
                            <w:r w:rsidR="00DC56DE">
                              <w:rPr>
                                <w:noProof/>
                              </w:rPr>
                              <w:t>14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07F3F" id="Tekstvak 57" o:spid="_x0000_s1062" type="#_x0000_t202" style="position:absolute;margin-left:69.5pt;margin-top:433.4pt;width:238.3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" stroked="f">
                <v:textbox style="mso-fit-shape-to-text:t" inset="0,0,0,0">
                  <w:txbxContent>
                    <w:p w14:paraId="7546FDAE" w14:textId="39E337E5" w:rsidR="007A7804" w:rsidRPr="00A92814" w:rsidRDefault="007A7804" w:rsidP="00C430ED">
                      <w:pPr>
                        <w:pStyle w:val="Bijschrift"/>
                        <w:rPr>
                          <w:noProof/>
                          <w:color w:val="404040" w:themeColor="text1" w:themeTint="BF"/>
                          <w:sz w:val="20"/>
                          <w:szCs w:val="20"/>
                        </w:rPr>
                      </w:pPr>
                      <w:r>
                        <w:t xml:space="preserve">Afb </w:t>
                      </w:r>
                      <w:r>
                        <w:rPr>
                          <w:noProof/>
                        </w:rPr>
                        <w:fldChar w:fldCharType="begin"/>
                      </w:r>
                      <w:r>
                        <w:rPr>
                          <w:noProof/>
                        </w:rPr>
                        <w:instrText xml:space="preserve"> SEQ Afb \* ARABIC </w:instrText>
                      </w:r>
                      <w:r>
                        <w:rPr>
                          <w:noProof/>
                        </w:rPr>
                        <w:fldChar w:fldCharType="separate"/>
                      </w:r>
                      <w:r w:rsidR="00DC56DE">
                        <w:rPr>
                          <w:noProof/>
                        </w:rPr>
                        <w:t>14</w:t>
                      </w:r>
                      <w:r>
                        <w:rPr>
                          <w:noProof/>
                        </w:rPr>
                        <w:fldChar w:fldCharType="end"/>
                      </w:r>
                    </w:p>
                  </w:txbxContent>
                </v:textbox>
              </v:shape>
            </w:pict>
          </mc:Fallback>
        </mc:AlternateContent>
      </w:r>
    </w:p>
    <w:p w14:paraId="52B2E60B" w14:textId="18E138BE" w:rsidR="005427C7" w:rsidRPr="009400B7" w:rsidRDefault="005427C7">
      <w:r w:rsidRPr="009400B7">
        <w:br w:type="page"/>
      </w:r>
    </w:p>
    <w:p w14:paraId="086F3BDD" w14:textId="1635305C" w:rsidR="005427C7" w:rsidRPr="009400B7" w:rsidRDefault="00F125E9" w:rsidP="00F125E9">
      <w:pPr>
        <w:pStyle w:val="Kop2"/>
      </w:pPr>
      <w:r w:rsidRPr="009400B7">
        <w:lastRenderedPageBreak/>
        <w:t>Onderdeel 2.2: Pieken combineren naar vingerdrukken</w:t>
      </w:r>
    </w:p>
    <w:p w14:paraId="1F43D0AA" w14:textId="597819EC" w:rsidR="00F125E9" w:rsidRPr="009400B7" w:rsidRDefault="001749B0" w:rsidP="00F125E9">
      <w:r w:rsidRPr="009400B7">
        <w:t>Nu de pieken uit het spectrogram gehaald zijn</w:t>
      </w:r>
      <w:r w:rsidR="00D832FD" w:rsidRPr="009400B7">
        <w:t xml:space="preserve"> moeten ze gecombineerd worden tot een vingerafdruk.</w:t>
      </w:r>
      <w:r w:rsidR="006F3F94" w:rsidRPr="009400B7">
        <w:t xml:space="preserve"> </w:t>
      </w:r>
      <w:r w:rsidR="002372AF" w:rsidRPr="009400B7">
        <w:t xml:space="preserve">Omdat er hiervoor </w:t>
      </w:r>
      <w:r w:rsidR="00F34DFF" w:rsidRPr="009400B7">
        <w:t xml:space="preserve">de </w:t>
      </w:r>
      <w:r w:rsidR="006341B0" w:rsidRPr="009400B7">
        <w:t>array</w:t>
      </w:r>
      <w:r w:rsidR="00F34DFF" w:rsidRPr="009400B7">
        <w:t xml:space="preserve"> met pieken vaak doorlopen moet worden</w:t>
      </w:r>
      <w:r w:rsidR="00356274">
        <w:t xml:space="preserve"> en dit veel tijd kost bij veel pieken</w:t>
      </w:r>
      <w:r w:rsidR="00F34DFF" w:rsidRPr="009400B7">
        <w:t xml:space="preserve"> is er </w:t>
      </w:r>
      <w:r w:rsidR="00356274">
        <w:t>hier</w:t>
      </w:r>
      <w:r w:rsidR="00F34DFF" w:rsidRPr="009400B7">
        <w:t>om een index gemaakt</w:t>
      </w:r>
      <w:r w:rsidR="00AD4C98" w:rsidRPr="009400B7">
        <w:t xml:space="preserve"> van de lijst</w:t>
      </w:r>
      <w:r w:rsidR="006341B0" w:rsidRPr="009400B7">
        <w:t xml:space="preserve">. De index is opgebouwd als een array </w:t>
      </w:r>
      <w:r w:rsidR="002B0F91" w:rsidRPr="009400B7">
        <w:t>van</w:t>
      </w:r>
      <w:r w:rsidR="008E7318" w:rsidRPr="009400B7">
        <w:t xml:space="preserve"> de</w:t>
      </w:r>
      <w:r w:rsidR="002B0F91" w:rsidRPr="009400B7">
        <w:t xml:space="preserve"> </w:t>
      </w:r>
      <w:r w:rsidR="00017BAB" w:rsidRPr="009400B7">
        <w:t>indexen</w:t>
      </w:r>
      <w:r w:rsidR="002B0F91" w:rsidRPr="009400B7">
        <w:t xml:space="preserve"> van</w:t>
      </w:r>
      <w:r w:rsidR="008E7318" w:rsidRPr="009400B7">
        <w:t xml:space="preserve"> het eerst voor</w:t>
      </w:r>
      <w:r w:rsidR="00DB1014" w:rsidRPr="009400B7">
        <w:t xml:space="preserve">komende item met een bepaalde frequentie in de array met pieken. </w:t>
      </w:r>
      <w:r w:rsidR="00D24232" w:rsidRPr="009400B7">
        <w:t>Wanneer er in de lijst met pieken een bepaalde frequentie niet voor</w:t>
      </w:r>
      <w:r w:rsidR="00361768" w:rsidRPr="009400B7">
        <w:t>komt, wordt de index van de vorige frequentie gebruikt. Hieronder een voorbeeld van pieken en de bijbehorende index</w:t>
      </w:r>
      <w:r w:rsidR="008C7BEE" w:rsidRPr="009400B7">
        <w:t xml:space="preserve"> (merk hierbij op dat </w:t>
      </w:r>
      <w:r w:rsidR="00407FA9">
        <w:t>arrays beginnen met de index 0 en niet 1</w:t>
      </w:r>
      <w:r w:rsidR="008C7BEE" w:rsidRPr="009400B7">
        <w:t>)</w:t>
      </w:r>
      <w:r w:rsidR="00361768" w:rsidRPr="009400B7">
        <w:t>:</w:t>
      </w:r>
    </w:p>
    <w:p w14:paraId="11A8BC26" w14:textId="00856172" w:rsidR="00C5519B" w:rsidRPr="009400B7" w:rsidRDefault="00CC613B" w:rsidP="00841E14">
      <w:pPr>
        <w:ind w:firstLine="709"/>
        <w:rPr>
          <w:rFonts w:cstheme="minorHAnsi"/>
        </w:rPr>
      </w:pPr>
      <w:r>
        <w:rPr>
          <w:noProof/>
        </w:rPr>
        <mc:AlternateContent>
          <mc:Choice Requires="wpg">
            <w:drawing>
              <wp:anchor distT="0" distB="0" distL="114300" distR="114300" simplePos="0" relativeHeight="251658248" behindDoc="0" locked="0" layoutInCell="1" allowOverlap="1" wp14:anchorId="17F7F243" wp14:editId="510A26C8">
                <wp:simplePos x="0" y="0"/>
                <wp:positionH relativeFrom="column">
                  <wp:posOffset>1181072</wp:posOffset>
                </wp:positionH>
                <wp:positionV relativeFrom="paragraph">
                  <wp:posOffset>151848</wp:posOffset>
                </wp:positionV>
                <wp:extent cx="1558456" cy="203658"/>
                <wp:effectExtent l="0" t="0" r="41910" b="82550"/>
                <wp:wrapNone/>
                <wp:docPr id="153" name="Groep 153"/>
                <wp:cNvGraphicFramePr/>
                <a:graphic xmlns:a="http://schemas.openxmlformats.org/drawingml/2006/main">
                  <a:graphicData uri="http://schemas.microsoft.com/office/word/2010/wordprocessingGroup">
                    <wpg:wgp>
                      <wpg:cNvGrpSpPr/>
                      <wpg:grpSpPr>
                        <a:xfrm>
                          <a:off x="0" y="0"/>
                          <a:ext cx="1558456" cy="203658"/>
                          <a:chOff x="0" y="0"/>
                          <a:chExt cx="1558456" cy="203658"/>
                        </a:xfrm>
                      </wpg:grpSpPr>
                      <wps:wsp>
                        <wps:cNvPr id="60" name="Rechte verbindingslijn met pijl 60"/>
                        <wps:cNvCnPr/>
                        <wps:spPr>
                          <a:xfrm>
                            <a:off x="0" y="39756"/>
                            <a:ext cx="672861"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Rechte verbindingslijn met pijl 61"/>
                        <wps:cNvCnPr/>
                        <wps:spPr>
                          <a:xfrm>
                            <a:off x="1041621" y="15902"/>
                            <a:ext cx="132550" cy="1784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Rechte verbindingslijn met pijl 62"/>
                        <wps:cNvCnPr/>
                        <wps:spPr>
                          <a:xfrm flipH="1">
                            <a:off x="1439186" y="0"/>
                            <a:ext cx="119270" cy="1796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2BB998" id="Groep 153" o:spid="_x0000_s1026" style="position:absolute;margin-left:93pt;margin-top:11.95pt;width:122.7pt;height:16.05pt;z-index:251658248" coordsize="15584,2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">
                <v:shape id="Rechte verbindingslijn met pijl 60" o:spid="_x0000_s1027" type="#_x0000_t32" style="position:absolute;top:397;width:6728;height:1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" strokecolor="#ee3a15 [3044]">
                  <v:stroke endarrow="block"/>
                </v:shape>
                <v:shape id="Rechte verbindingslijn met pijl 61" o:spid="_x0000_s1028" type="#_x0000_t32" style="position:absolute;left:10416;top:159;width:1325;height:1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" strokecolor="#ee3a15 [3044]">
                  <v:stroke endarrow="block"/>
                </v:shape>
                <v:shape id="Rechte verbindingslijn met pijl 62" o:spid="_x0000_s1029" type="#_x0000_t32" style="position:absolute;left:14391;width:1193;height:17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" strokecolor="#ee3a15 [3044]">
                  <v:stroke endarrow="block"/>
                </v:shape>
              </v:group>
            </w:pict>
          </mc:Fallback>
        </mc:AlternateContent>
      </w:r>
      <w:r w:rsidR="00361768" w:rsidRPr="009400B7">
        <w:t xml:space="preserve">Pieken: </w:t>
      </w:r>
      <w:r w:rsidR="00520A65" w:rsidRPr="009400B7">
        <w:rPr>
          <w:rFonts w:ascii="Consolas" w:hAnsi="Consolas"/>
        </w:rPr>
        <w:t>[[1,23],</w:t>
      </w:r>
      <w:r w:rsidR="00C5519B" w:rsidRPr="009400B7">
        <w:rPr>
          <w:rFonts w:ascii="Consolas" w:hAnsi="Consolas"/>
        </w:rPr>
        <w:t xml:space="preserve"> </w:t>
      </w:r>
      <w:r w:rsidR="00520A65" w:rsidRPr="009400B7">
        <w:rPr>
          <w:rFonts w:ascii="Consolas" w:hAnsi="Consolas"/>
        </w:rPr>
        <w:t>[1,26],</w:t>
      </w:r>
      <w:r w:rsidR="00C5519B" w:rsidRPr="009400B7">
        <w:rPr>
          <w:rFonts w:ascii="Consolas" w:hAnsi="Consolas"/>
        </w:rPr>
        <w:t xml:space="preserve"> </w:t>
      </w:r>
      <w:r w:rsidR="00520A65" w:rsidRPr="009400B7">
        <w:rPr>
          <w:rFonts w:ascii="Consolas" w:hAnsi="Consolas"/>
        </w:rPr>
        <w:t>[3,98]</w:t>
      </w:r>
      <w:r w:rsidR="00C5519B" w:rsidRPr="009400B7">
        <w:rPr>
          <w:rFonts w:ascii="Consolas" w:hAnsi="Consolas"/>
        </w:rPr>
        <w:t>, [4,123], …]</w:t>
      </w:r>
    </w:p>
    <w:p w14:paraId="2C638157" w14:textId="7405B26C" w:rsidR="00C5519B" w:rsidRPr="009400B7" w:rsidRDefault="00C5519B" w:rsidP="00841E14">
      <w:pPr>
        <w:ind w:firstLine="709"/>
        <w:rPr>
          <w:rFonts w:ascii="Consolas" w:hAnsi="Consolas" w:cstheme="minorHAnsi"/>
        </w:rPr>
      </w:pPr>
      <w:r w:rsidRPr="009400B7">
        <w:rPr>
          <w:rFonts w:cstheme="minorHAnsi"/>
        </w:rPr>
        <w:t>Bijbehorende index</w:t>
      </w:r>
      <w:r w:rsidR="008D1DB9" w:rsidRPr="009400B7">
        <w:rPr>
          <w:rFonts w:cstheme="minorHAnsi"/>
        </w:rPr>
        <w:t xml:space="preserve">: </w:t>
      </w:r>
      <w:r w:rsidR="008D1DB9" w:rsidRPr="009400B7">
        <w:rPr>
          <w:rFonts w:ascii="Consolas" w:hAnsi="Consolas" w:cstheme="minorHAnsi"/>
        </w:rPr>
        <w:t>[0,</w:t>
      </w:r>
      <w:r w:rsidR="008C7BEE" w:rsidRPr="009400B7">
        <w:rPr>
          <w:rFonts w:ascii="Consolas" w:hAnsi="Consolas" w:cstheme="minorHAnsi"/>
        </w:rPr>
        <w:t xml:space="preserve"> 0, 0, 2, 3, …]</w:t>
      </w:r>
    </w:p>
    <w:p w14:paraId="3B974131" w14:textId="608F49DE" w:rsidR="00BB06E0" w:rsidRPr="009400B7" w:rsidRDefault="00753ECC">
      <w:r w:rsidRPr="009400B7">
        <w:t xml:space="preserve">Door deze index te maken </w:t>
      </w:r>
      <w:r w:rsidR="00CC58FA" w:rsidRPr="009400B7">
        <w:t xml:space="preserve">wordt er veel tijd bespaard tijdens het </w:t>
      </w:r>
      <w:r w:rsidR="00105896" w:rsidRPr="009400B7">
        <w:t xml:space="preserve">maken van vingerafdrukken aangezien het algoritme weet waar het moet beginnen met zoeken naar </w:t>
      </w:r>
      <w:r w:rsidR="00D34AFE" w:rsidRPr="009400B7">
        <w:t>pieken</w:t>
      </w:r>
      <w:r w:rsidR="00105896" w:rsidRPr="009400B7">
        <w:t xml:space="preserve"> binnen </w:t>
      </w:r>
      <w:r w:rsidR="003F42E7" w:rsidRPr="009400B7">
        <w:t xml:space="preserve">de gestelde frequentie </w:t>
      </w:r>
      <w:r w:rsidR="00D34AFE" w:rsidRPr="009400B7">
        <w:t xml:space="preserve">grenzen. Hieronder is het </w:t>
      </w:r>
      <w:r w:rsidR="00BB06E0" w:rsidRPr="009400B7">
        <w:t>algoritme voor het combineren van pieken tot een vingerafdruk</w:t>
      </w:r>
      <w:r w:rsidR="004A42D2" w:rsidRPr="009400B7">
        <w:t xml:space="preserve"> vereenvoudigd</w:t>
      </w:r>
      <w:r w:rsidR="00BB06E0" w:rsidRPr="009400B7">
        <w:t xml:space="preserve"> gevisualiseerd</w:t>
      </w:r>
      <w:r w:rsidR="007B1A3C" w:rsidRPr="009400B7">
        <w:t xml:space="preserve"> (afb 15)</w:t>
      </w:r>
      <w:r w:rsidR="00BB06E0" w:rsidRPr="009400B7">
        <w:t>:</w:t>
      </w:r>
    </w:p>
    <w:p w14:paraId="2E6C5715" w14:textId="3AAE5A9B" w:rsidR="00F51872" w:rsidRPr="009400B7" w:rsidRDefault="00071FCD" w:rsidP="00F51872">
      <w:r>
        <w:rPr>
          <w:noProof/>
        </w:rPr>
        <mc:AlternateContent>
          <mc:Choice Requires="wpg">
            <w:drawing>
              <wp:anchor distT="0" distB="0" distL="114300" distR="114300" simplePos="0" relativeHeight="251658256" behindDoc="0" locked="0" layoutInCell="1" allowOverlap="1" wp14:anchorId="7E429BC3" wp14:editId="402BC6CE">
                <wp:simplePos x="0" y="0"/>
                <wp:positionH relativeFrom="column">
                  <wp:posOffset>-1845310</wp:posOffset>
                </wp:positionH>
                <wp:positionV relativeFrom="paragraph">
                  <wp:posOffset>5715</wp:posOffset>
                </wp:positionV>
                <wp:extent cx="7278370" cy="5257800"/>
                <wp:effectExtent l="0" t="0" r="17780" b="19050"/>
                <wp:wrapNone/>
                <wp:docPr id="109" name="Groep 109"/>
                <wp:cNvGraphicFramePr/>
                <a:graphic xmlns:a="http://schemas.openxmlformats.org/drawingml/2006/main">
                  <a:graphicData uri="http://schemas.microsoft.com/office/word/2010/wordprocessingGroup">
                    <wpg:wgp>
                      <wpg:cNvGrpSpPr/>
                      <wpg:grpSpPr>
                        <a:xfrm>
                          <a:off x="0" y="0"/>
                          <a:ext cx="7278370" cy="5257800"/>
                          <a:chOff x="0" y="0"/>
                          <a:chExt cx="7278370" cy="5257800"/>
                        </a:xfrm>
                      </wpg:grpSpPr>
                      <wpg:grpSp>
                        <wpg:cNvPr id="45" name="Groep 45"/>
                        <wpg:cNvGrpSpPr/>
                        <wpg:grpSpPr>
                          <a:xfrm>
                            <a:off x="0" y="0"/>
                            <a:ext cx="7278370" cy="5257800"/>
                            <a:chOff x="0" y="0"/>
                            <a:chExt cx="6687878" cy="5389123"/>
                          </a:xfrm>
                        </wpg:grpSpPr>
                        <wps:wsp>
                          <wps:cNvPr id="74" name="Verbindingslijn: gebogen 74"/>
                          <wps:cNvCnPr/>
                          <wps:spPr>
                            <a:xfrm flipH="1" flipV="1">
                              <a:off x="1837876" y="3398936"/>
                              <a:ext cx="535137" cy="707366"/>
                            </a:xfrm>
                            <a:prstGeom prst="bentConnector3">
                              <a:avLst>
                                <a:gd name="adj1" fmla="val 182140"/>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44" name="Groep 44"/>
                          <wpg:cNvGrpSpPr/>
                          <wpg:grpSpPr>
                            <a:xfrm>
                              <a:off x="0" y="0"/>
                              <a:ext cx="6687878" cy="5389123"/>
                              <a:chOff x="0" y="0"/>
                              <a:chExt cx="6687878" cy="5389123"/>
                            </a:xfrm>
                          </wpg:grpSpPr>
                          <wpg:grpSp>
                            <wpg:cNvPr id="43" name="Groep 43"/>
                            <wpg:cNvGrpSpPr/>
                            <wpg:grpSpPr>
                              <a:xfrm>
                                <a:off x="0" y="0"/>
                                <a:ext cx="6687878" cy="5389123"/>
                                <a:chOff x="0" y="0"/>
                                <a:chExt cx="6687878" cy="5389123"/>
                              </a:xfrm>
                            </wpg:grpSpPr>
                            <wps:wsp>
                              <wps:cNvPr id="80" name="Tekstvak 80"/>
                              <wps:cNvSpPr txBox="1"/>
                              <wps:spPr>
                                <a:xfrm rot="16200000">
                                  <a:off x="1278495" y="3342947"/>
                                  <a:ext cx="854075"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0C77D" w14:textId="2DB4843A" w:rsidR="007A7804" w:rsidRPr="00C63954" w:rsidRDefault="007A7804" w:rsidP="00C63954">
                                    <w:pPr>
                                      <w:rPr>
                                        <w:rFonts w:asciiTheme="majorHAnsi" w:hAnsiTheme="majorHAnsi" w:cstheme="majorHAnsi"/>
                                        <w:sz w:val="16"/>
                                      </w:rPr>
                                    </w:pPr>
                                    <w:r>
                                      <w:rPr>
                                        <w:rFonts w:asciiTheme="majorHAnsi" w:hAnsiTheme="majorHAnsi" w:cstheme="majorHAnsi"/>
                                        <w:sz w:val="16"/>
                                      </w:rPr>
                                      <w:t xml:space="preserve">De </w:t>
                                    </w:r>
                                    <w:proofErr w:type="spellStart"/>
                                    <w:r w:rsidRPr="00CF4EFA">
                                      <w:rPr>
                                        <w:rFonts w:ascii="Consolas" w:hAnsi="Consolas" w:cstheme="majorHAnsi"/>
                                        <w:sz w:val="16"/>
                                      </w:rPr>
                                      <w:t>test_peak</w:t>
                                    </w:r>
                                    <w:proofErr w:type="spellEnd"/>
                                    <w:r>
                                      <w:rPr>
                                        <w:rFonts w:asciiTheme="majorHAnsi" w:hAnsiTheme="majorHAnsi" w:cstheme="majorHAnsi"/>
                                        <w:sz w:val="16"/>
                                      </w:rPr>
                                      <w:t xml:space="preserve"> heeft een te kleine  tijdwaarde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wpg:cNvPr id="42" name="Groep 42"/>
                              <wpg:cNvGrpSpPr/>
                              <wpg:grpSpPr>
                                <a:xfrm>
                                  <a:off x="0" y="0"/>
                                  <a:ext cx="6687878" cy="5389123"/>
                                  <a:chOff x="0" y="0"/>
                                  <a:chExt cx="6687878" cy="5389123"/>
                                </a:xfrm>
                              </wpg:grpSpPr>
                              <wps:wsp>
                                <wps:cNvPr id="78" name="Tekstvak 78"/>
                                <wps:cNvSpPr txBox="1"/>
                                <wps:spPr>
                                  <a:xfrm>
                                    <a:off x="492974" y="1924133"/>
                                    <a:ext cx="8540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0EA91" w14:textId="4DF348ED" w:rsidR="007A7804" w:rsidRPr="005C4E73" w:rsidRDefault="007A7804">
                                      <w:pPr>
                                        <w:rPr>
                                          <w:sz w:val="16"/>
                                        </w:rPr>
                                      </w:pPr>
                                      <w:r w:rsidRPr="005C4E73">
                                        <w:rPr>
                                          <w:rFonts w:ascii="Consolas" w:hAnsi="Consolas"/>
                                          <w:sz w:val="16"/>
                                        </w:rPr>
                                        <w:t>peak</w:t>
                                      </w:r>
                                      <w:r w:rsidRPr="005C4E73">
                                        <w:rPr>
                                          <w:sz w:val="16"/>
                                        </w:rPr>
                                        <w:t xml:space="preserve"> was de laatste van </w:t>
                                      </w:r>
                                      <w:proofErr w:type="spellStart"/>
                                      <w:r w:rsidRPr="005C4E73">
                                        <w:rPr>
                                          <w:rFonts w:ascii="Consolas" w:hAnsi="Consolas"/>
                                          <w:sz w:val="16"/>
                                        </w:rPr>
                                        <w:t>peak_test_row</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wpg:cNvPr id="41" name="Groep 41"/>
                                <wpg:cNvGrpSpPr/>
                                <wpg:grpSpPr>
                                  <a:xfrm>
                                    <a:off x="0" y="0"/>
                                    <a:ext cx="6687878" cy="5389123"/>
                                    <a:chOff x="0" y="0"/>
                                    <a:chExt cx="6687878" cy="5389123"/>
                                  </a:xfrm>
                                </wpg:grpSpPr>
                                <wpg:grpSp>
                                  <wpg:cNvPr id="28" name="Groep 28"/>
                                  <wpg:cNvGrpSpPr/>
                                  <wpg:grpSpPr>
                                    <a:xfrm>
                                      <a:off x="0" y="0"/>
                                      <a:ext cx="6687878" cy="5389123"/>
                                      <a:chOff x="0" y="0"/>
                                      <a:chExt cx="6687878" cy="5389123"/>
                                    </a:xfrm>
                                  </wpg:grpSpPr>
                                  <wps:wsp>
                                    <wps:cNvPr id="69" name="Rechte verbindingslijn met pijl 69"/>
                                    <wps:cNvCnPr/>
                                    <wps:spPr>
                                      <a:xfrm>
                                        <a:off x="3737113" y="1518699"/>
                                        <a:ext cx="0"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Rechte verbindingslijn met pijl 70"/>
                                    <wps:cNvCnPr/>
                                    <wps:spPr>
                                      <a:xfrm>
                                        <a:off x="3745064" y="2711394"/>
                                        <a:ext cx="0" cy="1643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Rechte verbindingslijn met pijl 71"/>
                                    <wps:cNvCnPr/>
                                    <wps:spPr>
                                      <a:xfrm>
                                        <a:off x="3753015" y="3641697"/>
                                        <a:ext cx="8626" cy="12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Rechte verbindingslijn met pijl 72"/>
                                    <wps:cNvCnPr/>
                                    <wps:spPr>
                                      <a:xfrm>
                                        <a:off x="3784821" y="4373217"/>
                                        <a:ext cx="0" cy="2348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Verbindingslijn: gebogen 73"/>
                                    <wps:cNvCnPr/>
                                    <wps:spPr>
                                      <a:xfrm flipV="1">
                                        <a:off x="1081377" y="3180521"/>
                                        <a:ext cx="759124" cy="1992702"/>
                                      </a:xfrm>
                                      <a:prstGeom prst="bentConnector3">
                                        <a:avLst>
                                          <a:gd name="adj1" fmla="val -8183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Verbindingslijn: gebogen 75"/>
                                    <wps:cNvCnPr/>
                                    <wps:spPr>
                                      <a:xfrm flipV="1">
                                        <a:off x="1081377" y="1900361"/>
                                        <a:ext cx="672860" cy="3286664"/>
                                      </a:xfrm>
                                      <a:prstGeom prst="bentConnector3">
                                        <a:avLst>
                                          <a:gd name="adj1" fmla="val -9233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Verbindingslijn: gebogen 77"/>
                                    <wps:cNvCnPr/>
                                    <wps:spPr>
                                      <a:xfrm flipH="1" flipV="1">
                                        <a:off x="2305878" y="1343770"/>
                                        <a:ext cx="51758" cy="2769079"/>
                                      </a:xfrm>
                                      <a:prstGeom prst="bentConnector3">
                                        <a:avLst>
                                          <a:gd name="adj1" fmla="val 1849706"/>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 name="Groep 24"/>
                                    <wpg:cNvGrpSpPr/>
                                    <wpg:grpSpPr>
                                      <a:xfrm>
                                        <a:off x="0" y="0"/>
                                        <a:ext cx="6687878" cy="5389123"/>
                                        <a:chOff x="0" y="0"/>
                                        <a:chExt cx="6687878" cy="5389123"/>
                                      </a:xfrm>
                                    </wpg:grpSpPr>
                                    <wps:wsp>
                                      <wps:cNvPr id="63" name="Rechthoek: afgeronde hoeken 63"/>
                                      <wps:cNvSpPr/>
                                      <wps:spPr>
                                        <a:xfrm>
                                          <a:off x="0" y="0"/>
                                          <a:ext cx="6089674" cy="923026"/>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36E1D82" w14:textId="69E26440" w:rsidR="007A7804" w:rsidRDefault="007A7804" w:rsidP="00CE6631">
                                            <w:pPr>
                                              <w:jc w:val="center"/>
                                            </w:pPr>
                                            <w:r>
                                              <w:t>Gebruikte variabelen:</w:t>
                                            </w:r>
                                          </w:p>
                                          <w:p w14:paraId="3D20CD37" w14:textId="0F860642" w:rsidR="007A7804" w:rsidRPr="00F853B5" w:rsidRDefault="007A7804" w:rsidP="00CE6631">
                                            <w:pPr>
                                              <w:rPr>
                                                <w:rFonts w:ascii="Consolas" w:hAnsi="Consolas" w:cstheme="minorHAnsi"/>
                                              </w:rPr>
                                            </w:pPr>
                                            <w:r>
                                              <w:rPr>
                                                <w:rFonts w:ascii="Consolas" w:hAnsi="Consolas"/>
                                              </w:rPr>
                                              <w:t xml:space="preserve">Peaks [[0, 13], [2, 218], …] </w:t>
                                            </w:r>
                                            <w:r>
                                              <w:rPr>
                                                <w:rFonts w:cstheme="minorHAnsi"/>
                                              </w:rPr>
                                              <w:t xml:space="preserve">met index </w:t>
                                            </w:r>
                                            <w:proofErr w:type="spellStart"/>
                                            <w:r>
                                              <w:rPr>
                                                <w:rFonts w:ascii="Consolas" w:hAnsi="Consolas" w:cstheme="minorHAnsi"/>
                                              </w:rPr>
                                              <w:t>peak_index</w:t>
                                            </w:r>
                                            <w:proofErr w:type="spellEnd"/>
                                            <w:r>
                                              <w:rPr>
                                                <w:rFonts w:ascii="Consolas" w:hAnsi="Consolas" w:cstheme="minorHAnsi"/>
                                              </w:rPr>
                                              <w:t>=0</w:t>
                                            </w:r>
                                            <w:r>
                                              <w:rPr>
                                                <w:rFonts w:cstheme="minorHAnsi"/>
                                              </w:rPr>
                                              <w:t xml:space="preserve"> en tweede index </w:t>
                                            </w:r>
                                            <w:proofErr w:type="spellStart"/>
                                            <w:r>
                                              <w:rPr>
                                                <w:rFonts w:ascii="Consolas" w:hAnsi="Consolas" w:cstheme="minorHAnsi"/>
                                              </w:rPr>
                                              <w:t>peak_test_index</w:t>
                                            </w:r>
                                            <w:proofErr w:type="spellEnd"/>
                                            <w:r>
                                              <w:rPr>
                                                <w:rFonts w:ascii="Consolas" w:hAnsi="Consolas" w:cstheme="minorHAnsi"/>
                                              </w:rPr>
                                              <w:t>=0</w:t>
                                            </w:r>
                                            <w:r>
                                              <w:rPr>
                                                <w:rFonts w:ascii="Consolas" w:hAnsi="Consolas"/>
                                              </w:rPr>
                                              <w:br/>
                                              <w:t xml:space="preserve">Index [0, 0, 1, …] </w:t>
                                            </w:r>
                                            <w:r>
                                              <w:rPr>
                                                <w:rFonts w:cstheme="minorHAnsi"/>
                                              </w:rPr>
                                              <w:t xml:space="preserve">met index </w:t>
                                            </w:r>
                                            <w:proofErr w:type="spellStart"/>
                                            <w:r>
                                              <w:rPr>
                                                <w:rFonts w:ascii="Consolas" w:hAnsi="Consolas" w:cstheme="minorHAnsi"/>
                                              </w:rPr>
                                              <w:t>index_index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hthoek: afgeronde hoeken 64"/>
                                      <wps:cNvSpPr/>
                                      <wps:spPr>
                                        <a:xfrm>
                                          <a:off x="2305878" y="1160890"/>
                                          <a:ext cx="2950018" cy="34505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099D57D" w14:textId="3707752A" w:rsidR="007A7804" w:rsidRPr="007E3A77" w:rsidRDefault="007A7804" w:rsidP="00B14BBB">
                                            <w:pPr>
                                              <w:jc w:val="center"/>
                                              <w:rPr>
                                                <w:rFonts w:ascii="Consolas" w:hAnsi="Consolas" w:cstheme="minorHAnsi"/>
                                                <w:lang w:val="en-GB"/>
                                              </w:rPr>
                                            </w:pPr>
                                            <w:r w:rsidRPr="007E3A77">
                                              <w:rPr>
                                                <w:lang w:val="en-GB"/>
                                              </w:rPr>
                                              <w:t xml:space="preserve">Neem </w:t>
                                            </w:r>
                                            <w:r w:rsidRPr="007E3A77">
                                              <w:rPr>
                                                <w:rFonts w:ascii="Consolas" w:hAnsi="Consolas"/>
                                                <w:lang w:val="en-GB"/>
                                              </w:rPr>
                                              <w:t>peaks[</w:t>
                                            </w:r>
                                            <w:proofErr w:type="spellStart"/>
                                            <w:r w:rsidRPr="007E3A77">
                                              <w:rPr>
                                                <w:rFonts w:ascii="Consolas" w:hAnsi="Consolas"/>
                                                <w:lang w:val="en-GB"/>
                                              </w:rPr>
                                              <w:t>peak_index</w:t>
                                            </w:r>
                                            <w:proofErr w:type="spellEnd"/>
                                            <w:r w:rsidRPr="007E3A77">
                                              <w:rPr>
                                                <w:rFonts w:ascii="Consolas" w:hAnsi="Consolas"/>
                                                <w:lang w:val="en-GB"/>
                                              </w:rPr>
                                              <w:t>]</w:t>
                                            </w:r>
                                            <w:r w:rsidRPr="007E3A77">
                                              <w:rPr>
                                                <w:rFonts w:cstheme="minorHAnsi"/>
                                                <w:lang w:val="en-GB"/>
                                              </w:rPr>
                                              <w:t xml:space="preserve"> </w:t>
                                            </w:r>
                                            <w:proofErr w:type="spellStart"/>
                                            <w:r w:rsidRPr="007E3A77">
                                              <w:rPr>
                                                <w:rFonts w:cstheme="minorHAnsi"/>
                                                <w:lang w:val="en-GB"/>
                                              </w:rPr>
                                              <w:t>als</w:t>
                                            </w:r>
                                            <w:proofErr w:type="spellEnd"/>
                                            <w:r w:rsidRPr="007E3A77">
                                              <w:rPr>
                                                <w:rFonts w:cstheme="minorHAnsi"/>
                                                <w:lang w:val="en-GB"/>
                                              </w:rPr>
                                              <w:t xml:space="preserve"> </w:t>
                                            </w:r>
                                            <w:r w:rsidRPr="007E3A77">
                                              <w:rPr>
                                                <w:rFonts w:ascii="Consolas" w:hAnsi="Consolas" w:cstheme="minorHAnsi"/>
                                                <w:lang w:val="en-GB"/>
                                              </w:rPr>
                                              <w:t>p</w:t>
                                            </w:r>
                                            <w:r>
                                              <w:rPr>
                                                <w:rFonts w:ascii="Consolas" w:hAnsi="Consolas" w:cstheme="minorHAnsi"/>
                                                <w:lang w:val="en-GB"/>
                                              </w:rPr>
                                              <w:t>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hthoek: afgeronde hoeken 65"/>
                                      <wps:cNvSpPr/>
                                      <wps:spPr>
                                        <a:xfrm>
                                          <a:off x="1749287" y="1669774"/>
                                          <a:ext cx="4054127" cy="1043796"/>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2F746CC" w14:textId="35D31248" w:rsidR="007A7804" w:rsidRPr="00471408" w:rsidRDefault="007A7804" w:rsidP="00EC0088">
                                            <w:pPr>
                                              <w:jc w:val="center"/>
                                              <w:rPr>
                                                <w:rFonts w:cstheme="minorHAnsi"/>
                                                <w:b/>
                                              </w:rPr>
                                            </w:pPr>
                                            <w:r w:rsidRPr="00F94A42">
                                              <w:t xml:space="preserve">Neem </w:t>
                                            </w:r>
                                            <w:proofErr w:type="spellStart"/>
                                            <w:r w:rsidRPr="00F94A42">
                                              <w:rPr>
                                                <w:rFonts w:ascii="Consolas" w:hAnsi="Consolas"/>
                                              </w:rPr>
                                              <w:t>peak_test_row</w:t>
                                            </w:r>
                                            <w:proofErr w:type="spellEnd"/>
                                            <w:r w:rsidRPr="00F94A42">
                                              <w:rPr>
                                                <w:rFonts w:cstheme="minorHAnsi"/>
                                              </w:rPr>
                                              <w:t xml:space="preserve"> binnen de</w:t>
                                            </w:r>
                                            <w:r>
                                              <w:rPr>
                                                <w:rFonts w:cstheme="minorHAnsi"/>
                                              </w:rPr>
                                              <w:t xml:space="preserve"> frequentie grenzen en zoek daarmee </w:t>
                                            </w:r>
                                            <w:proofErr w:type="spellStart"/>
                                            <w:r>
                                              <w:rPr>
                                                <w:rFonts w:ascii="Consolas" w:hAnsi="Consolas" w:cstheme="minorHAnsi"/>
                                              </w:rPr>
                                              <w:t>start_search</w:t>
                                            </w:r>
                                            <w:proofErr w:type="spellEnd"/>
                                            <w:r>
                                              <w:rPr>
                                                <w:rFonts w:cstheme="minorHAnsi"/>
                                              </w:rPr>
                                              <w:t xml:space="preserve"> in </w:t>
                                            </w:r>
                                            <w:r w:rsidRPr="00471408">
                                              <w:rPr>
                                                <w:rFonts w:ascii="Consolas" w:hAnsi="Consolas" w:cstheme="minorHAnsi"/>
                                              </w:rPr>
                                              <w:t>index</w:t>
                                            </w:r>
                                            <w:r>
                                              <w:rPr>
                                                <w:rFonts w:cstheme="minorHAnsi"/>
                                              </w:rPr>
                                              <w:t xml:space="preserve">. Neem </w:t>
                                            </w:r>
                                            <w:proofErr w:type="spellStart"/>
                                            <w:r>
                                              <w:rPr>
                                                <w:rFonts w:ascii="Consolas" w:hAnsi="Consolas" w:cstheme="minorHAnsi"/>
                                              </w:rPr>
                                              <w:t>stop_search</w:t>
                                            </w:r>
                                            <w:proofErr w:type="spellEnd"/>
                                            <w:r>
                                              <w:rPr>
                                                <w:rFonts w:cstheme="minorHAnsi"/>
                                              </w:rPr>
                                              <w:t xml:space="preserve"> door het volgende getal uit </w:t>
                                            </w:r>
                                            <w:r>
                                              <w:rPr>
                                                <w:rFonts w:ascii="Consolas" w:hAnsi="Consolas" w:cstheme="minorHAnsi"/>
                                              </w:rPr>
                                              <w:t>index</w:t>
                                            </w:r>
                                            <w:r>
                                              <w:rPr>
                                                <w:rFonts w:cstheme="minorHAnsi"/>
                                              </w:rPr>
                                              <w:t xml:space="preserve"> te pakken. Indien </w:t>
                                            </w:r>
                                            <w:proofErr w:type="spellStart"/>
                                            <w:r w:rsidRPr="004D5E84">
                                              <w:rPr>
                                                <w:rFonts w:ascii="Consolas" w:hAnsi="Consolas" w:cstheme="minorHAnsi"/>
                                              </w:rPr>
                                              <w:t>start_search</w:t>
                                            </w:r>
                                            <w:proofErr w:type="spellEnd"/>
                                            <w:r>
                                              <w:rPr>
                                                <w:rFonts w:cstheme="minorHAnsi"/>
                                              </w:rPr>
                                              <w:t xml:space="preserve"> de laatste waarde uit </w:t>
                                            </w:r>
                                            <w:r w:rsidRPr="004D5E84">
                                              <w:rPr>
                                                <w:rFonts w:ascii="Consolas" w:hAnsi="Consolas" w:cstheme="minorHAnsi"/>
                                              </w:rPr>
                                              <w:t>index</w:t>
                                            </w:r>
                                            <w:r>
                                              <w:rPr>
                                                <w:rFonts w:cstheme="minorHAnsi"/>
                                              </w:rPr>
                                              <w:t xml:space="preserve"> is, neem dan de lengte van </w:t>
                                            </w:r>
                                            <w:r w:rsidRPr="004D5E84">
                                              <w:rPr>
                                                <w:rFonts w:ascii="Consolas" w:hAnsi="Consolas" w:cstheme="minorHAnsi"/>
                                              </w:rPr>
                                              <w:t>pieken</w:t>
                                            </w:r>
                                            <w:r>
                                              <w:rPr>
                                                <w:rFonts w:cstheme="minorHAns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hthoek: afgeronde hoeken 66"/>
                                      <wps:cNvSpPr/>
                                      <wps:spPr>
                                        <a:xfrm>
                                          <a:off x="1820848" y="2870420"/>
                                          <a:ext cx="3924935" cy="767751"/>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49DFF11" w14:textId="7D15091D" w:rsidR="007A7804" w:rsidRPr="009400B7" w:rsidRDefault="007A7804" w:rsidP="004E4982">
                                            <w:pPr>
                                              <w:jc w:val="center"/>
                                              <w:rPr>
                                                <w:rFonts w:cstheme="minorHAnsi"/>
                                              </w:rPr>
                                            </w:pPr>
                                            <w:r w:rsidRPr="009400B7">
                                              <w:t xml:space="preserve">Kies </w:t>
                                            </w:r>
                                            <w:proofErr w:type="spellStart"/>
                                            <w:r w:rsidRPr="009400B7">
                                              <w:rPr>
                                                <w:rFonts w:ascii="Consolas" w:hAnsi="Consolas"/>
                                              </w:rPr>
                                              <w:t>test_peak</w:t>
                                            </w:r>
                                            <w:proofErr w:type="spellEnd"/>
                                            <w:r w:rsidRPr="009400B7">
                                              <w:rPr>
                                                <w:rFonts w:ascii="Consolas" w:hAnsi="Consolas"/>
                                              </w:rPr>
                                              <w:t>[</w:t>
                                            </w:r>
                                            <w:proofErr w:type="spellStart"/>
                                            <w:r w:rsidRPr="009400B7">
                                              <w:rPr>
                                                <w:rFonts w:ascii="Consolas" w:hAnsi="Consolas"/>
                                              </w:rPr>
                                              <w:t>peak_test_index</w:t>
                                            </w:r>
                                            <w:proofErr w:type="spellEnd"/>
                                            <w:r w:rsidRPr="009400B7">
                                              <w:rPr>
                                                <w:rFonts w:ascii="Consolas" w:hAnsi="Consolas"/>
                                              </w:rPr>
                                              <w:t>]</w:t>
                                            </w:r>
                                            <w:r w:rsidRPr="009400B7">
                                              <w:rPr>
                                                <w:rFonts w:cstheme="minorHAnsi"/>
                                              </w:rPr>
                                              <w:t xml:space="preserve"> uit </w:t>
                                            </w:r>
                                            <w:proofErr w:type="spellStart"/>
                                            <w:r w:rsidRPr="009400B7">
                                              <w:rPr>
                                                <w:rFonts w:cstheme="minorHAnsi"/>
                                              </w:rPr>
                                              <w:t>peaks</w:t>
                                            </w:r>
                                            <w:proofErr w:type="spellEnd"/>
                                            <w:r w:rsidRPr="009400B7">
                                              <w:rPr>
                                                <w:rFonts w:cstheme="minorHAnsi"/>
                                              </w:rPr>
                                              <w:t xml:space="preserve"> met </w:t>
                                            </w:r>
                                            <w:proofErr w:type="spellStart"/>
                                            <w:r w:rsidRPr="009400B7">
                                              <w:rPr>
                                                <w:rFonts w:ascii="Consolas" w:hAnsi="Consolas" w:cstheme="minorHAnsi"/>
                                              </w:rPr>
                                              <w:t>peak_test_index</w:t>
                                            </w:r>
                                            <w:proofErr w:type="spellEnd"/>
                                            <w:r w:rsidRPr="009400B7">
                                              <w:rPr>
                                                <w:rFonts w:cstheme="minorHAnsi"/>
                                              </w:rPr>
                                              <w:t xml:space="preserve"> als de som van </w:t>
                                            </w:r>
                                            <w:proofErr w:type="spellStart"/>
                                            <w:r w:rsidRPr="009400B7">
                                              <w:rPr>
                                                <w:rFonts w:ascii="Consolas" w:hAnsi="Consolas" w:cstheme="minorHAnsi"/>
                                              </w:rPr>
                                              <w:t>peak_index</w:t>
                                            </w:r>
                                            <w:proofErr w:type="spellEnd"/>
                                            <w:r w:rsidRPr="009400B7">
                                              <w:rPr>
                                                <w:rFonts w:cstheme="minorHAnsi"/>
                                              </w:rPr>
                                              <w:t xml:space="preserve"> en een waarde tussen </w:t>
                                            </w:r>
                                            <w:proofErr w:type="spellStart"/>
                                            <w:r w:rsidRPr="009400B7">
                                              <w:rPr>
                                                <w:rFonts w:ascii="Consolas" w:hAnsi="Consolas" w:cstheme="minorHAnsi"/>
                                              </w:rPr>
                                              <w:t>start_search</w:t>
                                            </w:r>
                                            <w:proofErr w:type="spellEnd"/>
                                            <w:r w:rsidRPr="009400B7">
                                              <w:rPr>
                                                <w:rFonts w:cstheme="minorHAnsi"/>
                                              </w:rPr>
                                              <w:t xml:space="preserve"> en </w:t>
                                            </w:r>
                                            <w:proofErr w:type="spellStart"/>
                                            <w:r w:rsidRPr="009400B7">
                                              <w:rPr>
                                                <w:rFonts w:ascii="Consolas" w:hAnsi="Consolas" w:cstheme="minorHAnsi"/>
                                              </w:rPr>
                                              <w:t>stop_search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hthoek: afgeronde hoeken 67"/>
                                      <wps:cNvSpPr/>
                                      <wps:spPr>
                                        <a:xfrm>
                                          <a:off x="2361537" y="3753015"/>
                                          <a:ext cx="2846717" cy="612476"/>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3A31B11" w14:textId="67A05567" w:rsidR="007A7804" w:rsidRPr="007E754F" w:rsidRDefault="007A7804" w:rsidP="006F6493">
                                            <w:pPr>
                                              <w:jc w:val="center"/>
                                            </w:pPr>
                                            <w:r w:rsidRPr="007E754F">
                                              <w:t xml:space="preserve">Ligt </w:t>
                                            </w:r>
                                            <w:proofErr w:type="spellStart"/>
                                            <w:r w:rsidRPr="00685CC2">
                                              <w:rPr>
                                                <w:rFonts w:ascii="Consolas" w:hAnsi="Consolas"/>
                                              </w:rPr>
                                              <w:t>test_peak</w:t>
                                            </w:r>
                                            <w:proofErr w:type="spellEnd"/>
                                            <w:r w:rsidRPr="007E754F">
                                              <w:t xml:space="preserve"> op </w:t>
                                            </w:r>
                                            <w:proofErr w:type="spellStart"/>
                                            <w:r w:rsidRPr="00685CC2">
                                              <w:rPr>
                                                <w:rFonts w:ascii="Consolas" w:hAnsi="Consolas"/>
                                              </w:rPr>
                                              <w:t>peak_test_row</w:t>
                                            </w:r>
                                            <w:proofErr w:type="spellEnd"/>
                                            <w:r w:rsidRPr="007E754F">
                                              <w:t xml:space="preserve"> en valt</w:t>
                                            </w:r>
                                            <w:r>
                                              <w:t xml:space="preserve"> deze binnen de gestelde tijdgrenswaarden?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hthoek: afgeronde hoeken 68"/>
                                      <wps:cNvSpPr/>
                                      <wps:spPr>
                                        <a:xfrm>
                                          <a:off x="1081361" y="4578240"/>
                                          <a:ext cx="5606517" cy="810883"/>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6D994E6" w14:textId="542F5F1E" w:rsidR="007A7804" w:rsidRPr="00E73302" w:rsidRDefault="007A7804" w:rsidP="00E73302">
                                            <w:pPr>
                                              <w:jc w:val="center"/>
                                              <w:rPr>
                                                <w:rFonts w:cstheme="minorHAnsi"/>
                                              </w:rPr>
                                            </w:pPr>
                                            <w:r w:rsidRPr="00A545A4">
                                              <w:rPr>
                                                <w:i/>
                                              </w:rPr>
                                              <w:t>(de volgende functie is een vereenvoudigde versie van de werkelijke functie)</w:t>
                                            </w:r>
                                            <w:r>
                                              <w:t xml:space="preserve"> </w:t>
                                            </w:r>
                                            <w:r w:rsidRPr="00E73302">
                                              <w:t>Gebruik</w:t>
                                            </w:r>
                                            <w:r w:rsidRPr="00E73302">
                                              <w:br/>
                                            </w:r>
                                            <w:r w:rsidRPr="00A545A4">
                                              <w:rPr>
                                                <w:rFonts w:ascii="Consolas" w:hAnsi="Consolas"/>
                                                <w:b/>
                                              </w:rPr>
                                              <w:t xml:space="preserve">sha512(peak[0] + “-“ + </w:t>
                                            </w:r>
                                            <w:proofErr w:type="spellStart"/>
                                            <w:r w:rsidRPr="00A545A4">
                                              <w:rPr>
                                                <w:rFonts w:ascii="Consolas" w:hAnsi="Consolas"/>
                                                <w:b/>
                                              </w:rPr>
                                              <w:t>peak_test</w:t>
                                            </w:r>
                                            <w:proofErr w:type="spellEnd"/>
                                            <w:r w:rsidRPr="00A545A4">
                                              <w:rPr>
                                                <w:rFonts w:ascii="Consolas" w:hAnsi="Consolas"/>
                                                <w:b/>
                                              </w:rPr>
                                              <w:t>[0] + “-“ + (</w:t>
                                            </w:r>
                                            <w:proofErr w:type="spellStart"/>
                                            <w:r w:rsidRPr="00A545A4">
                                              <w:rPr>
                                                <w:rFonts w:ascii="Consolas" w:hAnsi="Consolas"/>
                                                <w:b/>
                                              </w:rPr>
                                              <w:t>peak_test</w:t>
                                            </w:r>
                                            <w:proofErr w:type="spellEnd"/>
                                            <w:r w:rsidRPr="00A545A4">
                                              <w:rPr>
                                                <w:rFonts w:ascii="Consolas" w:hAnsi="Consolas"/>
                                                <w:b/>
                                              </w:rPr>
                                              <w:t>[1] – peak[1]))</w:t>
                                            </w:r>
                                            <w:r w:rsidRPr="00E73302">
                                              <w:rPr>
                                                <w:rFonts w:ascii="Consolas" w:hAnsi="Consolas"/>
                                              </w:rPr>
                                              <w:br/>
                                            </w:r>
                                            <w:r w:rsidRPr="00E73302">
                                              <w:rPr>
                                                <w:rFonts w:cstheme="minorHAnsi"/>
                                              </w:rPr>
                                              <w:t xml:space="preserve">om een </w:t>
                                            </w:r>
                                            <w:r>
                                              <w:rPr>
                                                <w:rFonts w:cstheme="minorHAnsi"/>
                                              </w:rPr>
                                              <w:t>hash te maken en voeg deze samen met de tijd toe aan de lijst met vingerafdrukken.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ekstvak 79"/>
                                      <wps:cNvSpPr txBox="1"/>
                                      <wps:spPr>
                                        <a:xfrm>
                                          <a:off x="485022" y="3188337"/>
                                          <a:ext cx="8540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0ADA6" w14:textId="69D255F4" w:rsidR="007A7804" w:rsidRPr="005C4E73" w:rsidRDefault="007A7804" w:rsidP="005C4E73">
                                            <w:pPr>
                                              <w:rPr>
                                                <w:sz w:val="16"/>
                                              </w:rPr>
                                            </w:pPr>
                                            <w:r w:rsidRPr="005C4E73">
                                              <w:rPr>
                                                <w:rFonts w:ascii="Consolas" w:hAnsi="Consolas"/>
                                                <w:sz w:val="16"/>
                                              </w:rPr>
                                              <w:t>peak</w:t>
                                            </w:r>
                                            <w:r w:rsidRPr="005C4E73">
                                              <w:rPr>
                                                <w:sz w:val="16"/>
                                              </w:rPr>
                                              <w:t xml:space="preserve"> was </w:t>
                                            </w:r>
                                            <w:r>
                                              <w:rPr>
                                                <w:sz w:val="16"/>
                                              </w:rPr>
                                              <w:t xml:space="preserve">niet </w:t>
                                            </w:r>
                                            <w:r w:rsidRPr="005C4E73">
                                              <w:rPr>
                                                <w:sz w:val="16"/>
                                              </w:rPr>
                                              <w:t xml:space="preserve">de laatste van </w:t>
                                            </w:r>
                                            <w:proofErr w:type="spellStart"/>
                                            <w:r w:rsidRPr="005C4E73">
                                              <w:rPr>
                                                <w:rFonts w:ascii="Consolas" w:hAnsi="Consolas"/>
                                                <w:sz w:val="16"/>
                                              </w:rPr>
                                              <w:t>peak_test_row</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wpg:grpSp>
                                <wps:wsp>
                                  <wps:cNvPr id="81" name="Tekstvak 81"/>
                                  <wps:cNvSpPr txBox="1"/>
                                  <wps:spPr>
                                    <a:xfrm>
                                      <a:off x="858729" y="1001821"/>
                                      <a:ext cx="854075"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70511" w14:textId="3EFD6BA1" w:rsidR="007A7804" w:rsidRPr="00C63954" w:rsidRDefault="007A7804" w:rsidP="000377DD">
                                        <w:pPr>
                                          <w:rPr>
                                            <w:rFonts w:asciiTheme="majorHAnsi" w:hAnsiTheme="majorHAnsi" w:cstheme="majorHAnsi"/>
                                            <w:sz w:val="16"/>
                                          </w:rPr>
                                        </w:pPr>
                                        <w:r>
                                          <w:rPr>
                                            <w:rFonts w:asciiTheme="majorHAnsi" w:hAnsiTheme="majorHAnsi" w:cstheme="majorHAnsi"/>
                                            <w:sz w:val="16"/>
                                          </w:rPr>
                                          <w:t xml:space="preserve">De </w:t>
                                        </w:r>
                                        <w:proofErr w:type="spellStart"/>
                                        <w:r w:rsidRPr="00CF4EFA">
                                          <w:rPr>
                                            <w:rFonts w:ascii="Consolas" w:hAnsi="Consolas" w:cstheme="majorHAnsi"/>
                                            <w:sz w:val="16"/>
                                          </w:rPr>
                                          <w:t>test_peak</w:t>
                                        </w:r>
                                        <w:proofErr w:type="spellEnd"/>
                                        <w:r>
                                          <w:rPr>
                                            <w:rFonts w:asciiTheme="majorHAnsi" w:hAnsiTheme="majorHAnsi" w:cstheme="majorHAnsi"/>
                                            <w:sz w:val="16"/>
                                          </w:rPr>
                                          <w:t xml:space="preserve"> heeft een te grote  tijdwaarde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wpg:grpSp>
                            <wps:wsp>
                              <wps:cNvPr id="82" name="Tekstvak 82"/>
                              <wps:cNvSpPr txBox="1"/>
                              <wps:spPr>
                                <a:xfrm>
                                  <a:off x="3837276" y="4429582"/>
                                  <a:ext cx="155275" cy="120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995B1" w14:textId="3170ECBB" w:rsidR="007A7804" w:rsidRPr="00C63954" w:rsidRDefault="007A7804" w:rsidP="000377DD">
                                    <w:pPr>
                                      <w:rPr>
                                        <w:rFonts w:asciiTheme="majorHAnsi" w:hAnsiTheme="majorHAnsi" w:cstheme="majorHAnsi"/>
                                        <w:sz w:val="16"/>
                                      </w:rPr>
                                    </w:pPr>
                                    <w:r>
                                      <w:rPr>
                                        <w:rFonts w:asciiTheme="majorHAnsi" w:hAnsiTheme="majorHAnsi" w:cstheme="majorHAnsi"/>
                                        <w:sz w:val="16"/>
                                      </w:rPr>
                                      <w:t>JA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wps:wsp>
                            <wps:cNvPr id="83" name="Tekstvak 83"/>
                            <wps:cNvSpPr txBox="1"/>
                            <wps:spPr>
                              <a:xfrm>
                                <a:off x="2091193" y="3927944"/>
                                <a:ext cx="215325" cy="120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EB01F5" w14:textId="56F1A227" w:rsidR="007A7804" w:rsidRPr="00C63954" w:rsidRDefault="007A7804" w:rsidP="000377DD">
                                  <w:pPr>
                                    <w:rPr>
                                      <w:rFonts w:asciiTheme="majorHAnsi" w:hAnsiTheme="majorHAnsi" w:cstheme="majorHAnsi"/>
                                      <w:sz w:val="16"/>
                                    </w:rPr>
                                  </w:pPr>
                                  <w:r>
                                    <w:rPr>
                                      <w:rFonts w:asciiTheme="majorHAnsi" w:hAnsiTheme="majorHAnsi" w:cstheme="majorHAnsi"/>
                                      <w:sz w:val="16"/>
                                    </w:rPr>
                                    <w:t>NEE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wpg:grpSp>
                      <wps:wsp>
                        <wps:cNvPr id="108" name="Tekstvak 108"/>
                        <wps:cNvSpPr txBox="1"/>
                        <wps:spPr>
                          <a:xfrm>
                            <a:off x="609600" y="4857750"/>
                            <a:ext cx="361950"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F94DC" w14:textId="6348F3B5" w:rsidR="00071FCD" w:rsidRPr="00071FCD" w:rsidRDefault="00071FCD">
                              <w:pPr>
                                <w:rPr>
                                  <w:i/>
                                </w:rPr>
                              </w:pPr>
                              <w:r w:rsidRPr="00071FCD">
                                <w:rPr>
                                  <w:i/>
                                </w:rPr>
                                <w:t>afb 15</w:t>
                              </w:r>
                            </w:p>
                          </w:txbxContent>
                        </wps:txbx>
                        <wps:bodyPr rot="0" spcFirstLastPara="0" vertOverflow="overflow" horzOverflow="overflow" vert="horz" wrap="none" lIns="0" tIns="0" rIns="0" bIns="0" numCol="1" spcCol="0" rtlCol="0" fromWordArt="0" anchor="b" anchorCtr="0" forceAA="0" compatLnSpc="1">
                          <a:prstTxWarp prst="textNoShape">
                            <a:avLst/>
                          </a:prstTxWarp>
                          <a:spAutoFit/>
                        </wps:bodyPr>
                      </wps:wsp>
                    </wpg:wgp>
                  </a:graphicData>
                </a:graphic>
              </wp:anchor>
            </w:drawing>
          </mc:Choice>
          <mc:Fallback>
            <w:pict>
              <v:group w14:anchorId="7E429BC3" id="Groep 109" o:spid="_x0000_s1063" style="position:absolute;margin-left:-145.3pt;margin-top:.45pt;width:573.1pt;height:414pt;z-index:251658256" coordsize="72783,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">
                <v:group id="Groep 45" o:spid="_x0000_s1064" style="position:absolute;width:72783;height:52578" coordsize="66878,5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Verbindingslijn: gebogen 74" o:spid="_x0000_s1065" type="#_x0000_t34" style="position:absolute;left:18378;top:33989;width:5352;height:70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" adj="39342" strokecolor="#ee3a15 [3044]">
                    <v:stroke endarrow="block"/>
                  </v:shape>
                  <v:group id="Groep 44" o:spid="_x0000_s1066" style="position:absolute;width:66878;height:53891" coordsize="66878,5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ep 43" o:spid="_x0000_s1067" style="position:absolute;width:66878;height:53891" coordsize="66878,5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kstvak 80" o:spid="_x0000_s1068" type="#_x0000_t202" style="position:absolute;left:12784;top:33429;width:8541;height:6160;rotation:-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" filled="f" stroked="f" strokeweight=".5pt">
                        <v:textbox inset="0,0,0,0">
                          <w:txbxContent>
                            <w:p w14:paraId="7E70C77D" w14:textId="2DB4843A" w:rsidR="007A7804" w:rsidRPr="00C63954" w:rsidRDefault="007A7804" w:rsidP="00C63954">
                              <w:pPr>
                                <w:rPr>
                                  <w:rFonts w:asciiTheme="majorHAnsi" w:hAnsiTheme="majorHAnsi" w:cstheme="majorHAnsi"/>
                                  <w:sz w:val="16"/>
                                </w:rPr>
                              </w:pPr>
                              <w:r>
                                <w:rPr>
                                  <w:rFonts w:asciiTheme="majorHAnsi" w:hAnsiTheme="majorHAnsi" w:cstheme="majorHAnsi"/>
                                  <w:sz w:val="16"/>
                                </w:rPr>
                                <w:t xml:space="preserve">De </w:t>
                              </w:r>
                              <w:proofErr w:type="spellStart"/>
                              <w:r w:rsidRPr="00CF4EFA">
                                <w:rPr>
                                  <w:rFonts w:ascii="Consolas" w:hAnsi="Consolas" w:cstheme="majorHAnsi"/>
                                  <w:sz w:val="16"/>
                                </w:rPr>
                                <w:t>test_peak</w:t>
                              </w:r>
                              <w:proofErr w:type="spellEnd"/>
                              <w:r>
                                <w:rPr>
                                  <w:rFonts w:asciiTheme="majorHAnsi" w:hAnsiTheme="majorHAnsi" w:cstheme="majorHAnsi"/>
                                  <w:sz w:val="16"/>
                                </w:rPr>
                                <w:t xml:space="preserve"> heeft een te kleine  tijdwaarde</w:t>
                              </w:r>
                            </w:p>
                          </w:txbxContent>
                        </v:textbox>
                      </v:shape>
                      <v:group id="Groep 42" o:spid="_x0000_s1069" style="position:absolute;width:66878;height:53891" coordsize="66878,5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Tekstvak 78" o:spid="_x0000_s1070" type="#_x0000_t202" style="position:absolute;left:4929;top:19241;width:8541;height:61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" filled="f" stroked="f" strokeweight=".5pt">
                          <v:textbox inset="0,0,0,0">
                            <w:txbxContent>
                              <w:p w14:paraId="5140EA91" w14:textId="4DF348ED" w:rsidR="007A7804" w:rsidRPr="005C4E73" w:rsidRDefault="007A7804">
                                <w:pPr>
                                  <w:rPr>
                                    <w:sz w:val="16"/>
                                  </w:rPr>
                                </w:pPr>
                                <w:r w:rsidRPr="005C4E73">
                                  <w:rPr>
                                    <w:rFonts w:ascii="Consolas" w:hAnsi="Consolas"/>
                                    <w:sz w:val="16"/>
                                  </w:rPr>
                                  <w:t>peak</w:t>
                                </w:r>
                                <w:r w:rsidRPr="005C4E73">
                                  <w:rPr>
                                    <w:sz w:val="16"/>
                                  </w:rPr>
                                  <w:t xml:space="preserve"> was de laatste van </w:t>
                                </w:r>
                                <w:proofErr w:type="spellStart"/>
                                <w:r w:rsidRPr="005C4E73">
                                  <w:rPr>
                                    <w:rFonts w:ascii="Consolas" w:hAnsi="Consolas"/>
                                    <w:sz w:val="16"/>
                                  </w:rPr>
                                  <w:t>peak_test_row</w:t>
                                </w:r>
                                <w:proofErr w:type="spellEnd"/>
                              </w:p>
                            </w:txbxContent>
                          </v:textbox>
                        </v:shape>
                        <v:group id="Groep 41" o:spid="_x0000_s1071" style="position:absolute;width:66878;height:53891" coordsize="66878,5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ep 28" o:spid="_x0000_s1072" style="position:absolute;width:66878;height:53891" coordsize="66878,5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Rechte verbindingslijn met pijl 69" o:spid="_x0000_s1073" type="#_x0000_t32" style="position:absolute;left:37371;top:15186;width:0;height:1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" strokecolor="#ee3a15 [3044]">
                              <v:stroke endarrow="block"/>
                            </v:shape>
                            <v:shape id="Rechte verbindingslijn met pijl 70" o:spid="_x0000_s1074" type="#_x0000_t32" style="position:absolute;left:37450;top:27113;width:0;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ee3a15 [3044]">
                              <v:stroke endarrow="block"/>
                            </v:shape>
                            <v:shape id="Rechte verbindingslijn met pijl 71" o:spid="_x0000_s1075" type="#_x0000_t32" style="position:absolute;left:37530;top:36416;width:86;height:1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" strokecolor="#ee3a15 [3044]">
                              <v:stroke endarrow="block"/>
                            </v:shape>
                            <v:shape id="Rechte verbindingslijn met pijl 72" o:spid="_x0000_s1076" type="#_x0000_t32" style="position:absolute;left:37848;top:43732;width:0;height:23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" strokecolor="#ee3a15 [3044]">
                              <v:stroke endarrow="block"/>
                            </v:shape>
                            <v:shape id="Verbindingslijn: gebogen 73" o:spid="_x0000_s1077" type="#_x0000_t34" style="position:absolute;left:10813;top:31805;width:7592;height:199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" adj="-17677" strokecolor="#ee3a15 [3044]">
                              <v:stroke endarrow="block"/>
                            </v:shape>
                            <v:shape id="Verbindingslijn: gebogen 75" o:spid="_x0000_s1078" type="#_x0000_t34" style="position:absolute;left:10813;top:19003;width:6729;height:3286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" adj="-19945" strokecolor="#ee3a15 [3044]">
                              <v:stroke endarrow="block"/>
                            </v:shape>
                            <v:shape id="Verbindingslijn: gebogen 77" o:spid="_x0000_s1079" type="#_x0000_t34" style="position:absolute;left:23058;top:13437;width:518;height:2769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" adj="399536" strokecolor="#ee3a15 [3044]">
                              <v:stroke endarrow="block"/>
                            </v:shape>
                            <v:group id="Groep 24" o:spid="_x0000_s1080" style="position:absolute;width:66878;height:53891" coordsize="66878,5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Rechthoek: afgeronde hoeken 63" o:spid="_x0000_s1081" style="position:absolute;width:60896;height:92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" fillcolor="white [3201]" strokecolor="#b2b2b2 [3205]" strokeweight="2pt">
                                <v:textbox>
                                  <w:txbxContent>
                                    <w:p w14:paraId="536E1D82" w14:textId="69E26440" w:rsidR="007A7804" w:rsidRDefault="007A7804" w:rsidP="00CE6631">
                                      <w:pPr>
                                        <w:jc w:val="center"/>
                                      </w:pPr>
                                      <w:r>
                                        <w:t>Gebruikte variabelen:</w:t>
                                      </w:r>
                                    </w:p>
                                    <w:p w14:paraId="3D20CD37" w14:textId="0F860642" w:rsidR="007A7804" w:rsidRPr="00F853B5" w:rsidRDefault="007A7804" w:rsidP="00CE6631">
                                      <w:pPr>
                                        <w:rPr>
                                          <w:rFonts w:ascii="Consolas" w:hAnsi="Consolas" w:cstheme="minorHAnsi"/>
                                        </w:rPr>
                                      </w:pPr>
                                      <w:r>
                                        <w:rPr>
                                          <w:rFonts w:ascii="Consolas" w:hAnsi="Consolas"/>
                                        </w:rPr>
                                        <w:t xml:space="preserve">Peaks [[0, 13], [2, 218], …] </w:t>
                                      </w:r>
                                      <w:r>
                                        <w:rPr>
                                          <w:rFonts w:cstheme="minorHAnsi"/>
                                        </w:rPr>
                                        <w:t xml:space="preserve">met index </w:t>
                                      </w:r>
                                      <w:proofErr w:type="spellStart"/>
                                      <w:r>
                                        <w:rPr>
                                          <w:rFonts w:ascii="Consolas" w:hAnsi="Consolas" w:cstheme="minorHAnsi"/>
                                        </w:rPr>
                                        <w:t>peak_index</w:t>
                                      </w:r>
                                      <w:proofErr w:type="spellEnd"/>
                                      <w:r>
                                        <w:rPr>
                                          <w:rFonts w:ascii="Consolas" w:hAnsi="Consolas" w:cstheme="minorHAnsi"/>
                                        </w:rPr>
                                        <w:t>=0</w:t>
                                      </w:r>
                                      <w:r>
                                        <w:rPr>
                                          <w:rFonts w:cstheme="minorHAnsi"/>
                                        </w:rPr>
                                        <w:t xml:space="preserve"> en tweede index </w:t>
                                      </w:r>
                                      <w:proofErr w:type="spellStart"/>
                                      <w:r>
                                        <w:rPr>
                                          <w:rFonts w:ascii="Consolas" w:hAnsi="Consolas" w:cstheme="minorHAnsi"/>
                                        </w:rPr>
                                        <w:t>peak_test_index</w:t>
                                      </w:r>
                                      <w:proofErr w:type="spellEnd"/>
                                      <w:r>
                                        <w:rPr>
                                          <w:rFonts w:ascii="Consolas" w:hAnsi="Consolas" w:cstheme="minorHAnsi"/>
                                        </w:rPr>
                                        <w:t>=0</w:t>
                                      </w:r>
                                      <w:r>
                                        <w:rPr>
                                          <w:rFonts w:ascii="Consolas" w:hAnsi="Consolas"/>
                                        </w:rPr>
                                        <w:br/>
                                        <w:t xml:space="preserve">Index [0, 0, 1, …] </w:t>
                                      </w:r>
                                      <w:r>
                                        <w:rPr>
                                          <w:rFonts w:cstheme="minorHAnsi"/>
                                        </w:rPr>
                                        <w:t xml:space="preserve">met index </w:t>
                                      </w:r>
                                      <w:proofErr w:type="spellStart"/>
                                      <w:r>
                                        <w:rPr>
                                          <w:rFonts w:ascii="Consolas" w:hAnsi="Consolas" w:cstheme="minorHAnsi"/>
                                        </w:rPr>
                                        <w:t>index_index</w:t>
                                      </w:r>
                                      <w:proofErr w:type="spellEnd"/>
                                    </w:p>
                                  </w:txbxContent>
                                </v:textbox>
                              </v:roundrect>
                              <v:roundrect id="Rechthoek: afgeronde hoeken 64" o:spid="_x0000_s1082" style="position:absolute;left:23058;top:11608;width:29500;height:3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" fillcolor="white [3201]" strokecolor="#ef4623 [3204]" strokeweight="2pt">
                                <v:textbox>
                                  <w:txbxContent>
                                    <w:p w14:paraId="7099D57D" w14:textId="3707752A" w:rsidR="007A7804" w:rsidRPr="007E3A77" w:rsidRDefault="007A7804" w:rsidP="00B14BBB">
                                      <w:pPr>
                                        <w:jc w:val="center"/>
                                        <w:rPr>
                                          <w:rFonts w:ascii="Consolas" w:hAnsi="Consolas" w:cstheme="minorHAnsi"/>
                                          <w:lang w:val="en-GB"/>
                                        </w:rPr>
                                      </w:pPr>
                                      <w:r w:rsidRPr="007E3A77">
                                        <w:rPr>
                                          <w:lang w:val="en-GB"/>
                                        </w:rPr>
                                        <w:t xml:space="preserve">Neem </w:t>
                                      </w:r>
                                      <w:r w:rsidRPr="007E3A77">
                                        <w:rPr>
                                          <w:rFonts w:ascii="Consolas" w:hAnsi="Consolas"/>
                                          <w:lang w:val="en-GB"/>
                                        </w:rPr>
                                        <w:t>peaks[</w:t>
                                      </w:r>
                                      <w:proofErr w:type="spellStart"/>
                                      <w:r w:rsidRPr="007E3A77">
                                        <w:rPr>
                                          <w:rFonts w:ascii="Consolas" w:hAnsi="Consolas"/>
                                          <w:lang w:val="en-GB"/>
                                        </w:rPr>
                                        <w:t>peak_index</w:t>
                                      </w:r>
                                      <w:proofErr w:type="spellEnd"/>
                                      <w:r w:rsidRPr="007E3A77">
                                        <w:rPr>
                                          <w:rFonts w:ascii="Consolas" w:hAnsi="Consolas"/>
                                          <w:lang w:val="en-GB"/>
                                        </w:rPr>
                                        <w:t>]</w:t>
                                      </w:r>
                                      <w:r w:rsidRPr="007E3A77">
                                        <w:rPr>
                                          <w:rFonts w:cstheme="minorHAnsi"/>
                                          <w:lang w:val="en-GB"/>
                                        </w:rPr>
                                        <w:t xml:space="preserve"> </w:t>
                                      </w:r>
                                      <w:proofErr w:type="spellStart"/>
                                      <w:r w:rsidRPr="007E3A77">
                                        <w:rPr>
                                          <w:rFonts w:cstheme="minorHAnsi"/>
                                          <w:lang w:val="en-GB"/>
                                        </w:rPr>
                                        <w:t>als</w:t>
                                      </w:r>
                                      <w:proofErr w:type="spellEnd"/>
                                      <w:r w:rsidRPr="007E3A77">
                                        <w:rPr>
                                          <w:rFonts w:cstheme="minorHAnsi"/>
                                          <w:lang w:val="en-GB"/>
                                        </w:rPr>
                                        <w:t xml:space="preserve"> </w:t>
                                      </w:r>
                                      <w:r w:rsidRPr="007E3A77">
                                        <w:rPr>
                                          <w:rFonts w:ascii="Consolas" w:hAnsi="Consolas" w:cstheme="minorHAnsi"/>
                                          <w:lang w:val="en-GB"/>
                                        </w:rPr>
                                        <w:t>p</w:t>
                                      </w:r>
                                      <w:r>
                                        <w:rPr>
                                          <w:rFonts w:ascii="Consolas" w:hAnsi="Consolas" w:cstheme="minorHAnsi"/>
                                          <w:lang w:val="en-GB"/>
                                        </w:rPr>
                                        <w:t>eak</w:t>
                                      </w:r>
                                    </w:p>
                                  </w:txbxContent>
                                </v:textbox>
                              </v:roundrect>
                              <v:roundrect id="Rechthoek: afgeronde hoeken 65" o:spid="_x0000_s1083" style="position:absolute;left:17492;top:16697;width:40542;height:10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" fillcolor="white [3201]" strokecolor="#ef4623 [3204]" strokeweight="2pt">
                                <v:textbox>
                                  <w:txbxContent>
                                    <w:p w14:paraId="52F746CC" w14:textId="35D31248" w:rsidR="007A7804" w:rsidRPr="00471408" w:rsidRDefault="007A7804" w:rsidP="00EC0088">
                                      <w:pPr>
                                        <w:jc w:val="center"/>
                                        <w:rPr>
                                          <w:rFonts w:cstheme="minorHAnsi"/>
                                          <w:b/>
                                        </w:rPr>
                                      </w:pPr>
                                      <w:r w:rsidRPr="00F94A42">
                                        <w:t xml:space="preserve">Neem </w:t>
                                      </w:r>
                                      <w:proofErr w:type="spellStart"/>
                                      <w:r w:rsidRPr="00F94A42">
                                        <w:rPr>
                                          <w:rFonts w:ascii="Consolas" w:hAnsi="Consolas"/>
                                        </w:rPr>
                                        <w:t>peak_test_row</w:t>
                                      </w:r>
                                      <w:proofErr w:type="spellEnd"/>
                                      <w:r w:rsidRPr="00F94A42">
                                        <w:rPr>
                                          <w:rFonts w:cstheme="minorHAnsi"/>
                                        </w:rPr>
                                        <w:t xml:space="preserve"> binnen de</w:t>
                                      </w:r>
                                      <w:r>
                                        <w:rPr>
                                          <w:rFonts w:cstheme="minorHAnsi"/>
                                        </w:rPr>
                                        <w:t xml:space="preserve"> frequentie grenzen en zoek daarmee </w:t>
                                      </w:r>
                                      <w:proofErr w:type="spellStart"/>
                                      <w:r>
                                        <w:rPr>
                                          <w:rFonts w:ascii="Consolas" w:hAnsi="Consolas" w:cstheme="minorHAnsi"/>
                                        </w:rPr>
                                        <w:t>start_search</w:t>
                                      </w:r>
                                      <w:proofErr w:type="spellEnd"/>
                                      <w:r>
                                        <w:rPr>
                                          <w:rFonts w:cstheme="minorHAnsi"/>
                                        </w:rPr>
                                        <w:t xml:space="preserve"> in </w:t>
                                      </w:r>
                                      <w:r w:rsidRPr="00471408">
                                        <w:rPr>
                                          <w:rFonts w:ascii="Consolas" w:hAnsi="Consolas" w:cstheme="minorHAnsi"/>
                                        </w:rPr>
                                        <w:t>index</w:t>
                                      </w:r>
                                      <w:r>
                                        <w:rPr>
                                          <w:rFonts w:cstheme="minorHAnsi"/>
                                        </w:rPr>
                                        <w:t xml:space="preserve">. Neem </w:t>
                                      </w:r>
                                      <w:proofErr w:type="spellStart"/>
                                      <w:r>
                                        <w:rPr>
                                          <w:rFonts w:ascii="Consolas" w:hAnsi="Consolas" w:cstheme="minorHAnsi"/>
                                        </w:rPr>
                                        <w:t>stop_search</w:t>
                                      </w:r>
                                      <w:proofErr w:type="spellEnd"/>
                                      <w:r>
                                        <w:rPr>
                                          <w:rFonts w:cstheme="minorHAnsi"/>
                                        </w:rPr>
                                        <w:t xml:space="preserve"> door het volgende getal uit </w:t>
                                      </w:r>
                                      <w:r>
                                        <w:rPr>
                                          <w:rFonts w:ascii="Consolas" w:hAnsi="Consolas" w:cstheme="minorHAnsi"/>
                                        </w:rPr>
                                        <w:t>index</w:t>
                                      </w:r>
                                      <w:r>
                                        <w:rPr>
                                          <w:rFonts w:cstheme="minorHAnsi"/>
                                        </w:rPr>
                                        <w:t xml:space="preserve"> te pakken. Indien </w:t>
                                      </w:r>
                                      <w:proofErr w:type="spellStart"/>
                                      <w:r w:rsidRPr="004D5E84">
                                        <w:rPr>
                                          <w:rFonts w:ascii="Consolas" w:hAnsi="Consolas" w:cstheme="minorHAnsi"/>
                                        </w:rPr>
                                        <w:t>start_search</w:t>
                                      </w:r>
                                      <w:proofErr w:type="spellEnd"/>
                                      <w:r>
                                        <w:rPr>
                                          <w:rFonts w:cstheme="minorHAnsi"/>
                                        </w:rPr>
                                        <w:t xml:space="preserve"> de laatste waarde uit </w:t>
                                      </w:r>
                                      <w:r w:rsidRPr="004D5E84">
                                        <w:rPr>
                                          <w:rFonts w:ascii="Consolas" w:hAnsi="Consolas" w:cstheme="minorHAnsi"/>
                                        </w:rPr>
                                        <w:t>index</w:t>
                                      </w:r>
                                      <w:r>
                                        <w:rPr>
                                          <w:rFonts w:cstheme="minorHAnsi"/>
                                        </w:rPr>
                                        <w:t xml:space="preserve"> is, neem dan de lengte van </w:t>
                                      </w:r>
                                      <w:r w:rsidRPr="004D5E84">
                                        <w:rPr>
                                          <w:rFonts w:ascii="Consolas" w:hAnsi="Consolas" w:cstheme="minorHAnsi"/>
                                        </w:rPr>
                                        <w:t>pieken</w:t>
                                      </w:r>
                                      <w:r>
                                        <w:rPr>
                                          <w:rFonts w:cstheme="minorHAnsi"/>
                                        </w:rPr>
                                        <w:t>.</w:t>
                                      </w:r>
                                    </w:p>
                                  </w:txbxContent>
                                </v:textbox>
                              </v:roundrect>
                              <v:roundrect id="Rechthoek: afgeronde hoeken 66" o:spid="_x0000_s1084" style="position:absolute;left:18208;top:28704;width:39249;height:76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" fillcolor="white [3201]" strokecolor="#ef4623 [3204]" strokeweight="2pt">
                                <v:textbox>
                                  <w:txbxContent>
                                    <w:p w14:paraId="549DFF11" w14:textId="7D15091D" w:rsidR="007A7804" w:rsidRPr="009400B7" w:rsidRDefault="007A7804" w:rsidP="004E4982">
                                      <w:pPr>
                                        <w:jc w:val="center"/>
                                        <w:rPr>
                                          <w:rFonts w:cstheme="minorHAnsi"/>
                                        </w:rPr>
                                      </w:pPr>
                                      <w:r w:rsidRPr="009400B7">
                                        <w:t xml:space="preserve">Kies </w:t>
                                      </w:r>
                                      <w:proofErr w:type="spellStart"/>
                                      <w:r w:rsidRPr="009400B7">
                                        <w:rPr>
                                          <w:rFonts w:ascii="Consolas" w:hAnsi="Consolas"/>
                                        </w:rPr>
                                        <w:t>test_peak</w:t>
                                      </w:r>
                                      <w:proofErr w:type="spellEnd"/>
                                      <w:r w:rsidRPr="009400B7">
                                        <w:rPr>
                                          <w:rFonts w:ascii="Consolas" w:hAnsi="Consolas"/>
                                        </w:rPr>
                                        <w:t>[</w:t>
                                      </w:r>
                                      <w:proofErr w:type="spellStart"/>
                                      <w:r w:rsidRPr="009400B7">
                                        <w:rPr>
                                          <w:rFonts w:ascii="Consolas" w:hAnsi="Consolas"/>
                                        </w:rPr>
                                        <w:t>peak_test_index</w:t>
                                      </w:r>
                                      <w:proofErr w:type="spellEnd"/>
                                      <w:r w:rsidRPr="009400B7">
                                        <w:rPr>
                                          <w:rFonts w:ascii="Consolas" w:hAnsi="Consolas"/>
                                        </w:rPr>
                                        <w:t>]</w:t>
                                      </w:r>
                                      <w:r w:rsidRPr="009400B7">
                                        <w:rPr>
                                          <w:rFonts w:cstheme="minorHAnsi"/>
                                        </w:rPr>
                                        <w:t xml:space="preserve"> uit </w:t>
                                      </w:r>
                                      <w:proofErr w:type="spellStart"/>
                                      <w:r w:rsidRPr="009400B7">
                                        <w:rPr>
                                          <w:rFonts w:cstheme="minorHAnsi"/>
                                        </w:rPr>
                                        <w:t>peaks</w:t>
                                      </w:r>
                                      <w:proofErr w:type="spellEnd"/>
                                      <w:r w:rsidRPr="009400B7">
                                        <w:rPr>
                                          <w:rFonts w:cstheme="minorHAnsi"/>
                                        </w:rPr>
                                        <w:t xml:space="preserve"> met </w:t>
                                      </w:r>
                                      <w:proofErr w:type="spellStart"/>
                                      <w:r w:rsidRPr="009400B7">
                                        <w:rPr>
                                          <w:rFonts w:ascii="Consolas" w:hAnsi="Consolas" w:cstheme="minorHAnsi"/>
                                        </w:rPr>
                                        <w:t>peak_test_index</w:t>
                                      </w:r>
                                      <w:proofErr w:type="spellEnd"/>
                                      <w:r w:rsidRPr="009400B7">
                                        <w:rPr>
                                          <w:rFonts w:cstheme="minorHAnsi"/>
                                        </w:rPr>
                                        <w:t xml:space="preserve"> als de som van </w:t>
                                      </w:r>
                                      <w:proofErr w:type="spellStart"/>
                                      <w:r w:rsidRPr="009400B7">
                                        <w:rPr>
                                          <w:rFonts w:ascii="Consolas" w:hAnsi="Consolas" w:cstheme="minorHAnsi"/>
                                        </w:rPr>
                                        <w:t>peak_index</w:t>
                                      </w:r>
                                      <w:proofErr w:type="spellEnd"/>
                                      <w:r w:rsidRPr="009400B7">
                                        <w:rPr>
                                          <w:rFonts w:cstheme="minorHAnsi"/>
                                        </w:rPr>
                                        <w:t xml:space="preserve"> en een waarde tussen </w:t>
                                      </w:r>
                                      <w:proofErr w:type="spellStart"/>
                                      <w:r w:rsidRPr="009400B7">
                                        <w:rPr>
                                          <w:rFonts w:ascii="Consolas" w:hAnsi="Consolas" w:cstheme="minorHAnsi"/>
                                        </w:rPr>
                                        <w:t>start_search</w:t>
                                      </w:r>
                                      <w:proofErr w:type="spellEnd"/>
                                      <w:r w:rsidRPr="009400B7">
                                        <w:rPr>
                                          <w:rFonts w:cstheme="minorHAnsi"/>
                                        </w:rPr>
                                        <w:t xml:space="preserve"> en </w:t>
                                      </w:r>
                                      <w:proofErr w:type="spellStart"/>
                                      <w:r w:rsidRPr="009400B7">
                                        <w:rPr>
                                          <w:rFonts w:ascii="Consolas" w:hAnsi="Consolas" w:cstheme="minorHAnsi"/>
                                        </w:rPr>
                                        <w:t>stop_search</w:t>
                                      </w:r>
                                      <w:proofErr w:type="spellEnd"/>
                                    </w:p>
                                  </w:txbxContent>
                                </v:textbox>
                              </v:roundrect>
                              <v:roundrect id="Rechthoek: afgeronde hoeken 67" o:spid="_x0000_s1085" style="position:absolute;left:23615;top:37530;width:28467;height:6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" fillcolor="white [3201]" strokecolor="#ef4623 [3204]" strokeweight="2pt">
                                <v:textbox>
                                  <w:txbxContent>
                                    <w:p w14:paraId="23A31B11" w14:textId="67A05567" w:rsidR="007A7804" w:rsidRPr="007E754F" w:rsidRDefault="007A7804" w:rsidP="006F6493">
                                      <w:pPr>
                                        <w:jc w:val="center"/>
                                      </w:pPr>
                                      <w:r w:rsidRPr="007E754F">
                                        <w:t xml:space="preserve">Ligt </w:t>
                                      </w:r>
                                      <w:proofErr w:type="spellStart"/>
                                      <w:r w:rsidRPr="00685CC2">
                                        <w:rPr>
                                          <w:rFonts w:ascii="Consolas" w:hAnsi="Consolas"/>
                                        </w:rPr>
                                        <w:t>test_peak</w:t>
                                      </w:r>
                                      <w:proofErr w:type="spellEnd"/>
                                      <w:r w:rsidRPr="007E754F">
                                        <w:t xml:space="preserve"> op </w:t>
                                      </w:r>
                                      <w:proofErr w:type="spellStart"/>
                                      <w:r w:rsidRPr="00685CC2">
                                        <w:rPr>
                                          <w:rFonts w:ascii="Consolas" w:hAnsi="Consolas"/>
                                        </w:rPr>
                                        <w:t>peak_test_row</w:t>
                                      </w:r>
                                      <w:proofErr w:type="spellEnd"/>
                                      <w:r w:rsidRPr="007E754F">
                                        <w:t xml:space="preserve"> en valt</w:t>
                                      </w:r>
                                      <w:r>
                                        <w:t xml:space="preserve"> deze binnen de gestelde tijdgrenswaarden?</w:t>
                                      </w:r>
                                    </w:p>
                                  </w:txbxContent>
                                </v:textbox>
                              </v:roundrect>
                              <v:roundrect id="Rechthoek: afgeronde hoeken 68" o:spid="_x0000_s1086" style="position:absolute;left:10813;top:45782;width:56065;height:81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" fillcolor="white [3201]" strokecolor="#ef4623 [3204]" strokeweight="2pt">
                                <v:textbox>
                                  <w:txbxContent>
                                    <w:p w14:paraId="66D994E6" w14:textId="542F5F1E" w:rsidR="007A7804" w:rsidRPr="00E73302" w:rsidRDefault="007A7804" w:rsidP="00E73302">
                                      <w:pPr>
                                        <w:jc w:val="center"/>
                                        <w:rPr>
                                          <w:rFonts w:cstheme="minorHAnsi"/>
                                        </w:rPr>
                                      </w:pPr>
                                      <w:r w:rsidRPr="00A545A4">
                                        <w:rPr>
                                          <w:i/>
                                        </w:rPr>
                                        <w:t>(de volgende functie is een vereenvoudigde versie van de werkelijke functie)</w:t>
                                      </w:r>
                                      <w:r>
                                        <w:t xml:space="preserve"> </w:t>
                                      </w:r>
                                      <w:r w:rsidRPr="00E73302">
                                        <w:t>Gebruik</w:t>
                                      </w:r>
                                      <w:r w:rsidRPr="00E73302">
                                        <w:br/>
                                      </w:r>
                                      <w:r w:rsidRPr="00A545A4">
                                        <w:rPr>
                                          <w:rFonts w:ascii="Consolas" w:hAnsi="Consolas"/>
                                          <w:b/>
                                        </w:rPr>
                                        <w:t xml:space="preserve">sha512(peak[0] + “-“ + </w:t>
                                      </w:r>
                                      <w:proofErr w:type="spellStart"/>
                                      <w:r w:rsidRPr="00A545A4">
                                        <w:rPr>
                                          <w:rFonts w:ascii="Consolas" w:hAnsi="Consolas"/>
                                          <w:b/>
                                        </w:rPr>
                                        <w:t>peak_test</w:t>
                                      </w:r>
                                      <w:proofErr w:type="spellEnd"/>
                                      <w:r w:rsidRPr="00A545A4">
                                        <w:rPr>
                                          <w:rFonts w:ascii="Consolas" w:hAnsi="Consolas"/>
                                          <w:b/>
                                        </w:rPr>
                                        <w:t>[0] + “-“ + (</w:t>
                                      </w:r>
                                      <w:proofErr w:type="spellStart"/>
                                      <w:r w:rsidRPr="00A545A4">
                                        <w:rPr>
                                          <w:rFonts w:ascii="Consolas" w:hAnsi="Consolas"/>
                                          <w:b/>
                                        </w:rPr>
                                        <w:t>peak_test</w:t>
                                      </w:r>
                                      <w:proofErr w:type="spellEnd"/>
                                      <w:r w:rsidRPr="00A545A4">
                                        <w:rPr>
                                          <w:rFonts w:ascii="Consolas" w:hAnsi="Consolas"/>
                                          <w:b/>
                                        </w:rPr>
                                        <w:t>[1] – peak[1]))</w:t>
                                      </w:r>
                                      <w:r w:rsidRPr="00E73302">
                                        <w:rPr>
                                          <w:rFonts w:ascii="Consolas" w:hAnsi="Consolas"/>
                                        </w:rPr>
                                        <w:br/>
                                      </w:r>
                                      <w:r w:rsidRPr="00E73302">
                                        <w:rPr>
                                          <w:rFonts w:cstheme="minorHAnsi"/>
                                        </w:rPr>
                                        <w:t xml:space="preserve">om een </w:t>
                                      </w:r>
                                      <w:r>
                                        <w:rPr>
                                          <w:rFonts w:cstheme="minorHAnsi"/>
                                        </w:rPr>
                                        <w:t>hash te maken en voeg deze samen met de tijd toe aan de lijst met vingerafdrukken.</w:t>
                                      </w:r>
                                    </w:p>
                                  </w:txbxContent>
                                </v:textbox>
                              </v:roundrect>
                              <v:shape id="Tekstvak 79" o:spid="_x0000_s1087" type="#_x0000_t202" style="position:absolute;left:4850;top:31883;width:8540;height:61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" filled="f" stroked="f" strokeweight=".5pt">
                                <v:textbox inset="0,0,0,0">
                                  <w:txbxContent>
                                    <w:p w14:paraId="3DD0ADA6" w14:textId="69D255F4" w:rsidR="007A7804" w:rsidRPr="005C4E73" w:rsidRDefault="007A7804" w:rsidP="005C4E73">
                                      <w:pPr>
                                        <w:rPr>
                                          <w:sz w:val="16"/>
                                        </w:rPr>
                                      </w:pPr>
                                      <w:r w:rsidRPr="005C4E73">
                                        <w:rPr>
                                          <w:rFonts w:ascii="Consolas" w:hAnsi="Consolas"/>
                                          <w:sz w:val="16"/>
                                        </w:rPr>
                                        <w:t>peak</w:t>
                                      </w:r>
                                      <w:r w:rsidRPr="005C4E73">
                                        <w:rPr>
                                          <w:sz w:val="16"/>
                                        </w:rPr>
                                        <w:t xml:space="preserve"> was </w:t>
                                      </w:r>
                                      <w:r>
                                        <w:rPr>
                                          <w:sz w:val="16"/>
                                        </w:rPr>
                                        <w:t xml:space="preserve">niet </w:t>
                                      </w:r>
                                      <w:r w:rsidRPr="005C4E73">
                                        <w:rPr>
                                          <w:sz w:val="16"/>
                                        </w:rPr>
                                        <w:t xml:space="preserve">de laatste van </w:t>
                                      </w:r>
                                      <w:proofErr w:type="spellStart"/>
                                      <w:r w:rsidRPr="005C4E73">
                                        <w:rPr>
                                          <w:rFonts w:ascii="Consolas" w:hAnsi="Consolas"/>
                                          <w:sz w:val="16"/>
                                        </w:rPr>
                                        <w:t>peak_test_row</w:t>
                                      </w:r>
                                      <w:proofErr w:type="spellEnd"/>
                                    </w:p>
                                  </w:txbxContent>
                                </v:textbox>
                              </v:shape>
                            </v:group>
                          </v:group>
                          <v:shape id="Tekstvak 81" o:spid="_x0000_s1088" type="#_x0000_t202" style="position:absolute;left:8587;top:10018;width:8541;height:61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" filled="f" stroked="f" strokeweight=".5pt">
                            <v:textbox inset="0,0,0,0">
                              <w:txbxContent>
                                <w:p w14:paraId="4AF70511" w14:textId="3EFD6BA1" w:rsidR="007A7804" w:rsidRPr="00C63954" w:rsidRDefault="007A7804" w:rsidP="000377DD">
                                  <w:pPr>
                                    <w:rPr>
                                      <w:rFonts w:asciiTheme="majorHAnsi" w:hAnsiTheme="majorHAnsi" w:cstheme="majorHAnsi"/>
                                      <w:sz w:val="16"/>
                                    </w:rPr>
                                  </w:pPr>
                                  <w:r>
                                    <w:rPr>
                                      <w:rFonts w:asciiTheme="majorHAnsi" w:hAnsiTheme="majorHAnsi" w:cstheme="majorHAnsi"/>
                                      <w:sz w:val="16"/>
                                    </w:rPr>
                                    <w:t xml:space="preserve">De </w:t>
                                  </w:r>
                                  <w:proofErr w:type="spellStart"/>
                                  <w:r w:rsidRPr="00CF4EFA">
                                    <w:rPr>
                                      <w:rFonts w:ascii="Consolas" w:hAnsi="Consolas" w:cstheme="majorHAnsi"/>
                                      <w:sz w:val="16"/>
                                    </w:rPr>
                                    <w:t>test_peak</w:t>
                                  </w:r>
                                  <w:proofErr w:type="spellEnd"/>
                                  <w:r>
                                    <w:rPr>
                                      <w:rFonts w:asciiTheme="majorHAnsi" w:hAnsiTheme="majorHAnsi" w:cstheme="majorHAnsi"/>
                                      <w:sz w:val="16"/>
                                    </w:rPr>
                                    <w:t xml:space="preserve"> heeft een te grote  tijdwaarde</w:t>
                                  </w:r>
                                </w:p>
                              </w:txbxContent>
                            </v:textbox>
                          </v:shape>
                        </v:group>
                      </v:group>
                      <v:shape id="Tekstvak 82" o:spid="_x0000_s1089" type="#_x0000_t202" style="position:absolute;left:38372;top:44295;width:1553;height:120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" filled="f" stroked="f" strokeweight=".5pt">
                        <v:textbox inset="0,0,0,0">
                          <w:txbxContent>
                            <w:p w14:paraId="3D4995B1" w14:textId="3170ECBB" w:rsidR="007A7804" w:rsidRPr="00C63954" w:rsidRDefault="007A7804" w:rsidP="000377DD">
                              <w:pPr>
                                <w:rPr>
                                  <w:rFonts w:asciiTheme="majorHAnsi" w:hAnsiTheme="majorHAnsi" w:cstheme="majorHAnsi"/>
                                  <w:sz w:val="16"/>
                                </w:rPr>
                              </w:pPr>
                              <w:r>
                                <w:rPr>
                                  <w:rFonts w:asciiTheme="majorHAnsi" w:hAnsiTheme="majorHAnsi" w:cstheme="majorHAnsi"/>
                                  <w:sz w:val="16"/>
                                </w:rPr>
                                <w:t>JA</w:t>
                              </w:r>
                            </w:p>
                          </w:txbxContent>
                        </v:textbox>
                      </v:shape>
                    </v:group>
                    <v:shape id="Tekstvak 83" o:spid="_x0000_s1090" type="#_x0000_t202" style="position:absolute;left:20911;top:39279;width:2154;height:120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" filled="f" stroked="f" strokeweight=".5pt">
                      <v:textbox inset="0,0,0,0">
                        <w:txbxContent>
                          <w:p w14:paraId="64EB01F5" w14:textId="56F1A227" w:rsidR="007A7804" w:rsidRPr="00C63954" w:rsidRDefault="007A7804" w:rsidP="000377DD">
                            <w:pPr>
                              <w:rPr>
                                <w:rFonts w:asciiTheme="majorHAnsi" w:hAnsiTheme="majorHAnsi" w:cstheme="majorHAnsi"/>
                                <w:sz w:val="16"/>
                              </w:rPr>
                            </w:pPr>
                            <w:r>
                              <w:rPr>
                                <w:rFonts w:asciiTheme="majorHAnsi" w:hAnsiTheme="majorHAnsi" w:cstheme="majorHAnsi"/>
                                <w:sz w:val="16"/>
                              </w:rPr>
                              <w:t>NEE</w:t>
                            </w:r>
                          </w:p>
                        </w:txbxContent>
                      </v:textbox>
                    </v:shape>
                  </v:group>
                </v:group>
                <v:shape id="Tekstvak 108" o:spid="_x0000_s1091" type="#_x0000_t202" style="position:absolute;left:6096;top:48577;width:3619;height:3251;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" filled="f" stroked="f" strokeweight=".5pt">
                  <v:textbox style="mso-fit-shape-to-text:t" inset="0,0,0,0">
                    <w:txbxContent>
                      <w:p w14:paraId="7C4F94DC" w14:textId="6348F3B5" w:rsidR="00071FCD" w:rsidRPr="00071FCD" w:rsidRDefault="00071FCD">
                        <w:pPr>
                          <w:rPr>
                            <w:i/>
                          </w:rPr>
                        </w:pPr>
                        <w:r w:rsidRPr="00071FCD">
                          <w:rPr>
                            <w:i/>
                          </w:rPr>
                          <w:t>afb 15</w:t>
                        </w:r>
                      </w:p>
                    </w:txbxContent>
                  </v:textbox>
                </v:shape>
              </v:group>
            </w:pict>
          </mc:Fallback>
        </mc:AlternateContent>
      </w:r>
      <w:r w:rsidR="007B1A3C" w:rsidRPr="009400B7">
        <w:rPr>
          <w:noProof/>
        </w:rPr>
        <mc:AlternateContent>
          <mc:Choice Requires="wps">
            <w:drawing>
              <wp:anchor distT="0" distB="0" distL="114300" distR="114300" simplePos="0" relativeHeight="251658249" behindDoc="0" locked="0" layoutInCell="1" allowOverlap="1" wp14:anchorId="1480D556" wp14:editId="5005011B">
                <wp:simplePos x="0" y="0"/>
                <wp:positionH relativeFrom="column">
                  <wp:posOffset>-1188085</wp:posOffset>
                </wp:positionH>
                <wp:positionV relativeFrom="paragraph">
                  <wp:posOffset>5583555</wp:posOffset>
                </wp:positionV>
                <wp:extent cx="6369050" cy="635"/>
                <wp:effectExtent l="0" t="0" r="0" b="0"/>
                <wp:wrapNone/>
                <wp:docPr id="46" name="Tekstvak 46"/>
                <wp:cNvGraphicFramePr/>
                <a:graphic xmlns:a="http://schemas.openxmlformats.org/drawingml/2006/main">
                  <a:graphicData uri="http://schemas.microsoft.com/office/word/2010/wordprocessingShape">
                    <wps:wsp>
                      <wps:cNvSpPr txBox="1"/>
                      <wps:spPr>
                        <a:xfrm>
                          <a:off x="0" y="0"/>
                          <a:ext cx="6369050" cy="635"/>
                        </a:xfrm>
                        <a:prstGeom prst="rect">
                          <a:avLst/>
                        </a:prstGeom>
                        <a:solidFill>
                          <a:prstClr val="white"/>
                        </a:solidFill>
                        <a:ln>
                          <a:noFill/>
                        </a:ln>
                      </wps:spPr>
                      <wps:txbx>
                        <w:txbxContent>
                          <w:p w14:paraId="7CBEBCEC" w14:textId="48C6F5A0" w:rsidR="007A7804" w:rsidRPr="009B5A1D" w:rsidRDefault="007A7804" w:rsidP="007B1A3C">
                            <w:pPr>
                              <w:pStyle w:val="Bijschrift"/>
                              <w:rPr>
                                <w:noProof/>
                                <w:color w:val="404040" w:themeColor="text1" w:themeTint="BF"/>
                                <w:sz w:val="20"/>
                                <w:szCs w:val="20"/>
                              </w:rPr>
                            </w:pPr>
                            <w:r>
                              <w:t xml:space="preserve">Afb </w:t>
                            </w:r>
                            <w:r>
                              <w:rPr>
                                <w:noProof/>
                              </w:rPr>
                              <w:fldChar w:fldCharType="begin"/>
                            </w:r>
                            <w:r>
                              <w:rPr>
                                <w:noProof/>
                              </w:rPr>
                              <w:instrText xml:space="preserve"> SEQ Afb \* ARABIC </w:instrText>
                            </w:r>
                            <w:r>
                              <w:rPr>
                                <w:noProof/>
                              </w:rPr>
                              <w:fldChar w:fldCharType="separate"/>
                            </w:r>
                            <w:r w:rsidR="00DC56DE">
                              <w:rPr>
                                <w:noProof/>
                              </w:rPr>
                              <w:t>15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0D556" id="Tekstvak 46" o:spid="_x0000_s1092" type="#_x0000_t202" style="position:absolute;margin-left:-93.55pt;margin-top:439.65pt;width:501.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" stroked="f">
                <v:textbox style="mso-fit-shape-to-text:t" inset="0,0,0,0">
                  <w:txbxContent>
                    <w:p w14:paraId="7CBEBCEC" w14:textId="48C6F5A0" w:rsidR="007A7804" w:rsidRPr="009B5A1D" w:rsidRDefault="007A7804" w:rsidP="007B1A3C">
                      <w:pPr>
                        <w:pStyle w:val="Bijschrift"/>
                        <w:rPr>
                          <w:noProof/>
                          <w:color w:val="404040" w:themeColor="text1" w:themeTint="BF"/>
                          <w:sz w:val="20"/>
                          <w:szCs w:val="20"/>
                        </w:rPr>
                      </w:pPr>
                      <w:r>
                        <w:t xml:space="preserve">Afb </w:t>
                      </w:r>
                      <w:r>
                        <w:rPr>
                          <w:noProof/>
                        </w:rPr>
                        <w:fldChar w:fldCharType="begin"/>
                      </w:r>
                      <w:r>
                        <w:rPr>
                          <w:noProof/>
                        </w:rPr>
                        <w:instrText xml:space="preserve"> SEQ Afb \* ARABIC </w:instrText>
                      </w:r>
                      <w:r>
                        <w:rPr>
                          <w:noProof/>
                        </w:rPr>
                        <w:fldChar w:fldCharType="separate"/>
                      </w:r>
                      <w:r w:rsidR="00DC56DE">
                        <w:rPr>
                          <w:noProof/>
                        </w:rPr>
                        <w:t>15</w:t>
                      </w:r>
                      <w:r>
                        <w:rPr>
                          <w:noProof/>
                        </w:rPr>
                        <w:fldChar w:fldCharType="end"/>
                      </w:r>
                    </w:p>
                  </w:txbxContent>
                </v:textbox>
              </v:shape>
            </w:pict>
          </mc:Fallback>
        </mc:AlternateContent>
      </w:r>
      <w:r w:rsidR="00DB26F6" w:rsidRPr="009400B7">
        <w:br w:type="page"/>
      </w:r>
    </w:p>
    <w:p w14:paraId="75C918A0" w14:textId="1B1652FC" w:rsidR="00F51872" w:rsidRDefault="004021E3" w:rsidP="00F51872">
      <w:r>
        <w:lastRenderedPageBreak/>
        <w:t xml:space="preserve">Zoals te zien is wordt niet alleen </w:t>
      </w:r>
      <w:r w:rsidR="008A694D">
        <w:t>de combinatie van de twee pieken gebruikt voor de vingerafdruk, maar ook het tijdstip van de eerste piek.</w:t>
      </w:r>
      <w:r w:rsidR="00DE19F6" w:rsidRPr="009400B7">
        <w:t xml:space="preserve"> Dit tijdstip hebben we namelijk later nodig om te controleren of een </w:t>
      </w:r>
      <w:r w:rsidR="002D515D" w:rsidRPr="009400B7">
        <w:t xml:space="preserve">fragment inderdaad onderdeel is van het gehele fragment </w:t>
      </w:r>
      <w:sdt>
        <w:sdtPr>
          <w:id w:val="-315490077"/>
          <w:citation/>
        </w:sdtPr>
        <w:sdtEndPr/>
        <w:sdtContent>
          <w:r w:rsidR="006F2F8E" w:rsidRPr="009400B7">
            <w:fldChar w:fldCharType="begin"/>
          </w:r>
          <w:r w:rsidR="00466A8A">
            <w:instrText xml:space="preserve">CITATION Wan03 \l 1043 </w:instrText>
          </w:r>
          <w:r w:rsidR="006F2F8E" w:rsidRPr="009400B7">
            <w:fldChar w:fldCharType="separate"/>
          </w:r>
          <w:r w:rsidR="00D0438F">
            <w:rPr>
              <w:noProof/>
            </w:rPr>
            <w:t>(Wang, 2003)</w:t>
          </w:r>
          <w:r w:rsidR="006F2F8E" w:rsidRPr="009400B7">
            <w:fldChar w:fldCharType="end"/>
          </w:r>
        </w:sdtContent>
      </w:sdt>
      <w:r w:rsidR="006F2F8E" w:rsidRPr="009400B7">
        <w:t xml:space="preserve">. Het resultaat van de vingerafdrukfunctie (afb 15) is dan ook een array bestaande uit de hash </w:t>
      </w:r>
      <w:r w:rsidR="00E66935" w:rsidRPr="009400B7">
        <w:t>van de piekgegevens en het tijdstip van de eerste piek.</w:t>
      </w:r>
    </w:p>
    <w:p w14:paraId="6BA0DE18" w14:textId="7E863E2C" w:rsidR="0067124E" w:rsidRPr="009400B7" w:rsidRDefault="00040151" w:rsidP="00040151">
      <w:pPr>
        <w:pStyle w:val="kop20"/>
      </w:pPr>
      <w:r w:rsidRPr="009400B7">
        <w:t>Onderdeel 3: Opslag van vingerafdrukken</w:t>
      </w:r>
    </w:p>
    <w:p w14:paraId="13C60D6B" w14:textId="26FF87B0" w:rsidR="00084FC6" w:rsidRPr="009400B7" w:rsidRDefault="00F51872" w:rsidP="00084FC6">
      <w:r w:rsidRPr="009400B7">
        <w:t>Nu</w:t>
      </w:r>
      <w:r w:rsidR="007979BE" w:rsidRPr="009400B7">
        <w:t xml:space="preserve"> de vingerafdrukken</w:t>
      </w:r>
      <w:r w:rsidR="000F378E" w:rsidRPr="009400B7">
        <w:t xml:space="preserve"> gemaakt zijn, moeten ze worden opgeslagen.</w:t>
      </w:r>
      <w:r w:rsidR="0096577C" w:rsidRPr="009400B7">
        <w:t xml:space="preserve"> </w:t>
      </w:r>
      <w:r w:rsidR="00D71FA0" w:rsidRPr="009400B7">
        <w:t xml:space="preserve">Hiervoor is MariaDB gebruikt, een populaire, verbeterde versie van </w:t>
      </w:r>
      <w:proofErr w:type="spellStart"/>
      <w:r w:rsidR="00D71FA0" w:rsidRPr="009400B7">
        <w:t>MySQL</w:t>
      </w:r>
      <w:proofErr w:type="spellEnd"/>
      <w:r w:rsidR="00D71FA0" w:rsidRPr="009400B7">
        <w:t>.</w:t>
      </w:r>
      <w:r w:rsidR="00763EA2">
        <w:t xml:space="preserve"> Het verschil tussen deze twee databasesystemen is </w:t>
      </w:r>
      <w:r w:rsidR="00021950">
        <w:t xml:space="preserve">erg klein, </w:t>
      </w:r>
      <w:r w:rsidR="00CC6DB7">
        <w:t>daarom</w:t>
      </w:r>
      <w:r w:rsidR="00021950">
        <w:t xml:space="preserve"> volstaat de documentatie van </w:t>
      </w:r>
      <w:proofErr w:type="spellStart"/>
      <w:r w:rsidR="00021950">
        <w:t>MySQL</w:t>
      </w:r>
      <w:proofErr w:type="spellEnd"/>
      <w:r w:rsidR="00021950">
        <w:t xml:space="preserve"> in de meeste gevallen ook voor </w:t>
      </w:r>
      <w:r w:rsidR="00923BA7">
        <w:t>MariaDB.</w:t>
      </w:r>
      <w:r w:rsidR="00F24195" w:rsidRPr="009400B7">
        <w:t xml:space="preserve"> Binnen de database zijn twee tabellen nodig: één voor de opslag van de gegevens van nummers en één voor de opslag van vingerafdrukken. </w:t>
      </w:r>
      <w:r w:rsidR="00973321" w:rsidRPr="009400B7">
        <w:t xml:space="preserve">In de tabel van de nummers </w:t>
      </w:r>
      <w:r w:rsidR="009E6D5D" w:rsidRPr="009400B7">
        <w:t xml:space="preserve">zijn vijf kolommen nodig, namelijk: </w:t>
      </w:r>
      <w:proofErr w:type="spellStart"/>
      <w:r w:rsidR="009E6D5D" w:rsidRPr="009400B7">
        <w:t>id</w:t>
      </w:r>
      <w:proofErr w:type="spellEnd"/>
      <w:r w:rsidR="009E6D5D" w:rsidRPr="009400B7">
        <w:t xml:space="preserve">, bestandsnaam, titel, artiest en </w:t>
      </w:r>
      <w:r w:rsidR="004D0E4A" w:rsidRPr="009400B7">
        <w:t xml:space="preserve">voltooid. In tabel </w:t>
      </w:r>
      <w:r w:rsidR="00084FC6" w:rsidRPr="009400B7">
        <w:t>1 is de opbouw van deze tabel te zien.</w:t>
      </w:r>
      <w:r w:rsidR="006E37A5" w:rsidRPr="009400B7">
        <w:t xml:space="preserve"> De eerste rij is de kolomnaam en de tweede rij </w:t>
      </w:r>
      <w:r w:rsidR="00BB14C0" w:rsidRPr="009400B7">
        <w:t>het datatype</w:t>
      </w:r>
      <w:r w:rsidR="00380BB8" w:rsidRPr="009400B7">
        <w:t xml:space="preserve"> </w:t>
      </w:r>
      <w:sdt>
        <w:sdtPr>
          <w:id w:val="1045724957"/>
          <w:citation/>
        </w:sdtPr>
        <w:sdtEndPr/>
        <w:sdtContent>
          <w:r w:rsidR="00380BB8" w:rsidRPr="009400B7">
            <w:fldChar w:fldCharType="begin"/>
          </w:r>
          <w:r w:rsidR="00A144F0">
            <w:instrText xml:space="preserve">CITATION MyS \l 1043 </w:instrText>
          </w:r>
          <w:r w:rsidR="00380BB8" w:rsidRPr="009400B7">
            <w:fldChar w:fldCharType="separate"/>
          </w:r>
          <w:r w:rsidR="00D0438F">
            <w:rPr>
              <w:noProof/>
            </w:rPr>
            <w:t>(MySQL, sd)</w:t>
          </w:r>
          <w:r w:rsidR="00380BB8" w:rsidRPr="009400B7">
            <w:fldChar w:fldCharType="end"/>
          </w:r>
        </w:sdtContent>
      </w:sdt>
      <w:r w:rsidR="00BB14C0" w:rsidRPr="009400B7">
        <w:t xml:space="preserve"> met bijbehorende argumenten.</w:t>
      </w:r>
    </w:p>
    <w:tbl>
      <w:tblPr>
        <w:tblStyle w:val="Rastertabel4-Accent1"/>
        <w:tblW w:w="0" w:type="auto"/>
        <w:tblLook w:val="04A0" w:firstRow="1" w:lastRow="0" w:firstColumn="1" w:lastColumn="0" w:noHBand="0" w:noVBand="1"/>
      </w:tblPr>
      <w:tblGrid>
        <w:gridCol w:w="1635"/>
        <w:gridCol w:w="1640"/>
        <w:gridCol w:w="1635"/>
        <w:gridCol w:w="1635"/>
        <w:gridCol w:w="1636"/>
      </w:tblGrid>
      <w:tr w:rsidR="004D0E4A" w:rsidRPr="009400B7" w14:paraId="1530F324" w14:textId="77777777" w:rsidTr="004D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5" w:type="dxa"/>
          </w:tcPr>
          <w:p w14:paraId="0AA5AFD9" w14:textId="7CAEDFBB" w:rsidR="004D0E4A" w:rsidRPr="009400B7" w:rsidRDefault="00EE3F73" w:rsidP="00F51872">
            <w:proofErr w:type="spellStart"/>
            <w:r w:rsidRPr="009400B7">
              <w:t>I</w:t>
            </w:r>
            <w:r w:rsidR="00084FC6" w:rsidRPr="009400B7">
              <w:t>d</w:t>
            </w:r>
            <w:proofErr w:type="spellEnd"/>
          </w:p>
        </w:tc>
        <w:tc>
          <w:tcPr>
            <w:tcW w:w="1635" w:type="dxa"/>
          </w:tcPr>
          <w:p w14:paraId="1157CB50" w14:textId="35F97D86" w:rsidR="004D0E4A" w:rsidRPr="009400B7" w:rsidRDefault="00433139" w:rsidP="00F51872">
            <w:pPr>
              <w:cnfStyle w:val="100000000000" w:firstRow="1" w:lastRow="0" w:firstColumn="0" w:lastColumn="0" w:oddVBand="0" w:evenVBand="0" w:oddHBand="0" w:evenHBand="0" w:firstRowFirstColumn="0" w:firstRowLastColumn="0" w:lastRowFirstColumn="0" w:lastRowLastColumn="0"/>
            </w:pPr>
            <w:proofErr w:type="spellStart"/>
            <w:r w:rsidRPr="009400B7">
              <w:t>filename</w:t>
            </w:r>
            <w:proofErr w:type="spellEnd"/>
          </w:p>
        </w:tc>
        <w:tc>
          <w:tcPr>
            <w:tcW w:w="1635" w:type="dxa"/>
          </w:tcPr>
          <w:p w14:paraId="701F675E" w14:textId="2332DDB9" w:rsidR="004D0E4A" w:rsidRPr="009400B7" w:rsidRDefault="00433139" w:rsidP="00F51872">
            <w:pPr>
              <w:cnfStyle w:val="100000000000" w:firstRow="1" w:lastRow="0" w:firstColumn="0" w:lastColumn="0" w:oddVBand="0" w:evenVBand="0" w:oddHBand="0" w:evenHBand="0" w:firstRowFirstColumn="0" w:firstRowLastColumn="0" w:lastRowFirstColumn="0" w:lastRowLastColumn="0"/>
            </w:pPr>
            <w:proofErr w:type="spellStart"/>
            <w:r w:rsidRPr="009400B7">
              <w:t>title</w:t>
            </w:r>
            <w:proofErr w:type="spellEnd"/>
          </w:p>
        </w:tc>
        <w:tc>
          <w:tcPr>
            <w:tcW w:w="1635" w:type="dxa"/>
          </w:tcPr>
          <w:p w14:paraId="7FCD80E6" w14:textId="7C00D97C" w:rsidR="004D0E4A" w:rsidRPr="009400B7" w:rsidRDefault="00433139" w:rsidP="00F51872">
            <w:pPr>
              <w:cnfStyle w:val="100000000000" w:firstRow="1" w:lastRow="0" w:firstColumn="0" w:lastColumn="0" w:oddVBand="0" w:evenVBand="0" w:oddHBand="0" w:evenHBand="0" w:firstRowFirstColumn="0" w:firstRowLastColumn="0" w:lastRowFirstColumn="0" w:lastRowLastColumn="0"/>
            </w:pPr>
            <w:r w:rsidRPr="009400B7">
              <w:t>artist</w:t>
            </w:r>
          </w:p>
        </w:tc>
        <w:tc>
          <w:tcPr>
            <w:tcW w:w="1636" w:type="dxa"/>
          </w:tcPr>
          <w:p w14:paraId="09D6EC39" w14:textId="0C5440A1" w:rsidR="004D0E4A" w:rsidRPr="009400B7" w:rsidRDefault="006E37A5" w:rsidP="00F51872">
            <w:pPr>
              <w:cnfStyle w:val="100000000000" w:firstRow="1" w:lastRow="0" w:firstColumn="0" w:lastColumn="0" w:oddVBand="0" w:evenVBand="0" w:oddHBand="0" w:evenHBand="0" w:firstRowFirstColumn="0" w:firstRowLastColumn="0" w:lastRowFirstColumn="0" w:lastRowLastColumn="0"/>
            </w:pPr>
            <w:proofErr w:type="spellStart"/>
            <w:r w:rsidRPr="009400B7">
              <w:t>fingerprinted</w:t>
            </w:r>
            <w:proofErr w:type="spellEnd"/>
          </w:p>
        </w:tc>
      </w:tr>
      <w:tr w:rsidR="004D0E4A" w:rsidRPr="009400B7" w14:paraId="45AE1851" w14:textId="77777777" w:rsidTr="004D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5" w:type="dxa"/>
          </w:tcPr>
          <w:p w14:paraId="11EC7AE8" w14:textId="7EA57FE3" w:rsidR="004D0E4A" w:rsidRPr="009400B7" w:rsidRDefault="00BB14C0" w:rsidP="00F51872">
            <w:pPr>
              <w:rPr>
                <w:b w:val="0"/>
              </w:rPr>
            </w:pPr>
            <w:r w:rsidRPr="009400B7">
              <w:t>INTEGER</w:t>
            </w:r>
            <w:r w:rsidRPr="009400B7">
              <w:rPr>
                <w:b w:val="0"/>
              </w:rPr>
              <w:t xml:space="preserve"> </w:t>
            </w:r>
            <w:r w:rsidR="00380BB8" w:rsidRPr="009400B7">
              <w:rPr>
                <w:b w:val="0"/>
              </w:rPr>
              <w:t>(32 bits)</w:t>
            </w:r>
            <w:r w:rsidRPr="009400B7">
              <w:rPr>
                <w:b w:val="0"/>
              </w:rPr>
              <w:t xml:space="preserve"> AUTO-INCREMENT zodat deze automatisch hoger wordt bij nieuwe toevoegingen</w:t>
            </w:r>
            <w:r w:rsidR="005B7898" w:rsidRPr="009400B7">
              <w:rPr>
                <w:b w:val="0"/>
              </w:rPr>
              <w:t>.</w:t>
            </w:r>
          </w:p>
        </w:tc>
        <w:tc>
          <w:tcPr>
            <w:tcW w:w="1635" w:type="dxa"/>
          </w:tcPr>
          <w:p w14:paraId="3833CD0E" w14:textId="2F26562B" w:rsidR="004D0E4A" w:rsidRPr="009400B7" w:rsidRDefault="00BB14C0" w:rsidP="00F51872">
            <w:pPr>
              <w:cnfStyle w:val="000000100000" w:firstRow="0" w:lastRow="0" w:firstColumn="0" w:lastColumn="0" w:oddVBand="0" w:evenVBand="0" w:oddHBand="1" w:evenHBand="0" w:firstRowFirstColumn="0" w:firstRowLastColumn="0" w:lastRowFirstColumn="0" w:lastRowLastColumn="0"/>
            </w:pPr>
            <w:r w:rsidRPr="009400B7">
              <w:rPr>
                <w:b/>
              </w:rPr>
              <w:t>CHAR</w:t>
            </w:r>
            <w:r w:rsidR="009F48E7" w:rsidRPr="009400B7">
              <w:t xml:space="preserve"> met lengte 100</w:t>
            </w:r>
            <w:r w:rsidR="00C24AB0" w:rsidRPr="009400B7">
              <w:t xml:space="preserve"> (100 bytes)</w:t>
            </w:r>
            <w:r w:rsidR="009F48E7" w:rsidRPr="009400B7">
              <w:t xml:space="preserve">. </w:t>
            </w:r>
            <w:r w:rsidR="00712A4E" w:rsidRPr="009400B7">
              <w:t>CHAR is een string</w:t>
            </w:r>
            <w:r w:rsidR="00470E14" w:rsidRPr="009400B7">
              <w:t xml:space="preserve"> met vaste lengte</w:t>
            </w:r>
            <w:r w:rsidR="00712A4E" w:rsidRPr="009400B7">
              <w:t xml:space="preserve">, de lengte </w:t>
            </w:r>
            <w:r w:rsidR="009F48E7" w:rsidRPr="009400B7">
              <w:t>100 is lang genoeg voor bestandsnamen</w:t>
            </w:r>
          </w:p>
        </w:tc>
        <w:tc>
          <w:tcPr>
            <w:tcW w:w="1635" w:type="dxa"/>
          </w:tcPr>
          <w:p w14:paraId="364E6375" w14:textId="771C9D7D" w:rsidR="004D0E4A" w:rsidRPr="009400B7" w:rsidRDefault="00712A4E" w:rsidP="00F51872">
            <w:pPr>
              <w:cnfStyle w:val="000000100000" w:firstRow="0" w:lastRow="0" w:firstColumn="0" w:lastColumn="0" w:oddVBand="0" w:evenVBand="0" w:oddHBand="1" w:evenHBand="0" w:firstRowFirstColumn="0" w:firstRowLastColumn="0" w:lastRowFirstColumn="0" w:lastRowLastColumn="0"/>
            </w:pPr>
            <w:r w:rsidRPr="009400B7">
              <w:rPr>
                <w:b/>
              </w:rPr>
              <w:t>CHAR</w:t>
            </w:r>
            <w:r w:rsidRPr="009400B7">
              <w:t xml:space="preserve"> </w:t>
            </w:r>
            <w:r w:rsidR="00470E14" w:rsidRPr="009400B7">
              <w:t>met lengte 100</w:t>
            </w:r>
            <w:r w:rsidR="00C24AB0" w:rsidRPr="009400B7">
              <w:t xml:space="preserve"> (100 bytes)</w:t>
            </w:r>
            <w:r w:rsidR="00470E14" w:rsidRPr="009400B7">
              <w:t xml:space="preserve">. De titel van het nummer </w:t>
            </w:r>
            <w:r w:rsidR="00A61288" w:rsidRPr="009400B7">
              <w:t>zal niet gauw langer dan 100 karakters zijn en is dus genoeg</w:t>
            </w:r>
            <w:r w:rsidR="00240A80" w:rsidRPr="009400B7">
              <w:t>.</w:t>
            </w:r>
          </w:p>
        </w:tc>
        <w:tc>
          <w:tcPr>
            <w:tcW w:w="1635" w:type="dxa"/>
          </w:tcPr>
          <w:p w14:paraId="784A6361" w14:textId="662F60FF" w:rsidR="004D0E4A" w:rsidRPr="009400B7" w:rsidRDefault="00240A80" w:rsidP="00F51872">
            <w:pPr>
              <w:cnfStyle w:val="000000100000" w:firstRow="0" w:lastRow="0" w:firstColumn="0" w:lastColumn="0" w:oddVBand="0" w:evenVBand="0" w:oddHBand="1" w:evenHBand="0" w:firstRowFirstColumn="0" w:firstRowLastColumn="0" w:lastRowFirstColumn="0" w:lastRowLastColumn="0"/>
            </w:pPr>
            <w:r w:rsidRPr="009400B7">
              <w:rPr>
                <w:b/>
              </w:rPr>
              <w:t>CHAR</w:t>
            </w:r>
            <w:r w:rsidRPr="009400B7">
              <w:t xml:space="preserve"> met lengte 100</w:t>
            </w:r>
            <w:r w:rsidR="00C24AB0" w:rsidRPr="009400B7">
              <w:t xml:space="preserve"> (100 bytes)</w:t>
            </w:r>
            <w:r w:rsidRPr="009400B7">
              <w:t>. De artiest van het nummer zal niet gauw langer dan 100 karakters zijn en is dus genoeg.</w:t>
            </w:r>
          </w:p>
        </w:tc>
        <w:tc>
          <w:tcPr>
            <w:tcW w:w="1636" w:type="dxa"/>
          </w:tcPr>
          <w:p w14:paraId="58D3854F" w14:textId="5A74B1F4" w:rsidR="004D0E4A" w:rsidRPr="009400B7" w:rsidRDefault="0052601A" w:rsidP="00084FC6">
            <w:pPr>
              <w:keepNext/>
              <w:cnfStyle w:val="000000100000" w:firstRow="0" w:lastRow="0" w:firstColumn="0" w:lastColumn="0" w:oddVBand="0" w:evenVBand="0" w:oddHBand="1" w:evenHBand="0" w:firstRowFirstColumn="0" w:firstRowLastColumn="0" w:lastRowFirstColumn="0" w:lastRowLastColumn="0"/>
            </w:pPr>
            <w:r w:rsidRPr="009400B7">
              <w:rPr>
                <w:b/>
              </w:rPr>
              <w:t>TINYINT</w:t>
            </w:r>
            <w:r w:rsidR="007B37E5" w:rsidRPr="009400B7">
              <w:t>. Een TINYINT is een INTEGER met een lengte van 4 bits</w:t>
            </w:r>
            <w:r w:rsidR="00940352" w:rsidRPr="009400B7">
              <w:t xml:space="preserve">, de maximale waarde hierdoor is 255. Hij wordt hier gebruikt als </w:t>
            </w:r>
            <w:proofErr w:type="spellStart"/>
            <w:r w:rsidR="00940352" w:rsidRPr="009400B7">
              <w:t>boolean</w:t>
            </w:r>
            <w:proofErr w:type="spellEnd"/>
            <w:r w:rsidR="00940352" w:rsidRPr="009400B7">
              <w:t xml:space="preserve">, dus hij is 0 of 1 </w:t>
            </w:r>
          </w:p>
        </w:tc>
      </w:tr>
    </w:tbl>
    <w:p w14:paraId="6357678C" w14:textId="30781B69" w:rsidR="00241B74" w:rsidRPr="009400B7" w:rsidRDefault="00084FC6" w:rsidP="00084FC6">
      <w:pPr>
        <w:pStyle w:val="Bijschrift"/>
      </w:pPr>
      <w:r w:rsidRPr="009400B7">
        <w:t xml:space="preserve">Tabel </w:t>
      </w:r>
      <w:r w:rsidR="00F54917">
        <w:rPr>
          <w:noProof/>
        </w:rPr>
        <w:fldChar w:fldCharType="begin"/>
      </w:r>
      <w:r w:rsidR="00F54917">
        <w:rPr>
          <w:noProof/>
        </w:rPr>
        <w:instrText xml:space="preserve"> SEQ Tabel \* ARABIC </w:instrText>
      </w:r>
      <w:r w:rsidR="00F54917">
        <w:rPr>
          <w:noProof/>
        </w:rPr>
        <w:fldChar w:fldCharType="separate"/>
      </w:r>
      <w:r w:rsidR="00DC56DE">
        <w:rPr>
          <w:noProof/>
        </w:rPr>
        <w:t>1</w:t>
      </w:r>
      <w:r w:rsidR="00F54917">
        <w:rPr>
          <w:noProof/>
        </w:rPr>
        <w:fldChar w:fldCharType="end"/>
      </w:r>
    </w:p>
    <w:p w14:paraId="7598DF5D" w14:textId="1438FCBD" w:rsidR="00241B74" w:rsidRPr="009400B7" w:rsidRDefault="001B4915" w:rsidP="00F51872">
      <w:r w:rsidRPr="009400B7">
        <w:t>Voor de vinger</w:t>
      </w:r>
      <w:r w:rsidR="009A37D0" w:rsidRPr="009400B7">
        <w:t xml:space="preserve">afdrukken tabel zijn vier kolommen nodig, namelijk </w:t>
      </w:r>
      <w:proofErr w:type="spellStart"/>
      <w:r w:rsidR="009A37D0" w:rsidRPr="009400B7">
        <w:t>id</w:t>
      </w:r>
      <w:proofErr w:type="spellEnd"/>
      <w:r w:rsidR="009A37D0" w:rsidRPr="009400B7">
        <w:t xml:space="preserve">, het </w:t>
      </w:r>
      <w:proofErr w:type="spellStart"/>
      <w:r w:rsidR="009A37D0" w:rsidRPr="009400B7">
        <w:t>id</w:t>
      </w:r>
      <w:proofErr w:type="spellEnd"/>
      <w:r w:rsidR="009A37D0" w:rsidRPr="009400B7">
        <w:t xml:space="preserve"> van het liedje, de vingerafdruk</w:t>
      </w:r>
      <w:r w:rsidR="009E4A8C" w:rsidRPr="009400B7">
        <w:t xml:space="preserve"> en het tijdstip. De opbouw van deze tabel is in tabel 2 weergegeven. De eerste rij is de kolomnaam en de tweede rij het datatype met bijbehorende argumenten.</w:t>
      </w:r>
      <w:r w:rsidR="00E80F4D" w:rsidRPr="009400B7">
        <w:br w:type="page"/>
      </w:r>
    </w:p>
    <w:tbl>
      <w:tblPr>
        <w:tblStyle w:val="Rastertabel4-Accent1"/>
        <w:tblW w:w="8199" w:type="dxa"/>
        <w:tblLook w:val="04A0" w:firstRow="1" w:lastRow="0" w:firstColumn="1" w:lastColumn="0" w:noHBand="0" w:noVBand="1"/>
      </w:tblPr>
      <w:tblGrid>
        <w:gridCol w:w="2048"/>
        <w:gridCol w:w="2055"/>
        <w:gridCol w:w="2048"/>
        <w:gridCol w:w="2048"/>
      </w:tblGrid>
      <w:tr w:rsidR="00F8043F" w:rsidRPr="009400B7" w14:paraId="1F8D9D8F" w14:textId="77777777" w:rsidTr="006C41B4">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048" w:type="dxa"/>
          </w:tcPr>
          <w:p w14:paraId="3E68AD70" w14:textId="5EB2D96D" w:rsidR="006C41B4" w:rsidRPr="009400B7" w:rsidRDefault="00EE3F73" w:rsidP="00AA22FD">
            <w:proofErr w:type="spellStart"/>
            <w:r w:rsidRPr="009400B7">
              <w:lastRenderedPageBreak/>
              <w:t>I</w:t>
            </w:r>
            <w:r w:rsidR="006C41B4" w:rsidRPr="009400B7">
              <w:t>d</w:t>
            </w:r>
            <w:proofErr w:type="spellEnd"/>
          </w:p>
        </w:tc>
        <w:tc>
          <w:tcPr>
            <w:tcW w:w="2055" w:type="dxa"/>
          </w:tcPr>
          <w:p w14:paraId="50D27CE0" w14:textId="18C44DB4" w:rsidR="006C41B4" w:rsidRPr="009400B7" w:rsidRDefault="006C41B4" w:rsidP="00AA22FD">
            <w:pPr>
              <w:cnfStyle w:val="100000000000" w:firstRow="1" w:lastRow="0" w:firstColumn="0" w:lastColumn="0" w:oddVBand="0" w:evenVBand="0" w:oddHBand="0" w:evenHBand="0" w:firstRowFirstColumn="0" w:firstRowLastColumn="0" w:lastRowFirstColumn="0" w:lastRowLastColumn="0"/>
            </w:pPr>
            <w:proofErr w:type="spellStart"/>
            <w:r w:rsidRPr="009400B7">
              <w:t>song_id</w:t>
            </w:r>
            <w:proofErr w:type="spellEnd"/>
          </w:p>
        </w:tc>
        <w:tc>
          <w:tcPr>
            <w:tcW w:w="2048" w:type="dxa"/>
          </w:tcPr>
          <w:p w14:paraId="360D7963" w14:textId="4C4708EA" w:rsidR="006C41B4" w:rsidRPr="009400B7" w:rsidRDefault="006C41B4" w:rsidP="00AA22FD">
            <w:pPr>
              <w:cnfStyle w:val="100000000000" w:firstRow="1" w:lastRow="0" w:firstColumn="0" w:lastColumn="0" w:oddVBand="0" w:evenVBand="0" w:oddHBand="0" w:evenHBand="0" w:firstRowFirstColumn="0" w:firstRowLastColumn="0" w:lastRowFirstColumn="0" w:lastRowLastColumn="0"/>
            </w:pPr>
            <w:r w:rsidRPr="009400B7">
              <w:t>fingerprint</w:t>
            </w:r>
          </w:p>
        </w:tc>
        <w:tc>
          <w:tcPr>
            <w:tcW w:w="2048" w:type="dxa"/>
          </w:tcPr>
          <w:p w14:paraId="3DF6A6E7" w14:textId="078249F9" w:rsidR="006C41B4" w:rsidRPr="009400B7" w:rsidRDefault="006C41B4" w:rsidP="00AA22FD">
            <w:pPr>
              <w:cnfStyle w:val="100000000000" w:firstRow="1" w:lastRow="0" w:firstColumn="0" w:lastColumn="0" w:oddVBand="0" w:evenVBand="0" w:oddHBand="0" w:evenHBand="0" w:firstRowFirstColumn="0" w:firstRowLastColumn="0" w:lastRowFirstColumn="0" w:lastRowLastColumn="0"/>
            </w:pPr>
            <w:r w:rsidRPr="009400B7">
              <w:t>time</w:t>
            </w:r>
          </w:p>
        </w:tc>
      </w:tr>
      <w:tr w:rsidR="00F8043F" w:rsidRPr="009400B7" w14:paraId="458A3019" w14:textId="77777777" w:rsidTr="006C41B4">
        <w:trPr>
          <w:cnfStyle w:val="000000100000" w:firstRow="0" w:lastRow="0" w:firstColumn="0" w:lastColumn="0" w:oddVBand="0" w:evenVBand="0" w:oddHBand="1" w:evenHBand="0" w:firstRowFirstColumn="0" w:firstRowLastColumn="0" w:lastRowFirstColumn="0" w:lastRowLastColumn="0"/>
          <w:trHeight w:val="2194"/>
        </w:trPr>
        <w:tc>
          <w:tcPr>
            <w:cnfStyle w:val="001000000000" w:firstRow="0" w:lastRow="0" w:firstColumn="1" w:lastColumn="0" w:oddVBand="0" w:evenVBand="0" w:oddHBand="0" w:evenHBand="0" w:firstRowFirstColumn="0" w:firstRowLastColumn="0" w:lastRowFirstColumn="0" w:lastRowLastColumn="0"/>
            <w:tcW w:w="2048" w:type="dxa"/>
          </w:tcPr>
          <w:p w14:paraId="16E2294E" w14:textId="4841B7BF" w:rsidR="006C41B4" w:rsidRPr="009400B7" w:rsidRDefault="00AF12F4" w:rsidP="00AA22FD">
            <w:pPr>
              <w:rPr>
                <w:b w:val="0"/>
              </w:rPr>
            </w:pPr>
            <w:r w:rsidRPr="009400B7">
              <w:t xml:space="preserve">UNSIGNED </w:t>
            </w:r>
            <w:r w:rsidR="006C41B4" w:rsidRPr="009400B7">
              <w:t>INTEGER</w:t>
            </w:r>
            <w:r w:rsidR="006C41B4" w:rsidRPr="009400B7">
              <w:rPr>
                <w:b w:val="0"/>
              </w:rPr>
              <w:t xml:space="preserve"> </w:t>
            </w:r>
            <w:r w:rsidR="00F85FFE" w:rsidRPr="009400B7">
              <w:rPr>
                <w:b w:val="0"/>
              </w:rPr>
              <w:t>(32 bits integer)</w:t>
            </w:r>
            <w:r w:rsidR="006C41B4" w:rsidRPr="009400B7">
              <w:rPr>
                <w:b w:val="0"/>
              </w:rPr>
              <w:t xml:space="preserve"> AUTO-INCREMENT zodat deze automatisch hoger wordt bij nieuwe toevoegingen</w:t>
            </w:r>
            <w:r w:rsidR="00E20FAB" w:rsidRPr="009400B7">
              <w:rPr>
                <w:b w:val="0"/>
              </w:rPr>
              <w:t xml:space="preserve">. </w:t>
            </w:r>
            <w:r w:rsidRPr="009400B7">
              <w:rPr>
                <w:b w:val="0"/>
              </w:rPr>
              <w:t>De waarde is</w:t>
            </w:r>
            <w:r w:rsidR="00E20FAB" w:rsidRPr="009400B7">
              <w:rPr>
                <w:b w:val="0"/>
              </w:rPr>
              <w:t xml:space="preserve"> maximaal </w:t>
            </w:r>
            <w:r w:rsidR="00386B9B" w:rsidRPr="009400B7">
              <w:rPr>
                <w:b w:val="0"/>
              </w:rPr>
              <w:t>4</w:t>
            </w:r>
            <w:r w:rsidR="00F8043F" w:rsidRPr="009400B7">
              <w:rPr>
                <w:b w:val="0"/>
              </w:rPr>
              <w:t>.</w:t>
            </w:r>
            <w:r w:rsidR="00386B9B" w:rsidRPr="009400B7">
              <w:rPr>
                <w:b w:val="0"/>
              </w:rPr>
              <w:t>294</w:t>
            </w:r>
            <w:r w:rsidR="00F8043F" w:rsidRPr="009400B7">
              <w:rPr>
                <w:b w:val="0"/>
              </w:rPr>
              <w:t>.</w:t>
            </w:r>
            <w:r w:rsidR="00386B9B" w:rsidRPr="009400B7">
              <w:rPr>
                <w:b w:val="0"/>
              </w:rPr>
              <w:t>967</w:t>
            </w:r>
            <w:r w:rsidR="00F8043F" w:rsidRPr="009400B7">
              <w:rPr>
                <w:b w:val="0"/>
              </w:rPr>
              <w:t>.</w:t>
            </w:r>
            <w:r w:rsidR="00386B9B" w:rsidRPr="009400B7">
              <w:rPr>
                <w:b w:val="0"/>
              </w:rPr>
              <w:t>295</w:t>
            </w:r>
            <w:r w:rsidR="00FE260F" w:rsidRPr="009400B7">
              <w:rPr>
                <w:b w:val="0"/>
              </w:rPr>
              <w:t>.</w:t>
            </w:r>
          </w:p>
        </w:tc>
        <w:tc>
          <w:tcPr>
            <w:tcW w:w="2055" w:type="dxa"/>
          </w:tcPr>
          <w:p w14:paraId="7D574B35" w14:textId="7B58A574" w:rsidR="006C41B4" w:rsidRPr="009400B7" w:rsidRDefault="00F8043F" w:rsidP="00AA22FD">
            <w:pPr>
              <w:cnfStyle w:val="000000100000" w:firstRow="0" w:lastRow="0" w:firstColumn="0" w:lastColumn="0" w:oddVBand="0" w:evenVBand="0" w:oddHBand="1" w:evenHBand="0" w:firstRowFirstColumn="0" w:firstRowLastColumn="0" w:lastRowFirstColumn="0" w:lastRowLastColumn="0"/>
            </w:pPr>
            <w:r w:rsidRPr="009400B7">
              <w:rPr>
                <w:b/>
              </w:rPr>
              <w:t xml:space="preserve">UNSIGNED </w:t>
            </w:r>
            <w:r w:rsidR="00F85FFE" w:rsidRPr="009400B7">
              <w:rPr>
                <w:b/>
              </w:rPr>
              <w:t>SMALLINT</w:t>
            </w:r>
            <w:r w:rsidR="006C41B4" w:rsidRPr="009400B7">
              <w:t xml:space="preserve"> </w:t>
            </w:r>
            <w:r w:rsidR="00302558" w:rsidRPr="009400B7">
              <w:t>(16 bits integer)</w:t>
            </w:r>
            <w:r w:rsidR="006C41B4" w:rsidRPr="009400B7">
              <w:t xml:space="preserve">. </w:t>
            </w:r>
            <w:r w:rsidR="00951E30" w:rsidRPr="009400B7">
              <w:t xml:space="preserve">Hiervan is de waarde maximaal </w:t>
            </w:r>
            <w:r w:rsidR="00FE260F" w:rsidRPr="009400B7">
              <w:t>65535, mochten er meer liedjes in de database komen, dan kan de lengte verlengd worden ten koste van opslag.</w:t>
            </w:r>
          </w:p>
        </w:tc>
        <w:tc>
          <w:tcPr>
            <w:tcW w:w="2048" w:type="dxa"/>
          </w:tcPr>
          <w:p w14:paraId="18ED2119" w14:textId="32762F46" w:rsidR="006C41B4" w:rsidRPr="009400B7" w:rsidRDefault="006C41B4" w:rsidP="00AA22FD">
            <w:pPr>
              <w:cnfStyle w:val="000000100000" w:firstRow="0" w:lastRow="0" w:firstColumn="0" w:lastColumn="0" w:oddVBand="0" w:evenVBand="0" w:oddHBand="1" w:evenHBand="0" w:firstRowFirstColumn="0" w:firstRowLastColumn="0" w:lastRowFirstColumn="0" w:lastRowLastColumn="0"/>
            </w:pPr>
            <w:r w:rsidRPr="009400B7">
              <w:rPr>
                <w:b/>
              </w:rPr>
              <w:t>CHAR</w:t>
            </w:r>
            <w:r w:rsidRPr="009400B7">
              <w:t xml:space="preserve"> met lengte</w:t>
            </w:r>
            <w:r w:rsidR="00FE260F" w:rsidRPr="009400B7">
              <w:t xml:space="preserve"> </w:t>
            </w:r>
            <w:r w:rsidR="00110E48" w:rsidRPr="009400B7">
              <w:t>128</w:t>
            </w:r>
            <w:r w:rsidR="00302558" w:rsidRPr="009400B7">
              <w:t xml:space="preserve"> (128 bytes)</w:t>
            </w:r>
            <w:r w:rsidRPr="009400B7">
              <w:t xml:space="preserve">. </w:t>
            </w:r>
            <w:r w:rsidR="00FE260F" w:rsidRPr="009400B7">
              <w:t>De SHA</w:t>
            </w:r>
            <w:r w:rsidR="00110E48" w:rsidRPr="009400B7">
              <w:t>-512 hash is 128 tekens lang, dus dit is precies genoeg.</w:t>
            </w:r>
          </w:p>
        </w:tc>
        <w:tc>
          <w:tcPr>
            <w:tcW w:w="2048" w:type="dxa"/>
          </w:tcPr>
          <w:p w14:paraId="5C1B84D6" w14:textId="57A6E5B1" w:rsidR="006C41B4" w:rsidRPr="009400B7" w:rsidRDefault="008851CB" w:rsidP="00F022BB">
            <w:pPr>
              <w:keepNext/>
              <w:cnfStyle w:val="000000100000" w:firstRow="0" w:lastRow="0" w:firstColumn="0" w:lastColumn="0" w:oddVBand="0" w:evenVBand="0" w:oddHBand="1" w:evenHBand="0" w:firstRowFirstColumn="0" w:firstRowLastColumn="0" w:lastRowFirstColumn="0" w:lastRowLastColumn="0"/>
            </w:pPr>
            <w:r w:rsidRPr="009400B7">
              <w:rPr>
                <w:b/>
              </w:rPr>
              <w:t>MEDIUM</w:t>
            </w:r>
            <w:r w:rsidR="0047446E" w:rsidRPr="009400B7">
              <w:rPr>
                <w:b/>
              </w:rPr>
              <w:t>INT</w:t>
            </w:r>
            <w:r w:rsidR="0047446E" w:rsidRPr="009400B7">
              <w:t xml:space="preserve">. </w:t>
            </w:r>
            <w:r w:rsidR="00350AAB" w:rsidRPr="009400B7">
              <w:t>(24 bits integer)</w:t>
            </w:r>
            <w:r w:rsidRPr="009400B7">
              <w:t xml:space="preserve">. De maximale waarde hiervan is </w:t>
            </w:r>
            <w:r w:rsidR="00350AAB" w:rsidRPr="009400B7">
              <w:t>16777215.</w:t>
            </w:r>
            <w:r w:rsidR="00DA540A" w:rsidRPr="009400B7">
              <w:t xml:space="preserve"> SMALLINT was in sommige gevallen te klein voor een aantal nummers, dus is er voor een MEDIUMINT gek</w:t>
            </w:r>
            <w:r w:rsidR="00E80F4D" w:rsidRPr="009400B7">
              <w:t>ozen.</w:t>
            </w:r>
          </w:p>
        </w:tc>
      </w:tr>
    </w:tbl>
    <w:p w14:paraId="1C80475F" w14:textId="7B92658D" w:rsidR="009E4A8C" w:rsidRPr="009400B7" w:rsidRDefault="00F022BB" w:rsidP="00F022BB">
      <w:pPr>
        <w:pStyle w:val="Bijschrift"/>
      </w:pPr>
      <w:r w:rsidRPr="009400B7">
        <w:t xml:space="preserve">Tabel </w:t>
      </w:r>
      <w:r w:rsidR="00F54917">
        <w:rPr>
          <w:noProof/>
        </w:rPr>
        <w:fldChar w:fldCharType="begin"/>
      </w:r>
      <w:r w:rsidR="00F54917">
        <w:rPr>
          <w:noProof/>
        </w:rPr>
        <w:instrText xml:space="preserve"> SEQ Tabel \* ARABIC </w:instrText>
      </w:r>
      <w:r w:rsidR="00F54917">
        <w:rPr>
          <w:noProof/>
        </w:rPr>
        <w:fldChar w:fldCharType="separate"/>
      </w:r>
      <w:r w:rsidR="00DC56DE">
        <w:rPr>
          <w:noProof/>
        </w:rPr>
        <w:t>2</w:t>
      </w:r>
      <w:r w:rsidR="00F54917">
        <w:rPr>
          <w:noProof/>
        </w:rPr>
        <w:fldChar w:fldCharType="end"/>
      </w:r>
    </w:p>
    <w:p w14:paraId="35DB47DE" w14:textId="127BA677" w:rsidR="009E4A8C" w:rsidRPr="009400B7" w:rsidRDefault="00527136" w:rsidP="00F51872">
      <w:r w:rsidRPr="009400B7">
        <w:t xml:space="preserve">Echter, na het indexen van 10 test nummers was de database 389.9 </w:t>
      </w:r>
      <w:proofErr w:type="spellStart"/>
      <w:r w:rsidRPr="009400B7">
        <w:t>MiB</w:t>
      </w:r>
      <w:proofErr w:type="spellEnd"/>
      <w:r w:rsidRPr="009400B7">
        <w:t xml:space="preserve"> groot, wat neerkomt op 78 GiB voor 2000 nummers. Dit is een zeer grote database voor dat aantal nummers. Er is daarom gekozen om het datatype van die kolom aan te passen naar een veld met 8 bytes. We houden hierdoor een entropie van 2^64, wat ruim genoeg is voor het opslaan van vingerafdrukken. Hierna was de database geslonken naar 54.1 </w:t>
      </w:r>
      <w:proofErr w:type="spellStart"/>
      <w:r w:rsidRPr="009400B7">
        <w:t>MiB</w:t>
      </w:r>
      <w:proofErr w:type="spellEnd"/>
      <w:r w:rsidRPr="009400B7">
        <w:t>, wat resulteert in ongeveer 10.8 GiB voor 2000 nummers. Een verbetering van ongeveer 8 keer. De herziene versie van deze tabel is te zien in tabel 3.</w:t>
      </w:r>
    </w:p>
    <w:tbl>
      <w:tblPr>
        <w:tblStyle w:val="Rastertabel4-Accent1"/>
        <w:tblW w:w="8199" w:type="dxa"/>
        <w:tblLook w:val="04A0" w:firstRow="1" w:lastRow="0" w:firstColumn="1" w:lastColumn="0" w:noHBand="0" w:noVBand="1"/>
      </w:tblPr>
      <w:tblGrid>
        <w:gridCol w:w="2048"/>
        <w:gridCol w:w="2055"/>
        <w:gridCol w:w="2048"/>
        <w:gridCol w:w="2048"/>
      </w:tblGrid>
      <w:tr w:rsidR="0082401C" w:rsidRPr="009400B7" w14:paraId="7EFE6E3F" w14:textId="77777777" w:rsidTr="00AA22FD">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048" w:type="dxa"/>
          </w:tcPr>
          <w:p w14:paraId="03E1E4DC" w14:textId="07E980F4" w:rsidR="0082401C" w:rsidRPr="009400B7" w:rsidRDefault="00EE3F73" w:rsidP="00AA22FD">
            <w:proofErr w:type="spellStart"/>
            <w:r w:rsidRPr="009400B7">
              <w:t>I</w:t>
            </w:r>
            <w:r w:rsidR="0082401C" w:rsidRPr="009400B7">
              <w:t>d</w:t>
            </w:r>
            <w:proofErr w:type="spellEnd"/>
          </w:p>
        </w:tc>
        <w:tc>
          <w:tcPr>
            <w:tcW w:w="2055" w:type="dxa"/>
          </w:tcPr>
          <w:p w14:paraId="0C157B94" w14:textId="77777777" w:rsidR="0082401C" w:rsidRPr="009400B7" w:rsidRDefault="0082401C" w:rsidP="00AA22FD">
            <w:pPr>
              <w:cnfStyle w:val="100000000000" w:firstRow="1" w:lastRow="0" w:firstColumn="0" w:lastColumn="0" w:oddVBand="0" w:evenVBand="0" w:oddHBand="0" w:evenHBand="0" w:firstRowFirstColumn="0" w:firstRowLastColumn="0" w:lastRowFirstColumn="0" w:lastRowLastColumn="0"/>
            </w:pPr>
            <w:proofErr w:type="spellStart"/>
            <w:r w:rsidRPr="009400B7">
              <w:t>song_id</w:t>
            </w:r>
            <w:proofErr w:type="spellEnd"/>
          </w:p>
        </w:tc>
        <w:tc>
          <w:tcPr>
            <w:tcW w:w="2048" w:type="dxa"/>
          </w:tcPr>
          <w:p w14:paraId="2F32A453" w14:textId="77777777" w:rsidR="0082401C" w:rsidRPr="009400B7" w:rsidRDefault="0082401C" w:rsidP="00AA22FD">
            <w:pPr>
              <w:cnfStyle w:val="100000000000" w:firstRow="1" w:lastRow="0" w:firstColumn="0" w:lastColumn="0" w:oddVBand="0" w:evenVBand="0" w:oddHBand="0" w:evenHBand="0" w:firstRowFirstColumn="0" w:firstRowLastColumn="0" w:lastRowFirstColumn="0" w:lastRowLastColumn="0"/>
            </w:pPr>
            <w:r w:rsidRPr="009400B7">
              <w:t>fingerprint</w:t>
            </w:r>
          </w:p>
        </w:tc>
        <w:tc>
          <w:tcPr>
            <w:tcW w:w="2048" w:type="dxa"/>
          </w:tcPr>
          <w:p w14:paraId="44D6C989" w14:textId="77777777" w:rsidR="0082401C" w:rsidRPr="009400B7" w:rsidRDefault="0082401C" w:rsidP="00AA22FD">
            <w:pPr>
              <w:cnfStyle w:val="100000000000" w:firstRow="1" w:lastRow="0" w:firstColumn="0" w:lastColumn="0" w:oddVBand="0" w:evenVBand="0" w:oddHBand="0" w:evenHBand="0" w:firstRowFirstColumn="0" w:firstRowLastColumn="0" w:lastRowFirstColumn="0" w:lastRowLastColumn="0"/>
            </w:pPr>
            <w:r w:rsidRPr="009400B7">
              <w:t>time</w:t>
            </w:r>
          </w:p>
        </w:tc>
      </w:tr>
      <w:tr w:rsidR="0082401C" w:rsidRPr="009400B7" w14:paraId="7874A42D" w14:textId="77777777" w:rsidTr="00AA22FD">
        <w:trPr>
          <w:cnfStyle w:val="000000100000" w:firstRow="0" w:lastRow="0" w:firstColumn="0" w:lastColumn="0" w:oddVBand="0" w:evenVBand="0" w:oddHBand="1" w:evenHBand="0" w:firstRowFirstColumn="0" w:firstRowLastColumn="0" w:lastRowFirstColumn="0" w:lastRowLastColumn="0"/>
          <w:trHeight w:val="2194"/>
        </w:trPr>
        <w:tc>
          <w:tcPr>
            <w:cnfStyle w:val="001000000000" w:firstRow="0" w:lastRow="0" w:firstColumn="1" w:lastColumn="0" w:oddVBand="0" w:evenVBand="0" w:oddHBand="0" w:evenHBand="0" w:firstRowFirstColumn="0" w:firstRowLastColumn="0" w:lastRowFirstColumn="0" w:lastRowLastColumn="0"/>
            <w:tcW w:w="2048" w:type="dxa"/>
          </w:tcPr>
          <w:p w14:paraId="01D87328" w14:textId="77777777" w:rsidR="0082401C" w:rsidRPr="009400B7" w:rsidRDefault="0082401C" w:rsidP="00AA22FD">
            <w:pPr>
              <w:rPr>
                <w:b w:val="0"/>
              </w:rPr>
            </w:pPr>
            <w:r w:rsidRPr="009400B7">
              <w:t>UNSIGNED INTEGER</w:t>
            </w:r>
            <w:r w:rsidRPr="009400B7">
              <w:rPr>
                <w:b w:val="0"/>
              </w:rPr>
              <w:t xml:space="preserve"> (32 bits integer) AUTO-INCREMENT zodat deze automatisch hoger wordt bij nieuwe toevoegingen. De waarde is maximaal 4.294.967.295.</w:t>
            </w:r>
          </w:p>
        </w:tc>
        <w:tc>
          <w:tcPr>
            <w:tcW w:w="2055" w:type="dxa"/>
          </w:tcPr>
          <w:p w14:paraId="67C67A34" w14:textId="77777777" w:rsidR="0082401C" w:rsidRPr="009400B7" w:rsidRDefault="0082401C" w:rsidP="00AA22FD">
            <w:pPr>
              <w:cnfStyle w:val="000000100000" w:firstRow="0" w:lastRow="0" w:firstColumn="0" w:lastColumn="0" w:oddVBand="0" w:evenVBand="0" w:oddHBand="1" w:evenHBand="0" w:firstRowFirstColumn="0" w:firstRowLastColumn="0" w:lastRowFirstColumn="0" w:lastRowLastColumn="0"/>
            </w:pPr>
            <w:r w:rsidRPr="009400B7">
              <w:rPr>
                <w:b/>
              </w:rPr>
              <w:t>UNSIGNED SMALLINT</w:t>
            </w:r>
            <w:r w:rsidRPr="009400B7">
              <w:t xml:space="preserve"> (16 bits integer). Hiervan is de waarde maximaal 65535, mochten er meer liedjes in de database komen, dan kan de lengte verlengd worden ten koste van opslag.</w:t>
            </w:r>
          </w:p>
        </w:tc>
        <w:tc>
          <w:tcPr>
            <w:tcW w:w="2048" w:type="dxa"/>
          </w:tcPr>
          <w:p w14:paraId="444B1155" w14:textId="7CB03048" w:rsidR="0082401C" w:rsidRPr="009400B7" w:rsidRDefault="0082401C" w:rsidP="00AA22FD">
            <w:pPr>
              <w:cnfStyle w:val="000000100000" w:firstRow="0" w:lastRow="0" w:firstColumn="0" w:lastColumn="0" w:oddVBand="0" w:evenVBand="0" w:oddHBand="1" w:evenHBand="0" w:firstRowFirstColumn="0" w:firstRowLastColumn="0" w:lastRowFirstColumn="0" w:lastRowLastColumn="0"/>
            </w:pPr>
            <w:r w:rsidRPr="009400B7">
              <w:rPr>
                <w:b/>
              </w:rPr>
              <w:t>BYTE</w:t>
            </w:r>
            <w:r w:rsidRPr="009400B7">
              <w:t xml:space="preserve"> met lengte 8. </w:t>
            </w:r>
            <w:r w:rsidR="005318F7" w:rsidRPr="009400B7">
              <w:t>Door de grootte van dit veld in te korten houden we een kleiner, maar nog steeds groot genoeg aantal mogelijkheden over en verkleinen we de database aanzienlijk</w:t>
            </w:r>
            <w:r w:rsidR="008F0D14" w:rsidRPr="009400B7">
              <w:t>.</w:t>
            </w:r>
          </w:p>
        </w:tc>
        <w:tc>
          <w:tcPr>
            <w:tcW w:w="2048" w:type="dxa"/>
          </w:tcPr>
          <w:p w14:paraId="0EE4BEB3" w14:textId="77777777" w:rsidR="0082401C" w:rsidRPr="009400B7" w:rsidRDefault="0082401C" w:rsidP="0082401C">
            <w:pPr>
              <w:keepNext/>
              <w:cnfStyle w:val="000000100000" w:firstRow="0" w:lastRow="0" w:firstColumn="0" w:lastColumn="0" w:oddVBand="0" w:evenVBand="0" w:oddHBand="1" w:evenHBand="0" w:firstRowFirstColumn="0" w:firstRowLastColumn="0" w:lastRowFirstColumn="0" w:lastRowLastColumn="0"/>
            </w:pPr>
            <w:r w:rsidRPr="009400B7">
              <w:rPr>
                <w:b/>
              </w:rPr>
              <w:t>MEDIUMINT</w:t>
            </w:r>
            <w:r w:rsidRPr="009400B7">
              <w:t>. (24 bits integer). De maximale waarde hiervan is 16777215. SMALLINT was in sommige gevallen te klein voor een aantal nummers, dus is er voor een MEDIUMINT gekozen.</w:t>
            </w:r>
          </w:p>
        </w:tc>
      </w:tr>
    </w:tbl>
    <w:p w14:paraId="23B23A0B" w14:textId="044D61AA" w:rsidR="0082401C" w:rsidRPr="009400B7" w:rsidRDefault="0082401C">
      <w:pPr>
        <w:pStyle w:val="Bijschrift"/>
      </w:pPr>
      <w:r w:rsidRPr="009400B7">
        <w:t xml:space="preserve">Tabel </w:t>
      </w:r>
      <w:r w:rsidR="00F54917">
        <w:rPr>
          <w:noProof/>
        </w:rPr>
        <w:fldChar w:fldCharType="begin"/>
      </w:r>
      <w:r w:rsidR="00F54917">
        <w:rPr>
          <w:noProof/>
        </w:rPr>
        <w:instrText xml:space="preserve"> SEQ Tabel \* ARABIC </w:instrText>
      </w:r>
      <w:r w:rsidR="00F54917">
        <w:rPr>
          <w:noProof/>
        </w:rPr>
        <w:fldChar w:fldCharType="separate"/>
      </w:r>
      <w:r w:rsidR="00DC56DE">
        <w:rPr>
          <w:noProof/>
        </w:rPr>
        <w:t>3</w:t>
      </w:r>
      <w:r w:rsidR="00F54917">
        <w:rPr>
          <w:noProof/>
        </w:rPr>
        <w:fldChar w:fldCharType="end"/>
      </w:r>
    </w:p>
    <w:p w14:paraId="6DB89E81" w14:textId="234DF208" w:rsidR="000F47CE" w:rsidRPr="009400B7" w:rsidRDefault="005B670E" w:rsidP="00880AE6">
      <w:r w:rsidRPr="009400B7">
        <w:t xml:space="preserve">Maar er was nog </w:t>
      </w:r>
      <w:r w:rsidR="00E42A15" w:rsidRPr="009400B7">
        <w:t xml:space="preserve">een probleem: zoek tijd. Wanneer er in een database met 200 nummers gezocht werd naar één bepaalde vingerafdruk, duurde dit </w:t>
      </w:r>
      <w:r w:rsidR="00C30F8D" w:rsidRPr="009400B7">
        <w:t xml:space="preserve">bijna 6 seconden. Dit is veel te lang om de gestelde eis van gemiddeld twee seconden te kunnen halen. Om dit op te lossen is er een index toegevoegd op het </w:t>
      </w:r>
      <w:r w:rsidR="00C30F8D" w:rsidRPr="009400B7">
        <w:rPr>
          <w:rFonts w:ascii="Consolas" w:hAnsi="Consolas"/>
        </w:rPr>
        <w:t>fingerprint</w:t>
      </w:r>
      <w:r w:rsidR="00C30F8D" w:rsidRPr="009400B7">
        <w:t xml:space="preserve"> veld </w:t>
      </w:r>
      <w:r w:rsidR="00704DD0" w:rsidRPr="009400B7">
        <w:t xml:space="preserve">van de </w:t>
      </w:r>
      <w:proofErr w:type="spellStart"/>
      <w:r w:rsidR="00704DD0" w:rsidRPr="009400B7">
        <w:rPr>
          <w:rFonts w:ascii="Consolas" w:hAnsi="Consolas"/>
        </w:rPr>
        <w:t>fingerprints</w:t>
      </w:r>
      <w:proofErr w:type="spellEnd"/>
      <w:r w:rsidR="00704DD0" w:rsidRPr="009400B7">
        <w:t xml:space="preserve"> tabel. Het resultaat</w:t>
      </w:r>
      <w:r w:rsidR="000E7F36" w:rsidRPr="009400B7">
        <w:t>: de zoekopdracht duurde nu nog maar 0,000s in plaats van 6. Minder dan een milliseconde dus</w:t>
      </w:r>
      <w:r w:rsidR="00F27146" w:rsidRPr="009400B7">
        <w:t>. De tijdswinst was dus minsten</w:t>
      </w:r>
      <w:r w:rsidR="00AB653A" w:rsidRPr="009400B7">
        <w:t>s</w:t>
      </w:r>
      <w:r w:rsidR="00F27146" w:rsidRPr="009400B7">
        <w:t xml:space="preserve"> een factor 6000.</w:t>
      </w:r>
    </w:p>
    <w:p w14:paraId="6405AA5D" w14:textId="77777777" w:rsidR="00BE0FE1" w:rsidRDefault="00BE0FE1" w:rsidP="00BE0FE1"/>
    <w:p w14:paraId="004ADE79" w14:textId="49670F4D" w:rsidR="00B4279E" w:rsidRDefault="00B4279E" w:rsidP="00B4279E">
      <w:pPr>
        <w:pStyle w:val="kop20"/>
      </w:pPr>
      <w:r w:rsidRPr="009400B7">
        <w:lastRenderedPageBreak/>
        <w:t>Onderdeel 4: Matchen fragment aan geheel</w:t>
      </w:r>
    </w:p>
    <w:p w14:paraId="1EB7ACB5" w14:textId="77777777" w:rsidR="00F023FF" w:rsidRPr="00584848" w:rsidRDefault="006E76AB" w:rsidP="00906187">
      <w:pPr>
        <w:rPr>
          <w:lang w:val="en-GB"/>
        </w:rPr>
      </w:pPr>
      <w:r>
        <w:t>Om een fragment te matchen aan een nummer</w:t>
      </w:r>
      <w:r w:rsidR="00A52F3A">
        <w:t xml:space="preserve"> worden er op dezelfde manier als bij het origineel vingerafdrukken uit het geluidsfragment gehaald. </w:t>
      </w:r>
      <w:r w:rsidR="00E13CB7">
        <w:t>Vervolgens moeten deze vingerafdrukken worden gezocht in de database</w:t>
      </w:r>
      <w:r w:rsidR="005B433B">
        <w:t xml:space="preserve">. </w:t>
      </w:r>
      <w:r w:rsidR="00814381">
        <w:t>Eerst wordt er hiervoor een lijst gemaakt met het aantal matches per origineel</w:t>
      </w:r>
      <w:r w:rsidR="00324CC3">
        <w:t xml:space="preserve">. </w:t>
      </w:r>
      <w:proofErr w:type="spellStart"/>
      <w:r w:rsidR="008323CC" w:rsidRPr="00584848">
        <w:rPr>
          <w:lang w:val="en-GB"/>
        </w:rPr>
        <w:t>Hiervoor</w:t>
      </w:r>
      <w:proofErr w:type="spellEnd"/>
      <w:r w:rsidR="008323CC" w:rsidRPr="00584848">
        <w:rPr>
          <w:lang w:val="en-GB"/>
        </w:rPr>
        <w:t xml:space="preserve"> </w:t>
      </w:r>
      <w:proofErr w:type="spellStart"/>
      <w:r w:rsidR="008323CC" w:rsidRPr="00584848">
        <w:rPr>
          <w:lang w:val="en-GB"/>
        </w:rPr>
        <w:t>wordt</w:t>
      </w:r>
      <w:proofErr w:type="spellEnd"/>
      <w:r w:rsidR="008323CC" w:rsidRPr="00584848">
        <w:rPr>
          <w:lang w:val="en-GB"/>
        </w:rPr>
        <w:t xml:space="preserve"> de </w:t>
      </w:r>
      <w:proofErr w:type="spellStart"/>
      <w:r w:rsidR="008323CC" w:rsidRPr="00584848">
        <w:rPr>
          <w:lang w:val="en-GB"/>
        </w:rPr>
        <w:t>volgende</w:t>
      </w:r>
      <w:proofErr w:type="spellEnd"/>
      <w:r w:rsidR="008323CC" w:rsidRPr="00584848">
        <w:rPr>
          <w:lang w:val="en-GB"/>
        </w:rPr>
        <w:t xml:space="preserve"> query </w:t>
      </w:r>
      <w:proofErr w:type="spellStart"/>
      <w:r w:rsidR="008323CC" w:rsidRPr="00584848">
        <w:rPr>
          <w:lang w:val="en-GB"/>
        </w:rPr>
        <w:t>gebruikt</w:t>
      </w:r>
      <w:proofErr w:type="spellEnd"/>
      <w:r w:rsidR="008323CC" w:rsidRPr="00584848">
        <w:rPr>
          <w:lang w:val="en-GB"/>
        </w:rPr>
        <w:t>:</w:t>
      </w:r>
    </w:p>
    <w:p w14:paraId="3A97DDC1" w14:textId="77777777" w:rsidR="00F023FF" w:rsidRPr="00F023FF" w:rsidRDefault="00F023FF" w:rsidP="001C6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lang w:val="en-GB"/>
        </w:rPr>
      </w:pPr>
      <w:r w:rsidRPr="00F023FF">
        <w:rPr>
          <w:rFonts w:ascii="Consolas" w:eastAsia="Times New Roman" w:hAnsi="Consolas" w:cs="Courier New"/>
          <w:color w:val="A5C261"/>
          <w:lang w:val="en-GB"/>
        </w:rPr>
        <w:t xml:space="preserve">SELECT </w:t>
      </w:r>
      <w:proofErr w:type="spellStart"/>
      <w:r w:rsidRPr="00F023FF">
        <w:rPr>
          <w:rFonts w:ascii="Consolas" w:eastAsia="Times New Roman" w:hAnsi="Consolas" w:cs="Courier New"/>
          <w:color w:val="9876AA"/>
          <w:lang w:val="en-GB"/>
        </w:rPr>
        <w:t>song_id</w:t>
      </w:r>
      <w:proofErr w:type="spellEnd"/>
      <w:r w:rsidRPr="00F023FF">
        <w:rPr>
          <w:rFonts w:ascii="Consolas" w:eastAsia="Times New Roman" w:hAnsi="Consolas" w:cs="Courier New"/>
          <w:color w:val="A5C261"/>
          <w:lang w:val="en-GB"/>
        </w:rPr>
        <w:t xml:space="preserve">, </w:t>
      </w:r>
      <w:r w:rsidRPr="00F023FF">
        <w:rPr>
          <w:rFonts w:ascii="Consolas" w:eastAsia="Times New Roman" w:hAnsi="Consolas" w:cs="Courier New"/>
          <w:i/>
          <w:iCs/>
          <w:color w:val="FFC66D"/>
          <w:lang w:val="en-GB"/>
        </w:rPr>
        <w:t>COUNT</w:t>
      </w:r>
      <w:r w:rsidRPr="00F023FF">
        <w:rPr>
          <w:rFonts w:ascii="Consolas" w:eastAsia="Times New Roman" w:hAnsi="Consolas" w:cs="Courier New"/>
          <w:color w:val="A5C261"/>
          <w:lang w:val="en-GB"/>
        </w:rPr>
        <w:t>(</w:t>
      </w:r>
      <w:r w:rsidRPr="00F023FF">
        <w:rPr>
          <w:rFonts w:ascii="Consolas" w:eastAsia="Times New Roman" w:hAnsi="Consolas" w:cs="Courier New"/>
          <w:color w:val="FFC66D"/>
          <w:lang w:val="en-GB"/>
        </w:rPr>
        <w:t>*</w:t>
      </w:r>
      <w:r w:rsidRPr="00F023FF">
        <w:rPr>
          <w:rFonts w:ascii="Consolas" w:eastAsia="Times New Roman" w:hAnsi="Consolas" w:cs="Courier New"/>
          <w:color w:val="A5C261"/>
          <w:lang w:val="en-GB"/>
        </w:rPr>
        <w:t xml:space="preserve">) as </w:t>
      </w:r>
      <w:proofErr w:type="spellStart"/>
      <w:r w:rsidRPr="00F023FF">
        <w:rPr>
          <w:rFonts w:ascii="Consolas" w:eastAsia="Times New Roman" w:hAnsi="Consolas" w:cs="Courier New"/>
          <w:color w:val="A5C261"/>
          <w:lang w:val="en-GB"/>
        </w:rPr>
        <w:t>cnt</w:t>
      </w:r>
      <w:proofErr w:type="spellEnd"/>
      <w:r w:rsidRPr="00F023FF">
        <w:rPr>
          <w:rFonts w:ascii="Consolas" w:eastAsia="Times New Roman" w:hAnsi="Consolas" w:cs="Courier New"/>
          <w:color w:val="A5C261"/>
          <w:lang w:val="en-GB"/>
        </w:rPr>
        <w:t xml:space="preserve"> FROM (SELECT </w:t>
      </w:r>
      <w:proofErr w:type="spellStart"/>
      <w:r w:rsidRPr="00F023FF">
        <w:rPr>
          <w:rFonts w:ascii="Consolas" w:eastAsia="Times New Roman" w:hAnsi="Consolas" w:cs="Courier New"/>
          <w:color w:val="9876AA"/>
          <w:lang w:val="en-GB"/>
        </w:rPr>
        <w:t>song_id</w:t>
      </w:r>
      <w:proofErr w:type="spellEnd"/>
      <w:r w:rsidRPr="00F023FF">
        <w:rPr>
          <w:rFonts w:ascii="Consolas" w:eastAsia="Times New Roman" w:hAnsi="Consolas" w:cs="Courier New"/>
          <w:color w:val="A5C261"/>
          <w:lang w:val="en-GB"/>
        </w:rPr>
        <w:t xml:space="preserve"> FROM fingerprints WHERE </w:t>
      </w:r>
      <w:r w:rsidRPr="00F023FF">
        <w:rPr>
          <w:rFonts w:ascii="Consolas" w:eastAsia="Times New Roman" w:hAnsi="Consolas" w:cs="Courier New"/>
          <w:color w:val="9876AA"/>
          <w:lang w:val="en-GB"/>
        </w:rPr>
        <w:t>fingerprint</w:t>
      </w:r>
      <w:r w:rsidRPr="00F023FF">
        <w:rPr>
          <w:rFonts w:ascii="Consolas" w:eastAsia="Times New Roman" w:hAnsi="Consolas" w:cs="Courier New"/>
          <w:color w:val="A5C261"/>
          <w:lang w:val="en-GB"/>
        </w:rPr>
        <w:t xml:space="preserve"> IN (%s) GROUP BY </w:t>
      </w:r>
      <w:proofErr w:type="spellStart"/>
      <w:r w:rsidRPr="00F023FF">
        <w:rPr>
          <w:rFonts w:ascii="Consolas" w:eastAsia="Times New Roman" w:hAnsi="Consolas" w:cs="Courier New"/>
          <w:color w:val="9876AA"/>
          <w:lang w:val="en-GB"/>
        </w:rPr>
        <w:t>song_id</w:t>
      </w:r>
      <w:r w:rsidRPr="00F023FF">
        <w:rPr>
          <w:rFonts w:ascii="Consolas" w:eastAsia="Times New Roman" w:hAnsi="Consolas" w:cs="Courier New"/>
          <w:color w:val="A5C261"/>
          <w:lang w:val="en-GB"/>
        </w:rPr>
        <w:t>,</w:t>
      </w:r>
      <w:r w:rsidRPr="00F023FF">
        <w:rPr>
          <w:rFonts w:ascii="Consolas" w:eastAsia="Times New Roman" w:hAnsi="Consolas" w:cs="Courier New"/>
          <w:color w:val="9876AA"/>
          <w:lang w:val="en-GB"/>
        </w:rPr>
        <w:t>fingerprint</w:t>
      </w:r>
      <w:proofErr w:type="spellEnd"/>
      <w:r w:rsidRPr="00F023FF">
        <w:rPr>
          <w:rFonts w:ascii="Consolas" w:eastAsia="Times New Roman" w:hAnsi="Consolas" w:cs="Courier New"/>
          <w:color w:val="A5C261"/>
          <w:lang w:val="en-GB"/>
        </w:rPr>
        <w:t xml:space="preserve">) </w:t>
      </w:r>
      <w:proofErr w:type="spellStart"/>
      <w:r w:rsidRPr="00F023FF">
        <w:rPr>
          <w:rFonts w:ascii="Consolas" w:eastAsia="Times New Roman" w:hAnsi="Consolas" w:cs="Courier New"/>
          <w:color w:val="A5C261"/>
          <w:lang w:val="en-GB"/>
        </w:rPr>
        <w:t>tmp</w:t>
      </w:r>
      <w:proofErr w:type="spellEnd"/>
      <w:r w:rsidRPr="00F023FF">
        <w:rPr>
          <w:rFonts w:ascii="Consolas" w:eastAsia="Times New Roman" w:hAnsi="Consolas" w:cs="Courier New"/>
          <w:color w:val="A5C261"/>
          <w:lang w:val="en-GB"/>
        </w:rPr>
        <w:t xml:space="preserve"> GROUP BY </w:t>
      </w:r>
      <w:proofErr w:type="spellStart"/>
      <w:r w:rsidRPr="00F023FF">
        <w:rPr>
          <w:rFonts w:ascii="Consolas" w:eastAsia="Times New Roman" w:hAnsi="Consolas" w:cs="Courier New"/>
          <w:color w:val="9876AA"/>
          <w:lang w:val="en-GB"/>
        </w:rPr>
        <w:t>song_id</w:t>
      </w:r>
      <w:proofErr w:type="spellEnd"/>
      <w:r w:rsidRPr="00F023FF">
        <w:rPr>
          <w:rFonts w:ascii="Consolas" w:eastAsia="Times New Roman" w:hAnsi="Consolas" w:cs="Courier New"/>
          <w:color w:val="A5C261"/>
          <w:lang w:val="en-GB"/>
        </w:rPr>
        <w:t xml:space="preserve"> ORDER BY </w:t>
      </w:r>
      <w:proofErr w:type="spellStart"/>
      <w:r w:rsidRPr="00F023FF">
        <w:rPr>
          <w:rFonts w:ascii="Consolas" w:eastAsia="Times New Roman" w:hAnsi="Consolas" w:cs="Courier New"/>
          <w:color w:val="A5C261"/>
          <w:lang w:val="en-GB"/>
        </w:rPr>
        <w:t>cnt</w:t>
      </w:r>
      <w:proofErr w:type="spellEnd"/>
      <w:r w:rsidRPr="00F023FF">
        <w:rPr>
          <w:rFonts w:ascii="Consolas" w:eastAsia="Times New Roman" w:hAnsi="Consolas" w:cs="Courier New"/>
          <w:color w:val="A5C261"/>
          <w:lang w:val="en-GB"/>
        </w:rPr>
        <w:t xml:space="preserve"> DESC</w:t>
      </w:r>
    </w:p>
    <w:p w14:paraId="352489DD" w14:textId="7B2AC0B9" w:rsidR="008323CC" w:rsidRDefault="008323CC" w:rsidP="000A6881">
      <w:r w:rsidRPr="005D1EAC">
        <w:br/>
      </w:r>
      <w:r w:rsidR="00B14024">
        <w:t xml:space="preserve">Zoals te zien is dit eigenlijk een query op een query. </w:t>
      </w:r>
      <w:r w:rsidR="00B14024" w:rsidRPr="008E4921">
        <w:t>De b</w:t>
      </w:r>
      <w:r w:rsidR="008E4921" w:rsidRPr="008E4921">
        <w:t>innenste query (</w:t>
      </w:r>
      <w:r w:rsidR="008E4921" w:rsidRPr="008E4921">
        <w:rPr>
          <w:rFonts w:ascii="Consolas" w:eastAsia="Times New Roman" w:hAnsi="Consolas" w:cs="Courier New"/>
          <w:color w:val="A5C261"/>
        </w:rPr>
        <w:t xml:space="preserve">SELECT </w:t>
      </w:r>
      <w:proofErr w:type="spellStart"/>
      <w:r w:rsidR="008E4921" w:rsidRPr="008E4921">
        <w:rPr>
          <w:rFonts w:ascii="Consolas" w:eastAsia="Times New Roman" w:hAnsi="Consolas" w:cs="Courier New"/>
          <w:color w:val="9876AA"/>
        </w:rPr>
        <w:t>song_id</w:t>
      </w:r>
      <w:proofErr w:type="spellEnd"/>
      <w:r w:rsidR="008E4921" w:rsidRPr="008E4921">
        <w:rPr>
          <w:rFonts w:ascii="Consolas" w:eastAsia="Times New Roman" w:hAnsi="Consolas" w:cs="Courier New"/>
          <w:color w:val="A5C261"/>
        </w:rPr>
        <w:t xml:space="preserve"> FROM </w:t>
      </w:r>
      <w:proofErr w:type="spellStart"/>
      <w:r w:rsidR="008E4921" w:rsidRPr="008E4921">
        <w:rPr>
          <w:rFonts w:ascii="Consolas" w:eastAsia="Times New Roman" w:hAnsi="Consolas" w:cs="Courier New"/>
          <w:color w:val="A5C261"/>
        </w:rPr>
        <w:t>fingerprints</w:t>
      </w:r>
      <w:proofErr w:type="spellEnd"/>
      <w:r w:rsidR="008E4921" w:rsidRPr="008E4921">
        <w:rPr>
          <w:rFonts w:ascii="Consolas" w:eastAsia="Times New Roman" w:hAnsi="Consolas" w:cs="Courier New"/>
          <w:color w:val="A5C261"/>
        </w:rPr>
        <w:t xml:space="preserve"> WHERE </w:t>
      </w:r>
      <w:r w:rsidR="008E4921" w:rsidRPr="008E4921">
        <w:rPr>
          <w:rFonts w:ascii="Consolas" w:eastAsia="Times New Roman" w:hAnsi="Consolas" w:cs="Courier New"/>
          <w:color w:val="9876AA"/>
        </w:rPr>
        <w:t>fingerprint</w:t>
      </w:r>
      <w:r w:rsidR="008E4921" w:rsidRPr="008E4921">
        <w:rPr>
          <w:rFonts w:ascii="Consolas" w:eastAsia="Times New Roman" w:hAnsi="Consolas" w:cs="Courier New"/>
          <w:color w:val="A5C261"/>
        </w:rPr>
        <w:t xml:space="preserve"> IN (%s) GROUP BY </w:t>
      </w:r>
      <w:proofErr w:type="spellStart"/>
      <w:r w:rsidR="008E4921" w:rsidRPr="008E4921">
        <w:rPr>
          <w:rFonts w:ascii="Consolas" w:eastAsia="Times New Roman" w:hAnsi="Consolas" w:cs="Courier New"/>
          <w:color w:val="9876AA"/>
        </w:rPr>
        <w:t>song_id</w:t>
      </w:r>
      <w:r w:rsidR="008E4921" w:rsidRPr="008E4921">
        <w:rPr>
          <w:rFonts w:ascii="Consolas" w:eastAsia="Times New Roman" w:hAnsi="Consolas" w:cs="Courier New"/>
          <w:color w:val="A5C261"/>
        </w:rPr>
        <w:t>,</w:t>
      </w:r>
      <w:r w:rsidR="008E4921" w:rsidRPr="008E4921">
        <w:rPr>
          <w:rFonts w:ascii="Consolas" w:eastAsia="Times New Roman" w:hAnsi="Consolas" w:cs="Courier New"/>
          <w:color w:val="9876AA"/>
        </w:rPr>
        <w:t>fingerprint</w:t>
      </w:r>
      <w:proofErr w:type="spellEnd"/>
      <w:r w:rsidR="008E4921" w:rsidRPr="008E4921">
        <w:t xml:space="preserve">) wordt gebruikt om </w:t>
      </w:r>
      <w:r w:rsidR="00E75D0E">
        <w:t xml:space="preserve">bij alle vingerafdrukken </w:t>
      </w:r>
      <w:r w:rsidR="00E75D0E" w:rsidRPr="008E4921">
        <w:rPr>
          <w:rFonts w:ascii="Consolas" w:eastAsia="Times New Roman" w:hAnsi="Consolas" w:cs="Courier New"/>
          <w:color w:val="A5C261"/>
        </w:rPr>
        <w:t>%s</w:t>
      </w:r>
      <w:r w:rsidR="00E75D0E" w:rsidRPr="000A6881">
        <w:t xml:space="preserve"> </w:t>
      </w:r>
      <w:r w:rsidR="000A6881">
        <w:t>het bijbehorende nummer te vinden</w:t>
      </w:r>
      <w:r w:rsidR="00AB4624">
        <w:t xml:space="preserve">. De resultaten hiervan worden tijdelijk weggeschreven naar tabel </w:t>
      </w:r>
      <w:proofErr w:type="spellStart"/>
      <w:r w:rsidR="004E3B1F" w:rsidRPr="004E3B1F">
        <w:rPr>
          <w:rFonts w:ascii="Consolas" w:eastAsia="Times New Roman" w:hAnsi="Consolas" w:cs="Courier New"/>
          <w:color w:val="A5C261"/>
        </w:rPr>
        <w:t>tmp</w:t>
      </w:r>
      <w:proofErr w:type="spellEnd"/>
      <w:r w:rsidR="004E3B1F">
        <w:t xml:space="preserve">. Vervolgens wordt met de buitenste query het aantal </w:t>
      </w:r>
      <w:r w:rsidR="003A36C6">
        <w:t>keer geteld dat een nummer voorkomt in die tabel en wordt er gesorteerd op meeste overeenkomsten naar minste</w:t>
      </w:r>
      <w:r w:rsidR="000B760D">
        <w:t>.</w:t>
      </w:r>
    </w:p>
    <w:p w14:paraId="32307062" w14:textId="5746D203" w:rsidR="000B760D" w:rsidRDefault="000B760D" w:rsidP="000A6881">
      <w:r>
        <w:t>Daarna moet er</w:t>
      </w:r>
      <w:r w:rsidR="00742CC3">
        <w:t xml:space="preserve"> berekend worden welk van de nummers de grootste kans heeft om ook daadwerkelijk het origineel te zijn</w:t>
      </w:r>
      <w:r w:rsidR="005D648F">
        <w:t xml:space="preserve">. Om dit te doen wordt er een </w:t>
      </w:r>
      <w:r w:rsidR="005D648F" w:rsidRPr="005D648F">
        <w:rPr>
          <w:rFonts w:ascii="Consolas" w:hAnsi="Consolas"/>
        </w:rPr>
        <w:t>confidence</w:t>
      </w:r>
      <w:r w:rsidR="00B50313">
        <w:t xml:space="preserve"> </w:t>
      </w:r>
      <w:r w:rsidR="0087362D">
        <w:t xml:space="preserve">waarde </w:t>
      </w:r>
      <w:r w:rsidR="005D648F">
        <w:t xml:space="preserve">berekend. Hiervoor </w:t>
      </w:r>
      <w:r w:rsidR="0017400B">
        <w:t>wordt per lied bekeken hoeveel overeenkomsten er zijn tussen</w:t>
      </w:r>
      <w:r w:rsidR="00E8312B">
        <w:t xml:space="preserve"> het tijdstip van de vingerafdrukken van het fragment minus het tijdstip </w:t>
      </w:r>
      <w:r w:rsidR="005B7F22">
        <w:t xml:space="preserve">van de vingerafdruk van </w:t>
      </w:r>
      <w:r w:rsidR="009D416D">
        <w:t>het origineel.</w:t>
      </w:r>
      <w:r w:rsidR="00407E90">
        <w:t xml:space="preserve"> </w:t>
      </w:r>
      <w:r w:rsidR="00B74D25">
        <w:t xml:space="preserve">Alleen </w:t>
      </w:r>
      <w:r w:rsidR="00C544E9">
        <w:t xml:space="preserve">tijdsverschillen die vaker dan één keer voorkomen worden meegenomen in de berekening. </w:t>
      </w:r>
      <w:r w:rsidR="00FE7A25">
        <w:t xml:space="preserve">Om de </w:t>
      </w:r>
      <w:r w:rsidR="00FE7A25" w:rsidRPr="00FE7A25">
        <w:rPr>
          <w:rFonts w:ascii="Consolas" w:hAnsi="Consolas"/>
        </w:rPr>
        <w:t>confidence</w:t>
      </w:r>
      <w:r w:rsidR="00FE7A25">
        <w:t xml:space="preserve"> waarde te berekenen </w:t>
      </w:r>
      <w:r w:rsidR="00F54917">
        <w:t>uit de tijdsverschillen is de volgende formule bedacht:</w:t>
      </w:r>
    </w:p>
    <w:p w14:paraId="23D069E4" w14:textId="1A8B09EB" w:rsidR="00407E90" w:rsidRPr="003F2CDC" w:rsidRDefault="00813FAD" w:rsidP="000A6881">
      <w:pPr>
        <w:rPr>
          <w:rFonts w:eastAsiaTheme="minorEastAsia"/>
        </w:rPr>
      </w:pPr>
      <m:oMathPara>
        <m:oMath>
          <m:r>
            <w:rPr>
              <w:rFonts w:ascii="Cambria Math" w:hAnsi="Cambria Math"/>
              <w:sz w:val="24"/>
            </w:rPr>
            <m:t>confidence=</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aantal keer dat hetzelefde tijdsverschil voorkomt</m:t>
                          </m:r>
                        </m:e>
                      </m:d>
                    </m:e>
                    <m:sup>
                      <m:r>
                        <w:rPr>
                          <w:rFonts w:ascii="Cambria Math" w:hAnsi="Cambria Math"/>
                          <w:sz w:val="24"/>
                        </w:rPr>
                        <m:t>2</m:t>
                      </m:r>
                    </m:sup>
                  </m:sSup>
                  <m:r>
                    <w:rPr>
                      <w:rFonts w:ascii="Cambria Math" w:hAnsi="Cambria Math"/>
                      <w:sz w:val="24"/>
                    </w:rPr>
                    <m:t>)</m:t>
                  </m:r>
                </m:e>
              </m:nary>
            </m:num>
            <m:den>
              <m:r>
                <w:rPr>
                  <w:rFonts w:ascii="Cambria Math" w:hAnsi="Cambria Math"/>
                  <w:sz w:val="24"/>
                </w:rPr>
                <m:t>(totaal aantal gevonden overeenkomsten)</m:t>
              </m:r>
            </m:den>
          </m:f>
        </m:oMath>
      </m:oMathPara>
    </w:p>
    <w:p w14:paraId="576CB782" w14:textId="4E8A40F0" w:rsidR="003F2CDC" w:rsidRDefault="003F2CDC" w:rsidP="000A6881">
      <w:r>
        <w:t xml:space="preserve">Het kwadraat wordt gebruikt zodat een </w:t>
      </w:r>
      <w:r w:rsidR="00813FAD">
        <w:t xml:space="preserve">groter aantal keer hetzelfde tijdsverschil ook een grote invloed heeft op de </w:t>
      </w:r>
      <w:r w:rsidR="00813FAD" w:rsidRPr="00813FAD">
        <w:rPr>
          <w:rFonts w:ascii="Consolas" w:hAnsi="Consolas"/>
        </w:rPr>
        <w:t>confidence</w:t>
      </w:r>
      <w:r w:rsidR="00813FAD">
        <w:t xml:space="preserve"> waarde.</w:t>
      </w:r>
    </w:p>
    <w:p w14:paraId="309A4244" w14:textId="7EDF6BDA" w:rsidR="00386C7D" w:rsidRDefault="00FD183F" w:rsidP="000A6881">
      <w:r>
        <w:t xml:space="preserve">Wanneer de </w:t>
      </w:r>
      <w:r w:rsidRPr="00F37377">
        <w:rPr>
          <w:rFonts w:ascii="Consolas" w:hAnsi="Consolas"/>
        </w:rPr>
        <w:t>confidence</w:t>
      </w:r>
      <w:r>
        <w:t xml:space="preserve"> waarde boven een bepaalde grenswaarde komt</w:t>
      </w:r>
      <w:r w:rsidR="00F37377">
        <w:t>, is er sprake van een match. Deze grenswaarde zal later nog bepaald moeten worden tijdens het testen.</w:t>
      </w:r>
    </w:p>
    <w:p w14:paraId="374A7141" w14:textId="77777777" w:rsidR="00386C7D" w:rsidRDefault="00386C7D" w:rsidP="00386C7D">
      <w:pPr>
        <w:pStyle w:val="kop20"/>
        <w:rPr>
          <w:rFonts w:cstheme="majorHAnsi"/>
        </w:rPr>
      </w:pPr>
      <w:r w:rsidRPr="00386C7D">
        <w:rPr>
          <w:rFonts w:ascii="Segoe UI Emoji" w:hAnsi="Segoe UI Emoji" w:cs="Segoe UI Emoji"/>
        </w:rPr>
        <w:t>↪</w:t>
      </w:r>
      <w:r w:rsidRPr="00386C7D">
        <w:rPr>
          <w:rFonts w:cstheme="majorHAnsi"/>
        </w:rPr>
        <w:t xml:space="preserve"> Onderdeel</w:t>
      </w:r>
      <w:r>
        <w:rPr>
          <w:rFonts w:cstheme="majorHAnsi"/>
        </w:rPr>
        <w:t xml:space="preserve"> 2.2: Pieken combineren naar vingerafdrukken</w:t>
      </w:r>
    </w:p>
    <w:p w14:paraId="62148D93" w14:textId="40E38257" w:rsidR="00386C7D" w:rsidRDefault="00386C7D" w:rsidP="00386C7D">
      <w:r>
        <w:t xml:space="preserve">Toen het algoritme getest werd, bleek dat </w:t>
      </w:r>
      <w:r w:rsidR="00EE6F46">
        <w:t xml:space="preserve">het </w:t>
      </w:r>
      <w:r>
        <w:t xml:space="preserve">erg inaccuraat was. Bij een test-database van 20 nummers werd maar in 30% van de gevallen het juiste antwoord gevonden. Dit kwam waarschijnlijk door </w:t>
      </w:r>
      <w:r w:rsidR="005A75D0">
        <w:t xml:space="preserve">een aantal ontwerpfouten in het algoritme voor het combineren van pieken tot een </w:t>
      </w:r>
      <w:r w:rsidR="00F23DA9">
        <w:t>v</w:t>
      </w:r>
      <w:r w:rsidR="005A75D0">
        <w:t>ingerafdruk (afb 15)</w:t>
      </w:r>
      <w:r>
        <w:t xml:space="preserve">. Ten eerste werd </w:t>
      </w:r>
      <w:r w:rsidR="00185087">
        <w:t>het aantal frequenties</w:t>
      </w:r>
      <w:r>
        <w:t xml:space="preserve"> </w:t>
      </w:r>
      <w:r w:rsidR="00147DB6">
        <w:t>rond</w:t>
      </w:r>
      <w:r>
        <w:t xml:space="preserve">om een </w:t>
      </w:r>
      <w:r>
        <w:lastRenderedPageBreak/>
        <w:t xml:space="preserve">piek beperkt waarin een tweede piek gezocht werd om te koppelen. Dit betekent dat er geen pieken van hoge frequenties gebruikt worden voor het maken van koppels met een piek van een bastoon. Daarnaast keek het koppelalgoritme ver vooruit in de tijd. Dit heeft als gevolg dat er veel koppels zijn waarvan de ene piek buiten het opgenomen fragment ligt en dus onbruikbaar is om mee te zoeken. Met deze aandachtspunten is vervolgens een nieuw </w:t>
      </w:r>
      <w:r w:rsidR="002C166C">
        <w:rPr>
          <w:noProof/>
        </w:rPr>
        <mc:AlternateContent>
          <mc:Choice Requires="wpg">
            <w:drawing>
              <wp:anchor distT="0" distB="0" distL="114300" distR="114300" simplePos="0" relativeHeight="251658254" behindDoc="0" locked="0" layoutInCell="1" allowOverlap="1" wp14:anchorId="7D74B664" wp14:editId="730C1546">
                <wp:simplePos x="0" y="0"/>
                <wp:positionH relativeFrom="column">
                  <wp:posOffset>-1016635</wp:posOffset>
                </wp:positionH>
                <wp:positionV relativeFrom="paragraph">
                  <wp:posOffset>1345565</wp:posOffset>
                </wp:positionV>
                <wp:extent cx="6376670" cy="5339080"/>
                <wp:effectExtent l="0" t="0" r="119380" b="0"/>
                <wp:wrapNone/>
                <wp:docPr id="156" name="Groep 156"/>
                <wp:cNvGraphicFramePr/>
                <a:graphic xmlns:a="http://schemas.openxmlformats.org/drawingml/2006/main">
                  <a:graphicData uri="http://schemas.microsoft.com/office/word/2010/wordprocessingGroup">
                    <wpg:wgp>
                      <wpg:cNvGrpSpPr/>
                      <wpg:grpSpPr>
                        <a:xfrm>
                          <a:off x="0" y="0"/>
                          <a:ext cx="6376670" cy="5339080"/>
                          <a:chOff x="0" y="0"/>
                          <a:chExt cx="6377028" cy="5339080"/>
                        </a:xfrm>
                      </wpg:grpSpPr>
                      <wpg:grpSp>
                        <wpg:cNvPr id="154" name="Groep 154"/>
                        <wpg:cNvGrpSpPr/>
                        <wpg:grpSpPr>
                          <a:xfrm>
                            <a:off x="0" y="0"/>
                            <a:ext cx="6353893" cy="4937760"/>
                            <a:chOff x="0" y="0"/>
                            <a:chExt cx="6353893" cy="4547991"/>
                          </a:xfrm>
                        </wpg:grpSpPr>
                        <wps:wsp>
                          <wps:cNvPr id="128" name="Rechthoek: afgeronde hoeken 128"/>
                          <wps:cNvSpPr/>
                          <wps:spPr>
                            <a:xfrm>
                              <a:off x="0" y="0"/>
                              <a:ext cx="6233795" cy="945791"/>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41811C31" w14:textId="77777777" w:rsidR="007A7804" w:rsidRDefault="007A7804" w:rsidP="00386C7D">
                                <w:pPr>
                                  <w:jc w:val="center"/>
                                </w:pPr>
                                <w:r>
                                  <w:t>Gebruikte variabelen:</w:t>
                                </w:r>
                              </w:p>
                              <w:p w14:paraId="11234943" w14:textId="77777777" w:rsidR="007A7804" w:rsidRPr="0071456C" w:rsidRDefault="007A7804" w:rsidP="00386C7D">
                                <w:pPr>
                                  <w:rPr>
                                    <w:rFonts w:ascii="Consolas" w:hAnsi="Consolas" w:cstheme="minorHAnsi"/>
                                    <w:lang w:val="en-GB"/>
                                  </w:rPr>
                                </w:pPr>
                                <w:r w:rsidRPr="0071456C">
                                  <w:rPr>
                                    <w:rFonts w:ascii="Consolas" w:hAnsi="Consolas"/>
                                    <w:lang w:val="en-GB"/>
                                  </w:rPr>
                                  <w:t xml:space="preserve">peaks [[0, 13], [2, 218], …] </w:t>
                                </w:r>
                                <w:r w:rsidRPr="0071456C">
                                  <w:rPr>
                                    <w:rFonts w:cstheme="minorHAnsi"/>
                                    <w:lang w:val="en-GB"/>
                                  </w:rPr>
                                  <w:t xml:space="preserve">met index </w:t>
                                </w:r>
                                <w:proofErr w:type="spellStart"/>
                                <w:r w:rsidRPr="0071456C">
                                  <w:rPr>
                                    <w:rFonts w:ascii="Consolas" w:hAnsi="Consolas" w:cstheme="minorHAnsi"/>
                                    <w:lang w:val="en-GB"/>
                                  </w:rPr>
                                  <w:t>peak_index</w:t>
                                </w:r>
                                <w:proofErr w:type="spellEnd"/>
                                <w:r w:rsidRPr="0071456C">
                                  <w:rPr>
                                    <w:rFonts w:ascii="Consolas" w:hAnsi="Consolas" w:cstheme="minorHAnsi"/>
                                    <w:lang w:val="en-GB"/>
                                  </w:rPr>
                                  <w:t>=0</w:t>
                                </w:r>
                                <w:r w:rsidRPr="0071456C">
                                  <w:rPr>
                                    <w:rFonts w:cstheme="minorHAnsi"/>
                                    <w:lang w:val="en-GB"/>
                                  </w:rPr>
                                  <w:t xml:space="preserve"> </w:t>
                                </w:r>
                                <w:proofErr w:type="spellStart"/>
                                <w:r w:rsidRPr="0071456C">
                                  <w:rPr>
                                    <w:rFonts w:cstheme="minorHAnsi"/>
                                    <w:lang w:val="en-GB"/>
                                  </w:rPr>
                                  <w:t>en</w:t>
                                </w:r>
                                <w:proofErr w:type="spellEnd"/>
                                <w:r w:rsidRPr="0071456C">
                                  <w:rPr>
                                    <w:rFonts w:cstheme="minorHAnsi"/>
                                    <w:lang w:val="en-GB"/>
                                  </w:rPr>
                                  <w:t xml:space="preserve"> </w:t>
                                </w:r>
                                <w:proofErr w:type="spellStart"/>
                                <w:r w:rsidRPr="0071456C">
                                  <w:rPr>
                                    <w:rFonts w:cstheme="minorHAnsi"/>
                                    <w:lang w:val="en-GB"/>
                                  </w:rPr>
                                  <w:t>tweede</w:t>
                                </w:r>
                                <w:proofErr w:type="spellEnd"/>
                                <w:r w:rsidRPr="0071456C">
                                  <w:rPr>
                                    <w:rFonts w:cstheme="minorHAnsi"/>
                                    <w:lang w:val="en-GB"/>
                                  </w:rPr>
                                  <w:t xml:space="preserve"> index </w:t>
                                </w:r>
                                <w:proofErr w:type="spellStart"/>
                                <w:r w:rsidRPr="0071456C">
                                  <w:rPr>
                                    <w:rFonts w:ascii="Consolas" w:hAnsi="Consolas" w:cstheme="minorHAnsi"/>
                                    <w:lang w:val="en-GB"/>
                                  </w:rPr>
                                  <w:t>peak_test_index</w:t>
                                </w:r>
                                <w:proofErr w:type="spellEnd"/>
                                <w:r w:rsidRPr="0071456C">
                                  <w:rPr>
                                    <w:rFonts w:ascii="Consolas" w:hAnsi="Consolas" w:cstheme="minorHAnsi"/>
                                    <w:lang w:val="en-GB"/>
                                  </w:rPr>
                                  <w:t>=0</w:t>
                                </w:r>
                                <w:r w:rsidRPr="0071456C">
                                  <w:rPr>
                                    <w:rFonts w:ascii="Consolas" w:hAnsi="Consolas" w:cstheme="minorHAnsi"/>
                                    <w:lang w:val="en-GB"/>
                                  </w:rPr>
                                  <w:br/>
                                </w:r>
                                <w:proofErr w:type="spellStart"/>
                                <w:r w:rsidRPr="0071456C">
                                  <w:rPr>
                                    <w:rFonts w:ascii="Consolas" w:hAnsi="Consolas" w:cstheme="minorHAnsi"/>
                                    <w:lang w:val="en-GB"/>
                                  </w:rPr>
                                  <w:t>t</w:t>
                                </w:r>
                                <w:r>
                                  <w:rPr>
                                    <w:rFonts w:ascii="Consolas" w:hAnsi="Consolas" w:cstheme="minorHAnsi"/>
                                    <w:lang w:val="en-GB"/>
                                  </w:rPr>
                                  <w:t>imewindow</w:t>
                                </w:r>
                                <w:proofErr w:type="spellEnd"/>
                              </w:p>
                              <w:p w14:paraId="11BE516E" w14:textId="77777777" w:rsidR="007A7804" w:rsidRPr="0071456C" w:rsidRDefault="007A7804" w:rsidP="00386C7D">
                                <w:pPr>
                                  <w:rPr>
                                    <w:lang w:val="en-GB"/>
                                  </w:rPr>
                                </w:pPr>
                                <w:r w:rsidRPr="0071456C">
                                  <w:rPr>
                                    <w:lang w:val="en-GB"/>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2" name="Groep 152"/>
                          <wpg:cNvGrpSpPr/>
                          <wpg:grpSpPr>
                            <a:xfrm>
                              <a:off x="731520" y="1152939"/>
                              <a:ext cx="5622373" cy="3395052"/>
                              <a:chOff x="0" y="0"/>
                              <a:chExt cx="5622373" cy="3395052"/>
                            </a:xfrm>
                          </wpg:grpSpPr>
                          <wpg:grpSp>
                            <wpg:cNvPr id="151" name="Groep 151"/>
                            <wpg:cNvGrpSpPr/>
                            <wpg:grpSpPr>
                              <a:xfrm>
                                <a:off x="0" y="0"/>
                                <a:ext cx="5622373" cy="3395052"/>
                                <a:chOff x="0" y="0"/>
                                <a:chExt cx="5622373" cy="3395052"/>
                              </a:xfrm>
                            </wpg:grpSpPr>
                            <wpg:grpSp>
                              <wpg:cNvPr id="150" name="Groep 150"/>
                              <wpg:cNvGrpSpPr/>
                              <wpg:grpSpPr>
                                <a:xfrm>
                                  <a:off x="0" y="0"/>
                                  <a:ext cx="5622373" cy="3395052"/>
                                  <a:chOff x="0" y="0"/>
                                  <a:chExt cx="5622373" cy="3395052"/>
                                </a:xfrm>
                              </wpg:grpSpPr>
                              <wps:wsp>
                                <wps:cNvPr id="134" name="Rechthoek: afgeronde hoeken 134"/>
                                <wps:cNvSpPr/>
                                <wps:spPr>
                                  <a:xfrm>
                                    <a:off x="1367624" y="2011680"/>
                                    <a:ext cx="2870393" cy="34985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D46A461" w14:textId="77777777" w:rsidR="007A7804" w:rsidRPr="001A27E4" w:rsidRDefault="007A7804" w:rsidP="00386C7D">
                                      <w:pPr>
                                        <w:jc w:val="center"/>
                                      </w:pPr>
                                      <w:r w:rsidRPr="001A27E4">
                                        <w:t>Valt peak2 binnen de gestelde t</w:t>
                                      </w:r>
                                      <w:r>
                                        <w:t>ijdsgrens?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Verbindingslijn: gebogen 137"/>
                                <wps:cNvCnPr/>
                                <wps:spPr>
                                  <a:xfrm flipV="1">
                                    <a:off x="1375576" y="715618"/>
                                    <a:ext cx="159026" cy="1478942"/>
                                  </a:xfrm>
                                  <a:prstGeom prst="bentConnector3">
                                    <a:avLst>
                                      <a:gd name="adj1" fmla="val -1120088"/>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49" name="Groep 149"/>
                                <wpg:cNvGrpSpPr/>
                                <wpg:grpSpPr>
                                  <a:xfrm>
                                    <a:off x="0" y="0"/>
                                    <a:ext cx="5622373" cy="3395052"/>
                                    <a:chOff x="0" y="0"/>
                                    <a:chExt cx="5622373" cy="3395052"/>
                                  </a:xfrm>
                                </wpg:grpSpPr>
                                <wps:wsp>
                                  <wps:cNvPr id="133" name="Rechthoek: afgeronde hoeken 133"/>
                                  <wps:cNvSpPr/>
                                  <wps:spPr>
                                    <a:xfrm>
                                      <a:off x="1230630" y="1502797"/>
                                      <a:ext cx="2863993" cy="34925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A1CF8A7" w14:textId="77777777" w:rsidR="007A7804" w:rsidRPr="00C64EA5" w:rsidRDefault="007A7804" w:rsidP="00386C7D">
                                        <w:pPr>
                                          <w:jc w:val="center"/>
                                          <w:rPr>
                                            <w:lang w:val="en-GB"/>
                                          </w:rPr>
                                        </w:pPr>
                                        <w:proofErr w:type="spellStart"/>
                                        <w:r w:rsidRPr="00C64EA5">
                                          <w:rPr>
                                            <w:lang w:val="en-GB"/>
                                          </w:rPr>
                                          <w:t>Kies</w:t>
                                        </w:r>
                                        <w:proofErr w:type="spellEnd"/>
                                        <w:r w:rsidRPr="00C64EA5">
                                          <w:rPr>
                                            <w:lang w:val="en-GB"/>
                                          </w:rPr>
                                          <w:t xml:space="preserve"> </w:t>
                                        </w:r>
                                        <w:r w:rsidRPr="00EF14E5">
                                          <w:rPr>
                                            <w:rFonts w:ascii="Consolas" w:hAnsi="Consolas"/>
                                            <w:lang w:val="en-GB"/>
                                          </w:rPr>
                                          <w:t>peaks[</w:t>
                                        </w:r>
                                        <w:proofErr w:type="spellStart"/>
                                        <w:r w:rsidRPr="00EF14E5">
                                          <w:rPr>
                                            <w:rFonts w:ascii="Consolas" w:hAnsi="Consolas"/>
                                            <w:lang w:val="en-GB"/>
                                          </w:rPr>
                                          <w:t>peak_index</w:t>
                                        </w:r>
                                        <w:proofErr w:type="spellEnd"/>
                                        <w:r>
                                          <w:rPr>
                                            <w:rFonts w:ascii="Consolas" w:hAnsi="Consolas"/>
                                            <w:lang w:val="en-GB"/>
                                          </w:rPr>
                                          <w:t xml:space="preserve"> + </w:t>
                                        </w:r>
                                        <w:proofErr w:type="spellStart"/>
                                        <w:r>
                                          <w:rPr>
                                            <w:rFonts w:ascii="Consolas" w:hAnsi="Consolas"/>
                                            <w:lang w:val="en-GB"/>
                                          </w:rPr>
                                          <w:t>i</w:t>
                                        </w:r>
                                        <w:proofErr w:type="spellEnd"/>
                                        <w:r w:rsidRPr="00EF14E5">
                                          <w:rPr>
                                            <w:rFonts w:ascii="Consolas" w:hAnsi="Consolas"/>
                                            <w:lang w:val="en-GB"/>
                                          </w:rPr>
                                          <w:t>]</w:t>
                                        </w:r>
                                        <w:r w:rsidRPr="00C64EA5">
                                          <w:rPr>
                                            <w:lang w:val="en-GB"/>
                                          </w:rPr>
                                          <w:t xml:space="preserve"> </w:t>
                                        </w:r>
                                        <w:proofErr w:type="spellStart"/>
                                        <w:r w:rsidRPr="00C64EA5">
                                          <w:rPr>
                                            <w:lang w:val="en-GB"/>
                                          </w:rPr>
                                          <w:t>als</w:t>
                                        </w:r>
                                        <w:proofErr w:type="spellEnd"/>
                                        <w:r w:rsidRPr="00C64EA5">
                                          <w:rPr>
                                            <w:lang w:val="en-GB"/>
                                          </w:rPr>
                                          <w:t xml:space="preserve"> </w:t>
                                        </w:r>
                                        <w:r w:rsidRPr="00EF14E5">
                                          <w:rPr>
                                            <w:rFonts w:ascii="Consolas" w:hAnsi="Consolas"/>
                                            <w:lang w:val="en-GB"/>
                                          </w:rPr>
                                          <w:t>peak</w:t>
                                        </w:r>
                                        <w:r>
                                          <w:rPr>
                                            <w:rFonts w:ascii="Consolas" w:hAnsi="Consolas"/>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hthoek: afgeronde hoeken 136"/>
                                  <wps:cNvSpPr/>
                                  <wps:spPr>
                                    <a:xfrm>
                                      <a:off x="0" y="2584174"/>
                                      <a:ext cx="5606468" cy="81087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47BE939" w14:textId="77777777" w:rsidR="007A7804" w:rsidRPr="00E73302" w:rsidRDefault="007A7804" w:rsidP="00386C7D">
                                        <w:pPr>
                                          <w:jc w:val="center"/>
                                          <w:rPr>
                                            <w:rFonts w:cstheme="minorHAnsi"/>
                                          </w:rPr>
                                        </w:pPr>
                                        <w:r w:rsidRPr="00A545A4">
                                          <w:rPr>
                                            <w:i/>
                                          </w:rPr>
                                          <w:t>(de volgende functie is een vereenvoudigde versie van de werkelijke functie)</w:t>
                                        </w:r>
                                        <w:r>
                                          <w:t xml:space="preserve"> </w:t>
                                        </w:r>
                                        <w:r w:rsidRPr="00E73302">
                                          <w:t>Gebruik</w:t>
                                        </w:r>
                                        <w:r w:rsidRPr="00E73302">
                                          <w:br/>
                                        </w:r>
                                        <w:r w:rsidRPr="00A545A4">
                                          <w:rPr>
                                            <w:rFonts w:ascii="Consolas" w:hAnsi="Consolas"/>
                                            <w:b/>
                                          </w:rPr>
                                          <w:t>sha512(peak[0] + “-“ + peak</w:t>
                                        </w:r>
                                        <w:r>
                                          <w:rPr>
                                            <w:rFonts w:ascii="Consolas" w:hAnsi="Consolas"/>
                                            <w:b/>
                                          </w:rPr>
                                          <w:t>2</w:t>
                                        </w:r>
                                        <w:r w:rsidRPr="00A545A4">
                                          <w:rPr>
                                            <w:rFonts w:ascii="Consolas" w:hAnsi="Consolas"/>
                                            <w:b/>
                                          </w:rPr>
                                          <w:t>[0] + “-“ + (peak</w:t>
                                        </w:r>
                                        <w:r>
                                          <w:rPr>
                                            <w:rFonts w:ascii="Consolas" w:hAnsi="Consolas"/>
                                            <w:b/>
                                          </w:rPr>
                                          <w:t>2</w:t>
                                        </w:r>
                                        <w:r w:rsidRPr="00A545A4">
                                          <w:rPr>
                                            <w:rFonts w:ascii="Consolas" w:hAnsi="Consolas"/>
                                            <w:b/>
                                          </w:rPr>
                                          <w:t>[1] – peak[1]))</w:t>
                                        </w:r>
                                        <w:r w:rsidRPr="00E73302">
                                          <w:rPr>
                                            <w:rFonts w:ascii="Consolas" w:hAnsi="Consolas"/>
                                          </w:rPr>
                                          <w:br/>
                                        </w:r>
                                        <w:r w:rsidRPr="00E73302">
                                          <w:rPr>
                                            <w:rFonts w:cstheme="minorHAnsi"/>
                                          </w:rPr>
                                          <w:t xml:space="preserve">om een </w:t>
                                        </w:r>
                                        <w:r>
                                          <w:rPr>
                                            <w:rFonts w:cstheme="minorHAnsi"/>
                                          </w:rPr>
                                          <w:t>hash te maken en voeg deze samen met de tijd toe aan de lijst met vingerafdrukken.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Verbindingslijn: gebogen 138"/>
                                  <wps:cNvCnPr/>
                                  <wps:spPr>
                                    <a:xfrm flipH="1" flipV="1">
                                      <a:off x="5351228" y="1653871"/>
                                      <a:ext cx="271145" cy="1327841"/>
                                    </a:xfrm>
                                    <a:prstGeom prst="bentConnector3">
                                      <a:avLst>
                                        <a:gd name="adj1" fmla="val -4755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Rechthoek: afgeronde hoeken 139"/>
                                  <wps:cNvSpPr/>
                                  <wps:spPr>
                                    <a:xfrm>
                                      <a:off x="4619708" y="1510748"/>
                                      <a:ext cx="715617" cy="302149"/>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0AEFF49" w14:textId="77777777" w:rsidR="007A7804" w:rsidRDefault="007A7804" w:rsidP="00386C7D">
                                        <w:pPr>
                                          <w:jc w:val="center"/>
                                        </w:pPr>
                                        <w:r>
                                          <w:t>i = 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hte verbindingslijn met pijl 140"/>
                                  <wps:cNvCnPr/>
                                  <wps:spPr>
                                    <a:xfrm flipH="1">
                                      <a:off x="4094922" y="1661823"/>
                                      <a:ext cx="5248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48" name="Groep 148"/>
                                  <wpg:cNvGrpSpPr/>
                                  <wpg:grpSpPr>
                                    <a:xfrm>
                                      <a:off x="1256306" y="0"/>
                                      <a:ext cx="3092478" cy="1503045"/>
                                      <a:chOff x="0" y="0"/>
                                      <a:chExt cx="3092478" cy="1503045"/>
                                    </a:xfrm>
                                  </wpg:grpSpPr>
                                  <wps:wsp>
                                    <wps:cNvPr id="129" name="Rechthoek: afgeronde hoeken 129"/>
                                    <wps:cNvSpPr/>
                                    <wps:spPr>
                                      <a:xfrm>
                                        <a:off x="0" y="0"/>
                                        <a:ext cx="3092478" cy="33395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4844340" w14:textId="77777777" w:rsidR="007A7804" w:rsidRDefault="007A7804" w:rsidP="00386C7D">
                                          <w:pPr>
                                            <w:jc w:val="center"/>
                                          </w:pPr>
                                          <w:r>
                                            <w:t xml:space="preserve">Sorteer </w:t>
                                          </w:r>
                                          <w:proofErr w:type="spellStart"/>
                                          <w:r w:rsidRPr="00B9439E">
                                            <w:rPr>
                                              <w:rFonts w:ascii="Consolas" w:hAnsi="Consolas"/>
                                            </w:rPr>
                                            <w:t>peaks</w:t>
                                          </w:r>
                                          <w:proofErr w:type="spellEnd"/>
                                          <w:r>
                                            <w:t xml:space="preserve"> op de tijd-waarde van een piek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hthoek: afgeronde hoeken 131"/>
                                    <wps:cNvSpPr/>
                                    <wps:spPr>
                                      <a:xfrm>
                                        <a:off x="262393" y="524786"/>
                                        <a:ext cx="2576222" cy="34985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114BCC7" w14:textId="77777777" w:rsidR="007A7804" w:rsidRPr="00C64EA5" w:rsidRDefault="007A7804" w:rsidP="00386C7D">
                                          <w:pPr>
                                            <w:jc w:val="center"/>
                                            <w:rPr>
                                              <w:lang w:val="en-GB"/>
                                            </w:rPr>
                                          </w:pPr>
                                          <w:proofErr w:type="spellStart"/>
                                          <w:r w:rsidRPr="00C64EA5">
                                            <w:rPr>
                                              <w:lang w:val="en-GB"/>
                                            </w:rPr>
                                            <w:t>Kies</w:t>
                                          </w:r>
                                          <w:proofErr w:type="spellEnd"/>
                                          <w:r w:rsidRPr="00C64EA5">
                                            <w:rPr>
                                              <w:lang w:val="en-GB"/>
                                            </w:rPr>
                                            <w:t xml:space="preserve"> </w:t>
                                          </w:r>
                                          <w:r w:rsidRPr="00EF14E5">
                                            <w:rPr>
                                              <w:rFonts w:ascii="Consolas" w:hAnsi="Consolas"/>
                                              <w:lang w:val="en-GB"/>
                                            </w:rPr>
                                            <w:t>peaks[</w:t>
                                          </w:r>
                                          <w:proofErr w:type="spellStart"/>
                                          <w:r w:rsidRPr="00EF14E5">
                                            <w:rPr>
                                              <w:rFonts w:ascii="Consolas" w:hAnsi="Consolas"/>
                                              <w:lang w:val="en-GB"/>
                                            </w:rPr>
                                            <w:t>peak_index</w:t>
                                          </w:r>
                                          <w:proofErr w:type="spellEnd"/>
                                          <w:r w:rsidRPr="00EF14E5">
                                            <w:rPr>
                                              <w:rFonts w:ascii="Consolas" w:hAnsi="Consolas"/>
                                              <w:lang w:val="en-GB"/>
                                            </w:rPr>
                                            <w:t>]</w:t>
                                          </w:r>
                                          <w:r w:rsidRPr="00C64EA5">
                                            <w:rPr>
                                              <w:lang w:val="en-GB"/>
                                            </w:rPr>
                                            <w:t xml:space="preserve"> </w:t>
                                          </w:r>
                                          <w:proofErr w:type="spellStart"/>
                                          <w:r w:rsidRPr="00C64EA5">
                                            <w:rPr>
                                              <w:lang w:val="en-GB"/>
                                            </w:rPr>
                                            <w:t>als</w:t>
                                          </w:r>
                                          <w:proofErr w:type="spellEnd"/>
                                          <w:r w:rsidRPr="00C64EA5">
                                            <w:rPr>
                                              <w:lang w:val="en-GB"/>
                                            </w:rPr>
                                            <w:t xml:space="preserve"> </w:t>
                                          </w:r>
                                          <w:r w:rsidRPr="00EF14E5">
                                            <w:rPr>
                                              <w:rFonts w:ascii="Consolas" w:hAnsi="Consolas"/>
                                              <w:lang w:val="en-GB"/>
                                            </w:rPr>
                                            <w:t>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hthoek: afgeronde hoeken 132"/>
                                    <wps:cNvSpPr/>
                                    <wps:spPr>
                                      <a:xfrm>
                                        <a:off x="803082" y="1009816"/>
                                        <a:ext cx="1485210" cy="32600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39ADF8F" w14:textId="77777777" w:rsidR="007A7804" w:rsidRPr="00C64EA5" w:rsidRDefault="007A7804" w:rsidP="00386C7D">
                                          <w:pPr>
                                            <w:jc w:val="center"/>
                                            <w:rPr>
                                              <w:lang w:val="en-GB"/>
                                            </w:rPr>
                                          </w:pPr>
                                          <w:r>
                                            <w:rPr>
                                              <w:lang w:val="en-GB"/>
                                            </w:rPr>
                                            <w:t xml:space="preserve">Neem </w:t>
                                          </w:r>
                                          <w:proofErr w:type="spellStart"/>
                                          <w:r w:rsidRPr="001A27E4">
                                            <w:rPr>
                                              <w:rFonts w:ascii="Consolas" w:hAnsi="Consolas"/>
                                              <w:lang w:val="en-GB"/>
                                            </w:rPr>
                                            <w:t>i</w:t>
                                          </w:r>
                                          <w:proofErr w:type="spellEnd"/>
                                          <w:r w:rsidRPr="001A27E4">
                                            <w:rPr>
                                              <w:rFonts w:ascii="Consolas" w:hAnsi="Consolas"/>
                                              <w:lang w:val="en-GB"/>
                                            </w:rPr>
                                            <w:t xml:space="preserve"> = 1</w:t>
                                          </w:r>
                                        </w:p>
                                        <w:p w14:paraId="377F2C72" w14:textId="77777777" w:rsidR="007A7804" w:rsidRPr="00720213" w:rsidRDefault="007A7804" w:rsidP="00386C7D">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hte verbindingslijn met pijl 141"/>
                                    <wps:cNvCnPr/>
                                    <wps:spPr>
                                      <a:xfrm>
                                        <a:off x="1534602" y="333955"/>
                                        <a:ext cx="0" cy="199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Rechte verbindingslijn met pijl 142"/>
                                    <wps:cNvCnPr/>
                                    <wps:spPr>
                                      <a:xfrm>
                                        <a:off x="1550505" y="882595"/>
                                        <a:ext cx="0" cy="135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Rechte verbindingslijn met pijl 143"/>
                                    <wps:cNvCnPr/>
                                    <wps:spPr>
                                      <a:xfrm>
                                        <a:off x="1574358" y="1335819"/>
                                        <a:ext cx="0" cy="167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44" name="Rechte verbindingslijn met pijl 144"/>
                                <wps:cNvCnPr/>
                                <wps:spPr>
                                  <a:xfrm>
                                    <a:off x="2838616" y="1852654"/>
                                    <a:ext cx="0" cy="1834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Rechte verbindingslijn met pijl 145"/>
                                <wps:cNvCnPr/>
                                <wps:spPr>
                                  <a:xfrm>
                                    <a:off x="2846567" y="2369489"/>
                                    <a:ext cx="0" cy="222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46" name="Tekstvak 146"/>
                              <wps:cNvSpPr txBox="1"/>
                              <wps:spPr>
                                <a:xfrm>
                                  <a:off x="1081362" y="2019428"/>
                                  <a:ext cx="218440"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8D8EF" w14:textId="77777777" w:rsidR="007A7804" w:rsidRDefault="007A7804" w:rsidP="00386C7D">
                                    <w:r>
                                      <w:t>nee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wps:wsp>
                            <wps:cNvPr id="147" name="Tekstvak 147"/>
                            <wps:cNvSpPr txBox="1"/>
                            <wps:spPr>
                              <a:xfrm>
                                <a:off x="2933988" y="2385151"/>
                                <a:ext cx="105410"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071DF2" w14:textId="77777777" w:rsidR="007A7804" w:rsidRDefault="007A7804" w:rsidP="00386C7D">
                                  <w:r>
                                    <w:t>ja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wpg:grpSp>
                      <wps:wsp>
                        <wps:cNvPr id="155" name="Tekstvak 155"/>
                        <wps:cNvSpPr txBox="1"/>
                        <wps:spPr>
                          <a:xfrm>
                            <a:off x="23853" y="5080635"/>
                            <a:ext cx="6353175" cy="258445"/>
                          </a:xfrm>
                          <a:prstGeom prst="rect">
                            <a:avLst/>
                          </a:prstGeom>
                          <a:solidFill>
                            <a:prstClr val="white"/>
                          </a:solidFill>
                          <a:ln>
                            <a:noFill/>
                          </a:ln>
                        </wps:spPr>
                        <wps:txbx>
                          <w:txbxContent>
                            <w:p w14:paraId="7F9CE81A" w14:textId="0FE6172D" w:rsidR="007A7804" w:rsidRPr="00670F7C" w:rsidRDefault="007A7804" w:rsidP="00386C7D">
                              <w:pPr>
                                <w:pStyle w:val="Bijschrift"/>
                                <w:rPr>
                                  <w:noProof/>
                                  <w:color w:val="404040" w:themeColor="text1" w:themeTint="BF"/>
                                  <w:sz w:val="20"/>
                                  <w:szCs w:val="20"/>
                                </w:rPr>
                              </w:pPr>
                              <w:r>
                                <w:t xml:space="preserve">Afb </w:t>
                              </w:r>
                              <w:r>
                                <w:rPr>
                                  <w:noProof/>
                                </w:rPr>
                                <w:fldChar w:fldCharType="begin"/>
                              </w:r>
                              <w:r>
                                <w:rPr>
                                  <w:noProof/>
                                </w:rPr>
                                <w:instrText xml:space="preserve"> SEQ Afb \* ARABIC </w:instrText>
                              </w:r>
                              <w:r>
                                <w:rPr>
                                  <w:noProof/>
                                </w:rPr>
                                <w:fldChar w:fldCharType="separate"/>
                              </w:r>
                              <w:r w:rsidR="00DC56DE">
                                <w:rPr>
                                  <w:noProof/>
                                </w:rPr>
                                <w:t>16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74B664" id="Groep 156" o:spid="_x0000_s1093" style="position:absolute;margin-left:-80.05pt;margin-top:105.95pt;width:502.1pt;height:420.4pt;z-index:251658254" coordsize="63770,5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">
                <v:group id="Groep 154" o:spid="_x0000_s1094" style="position:absolute;width:63538;height:49377" coordsize="63538,4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hthoek: afgeronde hoeken 128" o:spid="_x0000_s1095" style="position:absolute;width:62337;height:94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" fillcolor="white [3201]" strokecolor="#b2b2b2 [3205]" strokeweight="2pt">
                    <v:textbox>
                      <w:txbxContent>
                        <w:p w14:paraId="41811C31" w14:textId="77777777" w:rsidR="007A7804" w:rsidRDefault="007A7804" w:rsidP="00386C7D">
                          <w:pPr>
                            <w:jc w:val="center"/>
                          </w:pPr>
                          <w:r>
                            <w:t>Gebruikte variabelen:</w:t>
                          </w:r>
                        </w:p>
                        <w:p w14:paraId="11234943" w14:textId="77777777" w:rsidR="007A7804" w:rsidRPr="0071456C" w:rsidRDefault="007A7804" w:rsidP="00386C7D">
                          <w:pPr>
                            <w:rPr>
                              <w:rFonts w:ascii="Consolas" w:hAnsi="Consolas" w:cstheme="minorHAnsi"/>
                              <w:lang w:val="en-GB"/>
                            </w:rPr>
                          </w:pPr>
                          <w:r w:rsidRPr="0071456C">
                            <w:rPr>
                              <w:rFonts w:ascii="Consolas" w:hAnsi="Consolas"/>
                              <w:lang w:val="en-GB"/>
                            </w:rPr>
                            <w:t xml:space="preserve">peaks [[0, 13], [2, 218], …] </w:t>
                          </w:r>
                          <w:r w:rsidRPr="0071456C">
                            <w:rPr>
                              <w:rFonts w:cstheme="minorHAnsi"/>
                              <w:lang w:val="en-GB"/>
                            </w:rPr>
                            <w:t xml:space="preserve">met index </w:t>
                          </w:r>
                          <w:proofErr w:type="spellStart"/>
                          <w:r w:rsidRPr="0071456C">
                            <w:rPr>
                              <w:rFonts w:ascii="Consolas" w:hAnsi="Consolas" w:cstheme="minorHAnsi"/>
                              <w:lang w:val="en-GB"/>
                            </w:rPr>
                            <w:t>peak_index</w:t>
                          </w:r>
                          <w:proofErr w:type="spellEnd"/>
                          <w:r w:rsidRPr="0071456C">
                            <w:rPr>
                              <w:rFonts w:ascii="Consolas" w:hAnsi="Consolas" w:cstheme="minorHAnsi"/>
                              <w:lang w:val="en-GB"/>
                            </w:rPr>
                            <w:t>=0</w:t>
                          </w:r>
                          <w:r w:rsidRPr="0071456C">
                            <w:rPr>
                              <w:rFonts w:cstheme="minorHAnsi"/>
                              <w:lang w:val="en-GB"/>
                            </w:rPr>
                            <w:t xml:space="preserve"> </w:t>
                          </w:r>
                          <w:proofErr w:type="spellStart"/>
                          <w:r w:rsidRPr="0071456C">
                            <w:rPr>
                              <w:rFonts w:cstheme="minorHAnsi"/>
                              <w:lang w:val="en-GB"/>
                            </w:rPr>
                            <w:t>en</w:t>
                          </w:r>
                          <w:proofErr w:type="spellEnd"/>
                          <w:r w:rsidRPr="0071456C">
                            <w:rPr>
                              <w:rFonts w:cstheme="minorHAnsi"/>
                              <w:lang w:val="en-GB"/>
                            </w:rPr>
                            <w:t xml:space="preserve"> </w:t>
                          </w:r>
                          <w:proofErr w:type="spellStart"/>
                          <w:r w:rsidRPr="0071456C">
                            <w:rPr>
                              <w:rFonts w:cstheme="minorHAnsi"/>
                              <w:lang w:val="en-GB"/>
                            </w:rPr>
                            <w:t>tweede</w:t>
                          </w:r>
                          <w:proofErr w:type="spellEnd"/>
                          <w:r w:rsidRPr="0071456C">
                            <w:rPr>
                              <w:rFonts w:cstheme="minorHAnsi"/>
                              <w:lang w:val="en-GB"/>
                            </w:rPr>
                            <w:t xml:space="preserve"> index </w:t>
                          </w:r>
                          <w:proofErr w:type="spellStart"/>
                          <w:r w:rsidRPr="0071456C">
                            <w:rPr>
                              <w:rFonts w:ascii="Consolas" w:hAnsi="Consolas" w:cstheme="minorHAnsi"/>
                              <w:lang w:val="en-GB"/>
                            </w:rPr>
                            <w:t>peak_test_index</w:t>
                          </w:r>
                          <w:proofErr w:type="spellEnd"/>
                          <w:r w:rsidRPr="0071456C">
                            <w:rPr>
                              <w:rFonts w:ascii="Consolas" w:hAnsi="Consolas" w:cstheme="minorHAnsi"/>
                              <w:lang w:val="en-GB"/>
                            </w:rPr>
                            <w:t>=0</w:t>
                          </w:r>
                          <w:r w:rsidRPr="0071456C">
                            <w:rPr>
                              <w:rFonts w:ascii="Consolas" w:hAnsi="Consolas" w:cstheme="minorHAnsi"/>
                              <w:lang w:val="en-GB"/>
                            </w:rPr>
                            <w:br/>
                          </w:r>
                          <w:proofErr w:type="spellStart"/>
                          <w:r w:rsidRPr="0071456C">
                            <w:rPr>
                              <w:rFonts w:ascii="Consolas" w:hAnsi="Consolas" w:cstheme="minorHAnsi"/>
                              <w:lang w:val="en-GB"/>
                            </w:rPr>
                            <w:t>t</w:t>
                          </w:r>
                          <w:r>
                            <w:rPr>
                              <w:rFonts w:ascii="Consolas" w:hAnsi="Consolas" w:cstheme="minorHAnsi"/>
                              <w:lang w:val="en-GB"/>
                            </w:rPr>
                            <w:t>imewindow</w:t>
                          </w:r>
                          <w:proofErr w:type="spellEnd"/>
                        </w:p>
                        <w:p w14:paraId="11BE516E" w14:textId="77777777" w:rsidR="007A7804" w:rsidRPr="0071456C" w:rsidRDefault="007A7804" w:rsidP="00386C7D">
                          <w:pPr>
                            <w:rPr>
                              <w:lang w:val="en-GB"/>
                            </w:rPr>
                          </w:pPr>
                          <w:r w:rsidRPr="0071456C">
                            <w:rPr>
                              <w:lang w:val="en-GB"/>
                            </w:rPr>
                            <w:br/>
                          </w:r>
                        </w:p>
                      </w:txbxContent>
                    </v:textbox>
                  </v:roundrect>
                  <v:group id="Groep 152" o:spid="_x0000_s1096" style="position:absolute;left:7315;top:11529;width:56223;height:33950" coordsize="56223,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group id="Groep 151" o:spid="_x0000_s1097" style="position:absolute;width:56223;height:33950" coordsize="56223,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Groep 150" o:spid="_x0000_s1098" style="position:absolute;width:56223;height:33950" coordsize="56223,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oundrect id="Rechthoek: afgeronde hoeken 134" o:spid="_x0000_s1099" style="position:absolute;left:13676;top:20116;width:28704;height:3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" fillcolor="white [3201]" strokecolor="#ef4623 [3204]" strokeweight="2pt">
                          <v:textbox>
                            <w:txbxContent>
                              <w:p w14:paraId="4D46A461" w14:textId="77777777" w:rsidR="007A7804" w:rsidRPr="001A27E4" w:rsidRDefault="007A7804" w:rsidP="00386C7D">
                                <w:pPr>
                                  <w:jc w:val="center"/>
                                </w:pPr>
                                <w:r w:rsidRPr="001A27E4">
                                  <w:t>Valt peak2 binnen de gestelde t</w:t>
                                </w:r>
                                <w:r>
                                  <w:t>ijdsgrens?</w:t>
                                </w:r>
                              </w:p>
                            </w:txbxContent>
                          </v:textbox>
                        </v:roundrect>
                        <v:shape id="Verbindingslijn: gebogen 137" o:spid="_x0000_s1100" type="#_x0000_t34" style="position:absolute;left:13755;top:7156;width:1591;height:1478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" adj="-241939" strokecolor="#ee3a15 [3044]">
                          <v:stroke endarrow="block"/>
                        </v:shape>
                        <v:group id="Groep 149" o:spid="_x0000_s1101" style="position:absolute;width:56223;height:33950" coordsize="56223,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oundrect id="Rechthoek: afgeronde hoeken 133" o:spid="_x0000_s1102" style="position:absolute;left:12306;top:15027;width:28640;height:34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" fillcolor="white [3201]" strokecolor="#ef4623 [3204]" strokeweight="2pt">
                            <v:textbox>
                              <w:txbxContent>
                                <w:p w14:paraId="2A1CF8A7" w14:textId="77777777" w:rsidR="007A7804" w:rsidRPr="00C64EA5" w:rsidRDefault="007A7804" w:rsidP="00386C7D">
                                  <w:pPr>
                                    <w:jc w:val="center"/>
                                    <w:rPr>
                                      <w:lang w:val="en-GB"/>
                                    </w:rPr>
                                  </w:pPr>
                                  <w:proofErr w:type="spellStart"/>
                                  <w:r w:rsidRPr="00C64EA5">
                                    <w:rPr>
                                      <w:lang w:val="en-GB"/>
                                    </w:rPr>
                                    <w:t>Kies</w:t>
                                  </w:r>
                                  <w:proofErr w:type="spellEnd"/>
                                  <w:r w:rsidRPr="00C64EA5">
                                    <w:rPr>
                                      <w:lang w:val="en-GB"/>
                                    </w:rPr>
                                    <w:t xml:space="preserve"> </w:t>
                                  </w:r>
                                  <w:r w:rsidRPr="00EF14E5">
                                    <w:rPr>
                                      <w:rFonts w:ascii="Consolas" w:hAnsi="Consolas"/>
                                      <w:lang w:val="en-GB"/>
                                    </w:rPr>
                                    <w:t>peaks[</w:t>
                                  </w:r>
                                  <w:proofErr w:type="spellStart"/>
                                  <w:r w:rsidRPr="00EF14E5">
                                    <w:rPr>
                                      <w:rFonts w:ascii="Consolas" w:hAnsi="Consolas"/>
                                      <w:lang w:val="en-GB"/>
                                    </w:rPr>
                                    <w:t>peak_index</w:t>
                                  </w:r>
                                  <w:proofErr w:type="spellEnd"/>
                                  <w:r>
                                    <w:rPr>
                                      <w:rFonts w:ascii="Consolas" w:hAnsi="Consolas"/>
                                      <w:lang w:val="en-GB"/>
                                    </w:rPr>
                                    <w:t xml:space="preserve"> + </w:t>
                                  </w:r>
                                  <w:proofErr w:type="spellStart"/>
                                  <w:r>
                                    <w:rPr>
                                      <w:rFonts w:ascii="Consolas" w:hAnsi="Consolas"/>
                                      <w:lang w:val="en-GB"/>
                                    </w:rPr>
                                    <w:t>i</w:t>
                                  </w:r>
                                  <w:proofErr w:type="spellEnd"/>
                                  <w:r w:rsidRPr="00EF14E5">
                                    <w:rPr>
                                      <w:rFonts w:ascii="Consolas" w:hAnsi="Consolas"/>
                                      <w:lang w:val="en-GB"/>
                                    </w:rPr>
                                    <w:t>]</w:t>
                                  </w:r>
                                  <w:r w:rsidRPr="00C64EA5">
                                    <w:rPr>
                                      <w:lang w:val="en-GB"/>
                                    </w:rPr>
                                    <w:t xml:space="preserve"> </w:t>
                                  </w:r>
                                  <w:proofErr w:type="spellStart"/>
                                  <w:r w:rsidRPr="00C64EA5">
                                    <w:rPr>
                                      <w:lang w:val="en-GB"/>
                                    </w:rPr>
                                    <w:t>als</w:t>
                                  </w:r>
                                  <w:proofErr w:type="spellEnd"/>
                                  <w:r w:rsidRPr="00C64EA5">
                                    <w:rPr>
                                      <w:lang w:val="en-GB"/>
                                    </w:rPr>
                                    <w:t xml:space="preserve"> </w:t>
                                  </w:r>
                                  <w:r w:rsidRPr="00EF14E5">
                                    <w:rPr>
                                      <w:rFonts w:ascii="Consolas" w:hAnsi="Consolas"/>
                                      <w:lang w:val="en-GB"/>
                                    </w:rPr>
                                    <w:t>peak</w:t>
                                  </w:r>
                                  <w:r>
                                    <w:rPr>
                                      <w:rFonts w:ascii="Consolas" w:hAnsi="Consolas"/>
                                      <w:lang w:val="en-GB"/>
                                    </w:rPr>
                                    <w:t>2</w:t>
                                  </w:r>
                                </w:p>
                              </w:txbxContent>
                            </v:textbox>
                          </v:roundrect>
                          <v:roundrect id="Rechthoek: afgeronde hoeken 136" o:spid="_x0000_s1103" style="position:absolute;top:25841;width:56064;height:81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" fillcolor="white [3201]" strokecolor="#ef4623 [3204]" strokeweight="2pt">
                            <v:textbox>
                              <w:txbxContent>
                                <w:p w14:paraId="347BE939" w14:textId="77777777" w:rsidR="007A7804" w:rsidRPr="00E73302" w:rsidRDefault="007A7804" w:rsidP="00386C7D">
                                  <w:pPr>
                                    <w:jc w:val="center"/>
                                    <w:rPr>
                                      <w:rFonts w:cstheme="minorHAnsi"/>
                                    </w:rPr>
                                  </w:pPr>
                                  <w:r w:rsidRPr="00A545A4">
                                    <w:rPr>
                                      <w:i/>
                                    </w:rPr>
                                    <w:t>(de volgende functie is een vereenvoudigde versie van de werkelijke functie)</w:t>
                                  </w:r>
                                  <w:r>
                                    <w:t xml:space="preserve"> </w:t>
                                  </w:r>
                                  <w:r w:rsidRPr="00E73302">
                                    <w:t>Gebruik</w:t>
                                  </w:r>
                                  <w:r w:rsidRPr="00E73302">
                                    <w:br/>
                                  </w:r>
                                  <w:r w:rsidRPr="00A545A4">
                                    <w:rPr>
                                      <w:rFonts w:ascii="Consolas" w:hAnsi="Consolas"/>
                                      <w:b/>
                                    </w:rPr>
                                    <w:t>sha512(peak[0] + “-“ + peak</w:t>
                                  </w:r>
                                  <w:r>
                                    <w:rPr>
                                      <w:rFonts w:ascii="Consolas" w:hAnsi="Consolas"/>
                                      <w:b/>
                                    </w:rPr>
                                    <w:t>2</w:t>
                                  </w:r>
                                  <w:r w:rsidRPr="00A545A4">
                                    <w:rPr>
                                      <w:rFonts w:ascii="Consolas" w:hAnsi="Consolas"/>
                                      <w:b/>
                                    </w:rPr>
                                    <w:t>[0] + “-“ + (peak</w:t>
                                  </w:r>
                                  <w:r>
                                    <w:rPr>
                                      <w:rFonts w:ascii="Consolas" w:hAnsi="Consolas"/>
                                      <w:b/>
                                    </w:rPr>
                                    <w:t>2</w:t>
                                  </w:r>
                                  <w:r w:rsidRPr="00A545A4">
                                    <w:rPr>
                                      <w:rFonts w:ascii="Consolas" w:hAnsi="Consolas"/>
                                      <w:b/>
                                    </w:rPr>
                                    <w:t>[1] – peak[1]))</w:t>
                                  </w:r>
                                  <w:r w:rsidRPr="00E73302">
                                    <w:rPr>
                                      <w:rFonts w:ascii="Consolas" w:hAnsi="Consolas"/>
                                    </w:rPr>
                                    <w:br/>
                                  </w:r>
                                  <w:r w:rsidRPr="00E73302">
                                    <w:rPr>
                                      <w:rFonts w:cstheme="minorHAnsi"/>
                                    </w:rPr>
                                    <w:t xml:space="preserve">om een </w:t>
                                  </w:r>
                                  <w:r>
                                    <w:rPr>
                                      <w:rFonts w:cstheme="minorHAnsi"/>
                                    </w:rPr>
                                    <w:t>hash te maken en voeg deze samen met de tijd toe aan de lijst met vingerafdrukken.</w:t>
                                  </w:r>
                                </w:p>
                              </w:txbxContent>
                            </v:textbox>
                          </v:roundrect>
                          <v:shape id="Verbindingslijn: gebogen 138" o:spid="_x0000_s1104" type="#_x0000_t34" style="position:absolute;left:53512;top:16538;width:2711;height:132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" adj="-10271" strokecolor="#ee3a15 [3044]">
                            <v:stroke endarrow="block"/>
                          </v:shape>
                          <v:roundrect id="Rechthoek: afgeronde hoeken 139" o:spid="_x0000_s1105" style="position:absolute;left:46197;top:15107;width:7156;height:30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" fillcolor="white [3201]" strokecolor="#ef4623 [3204]" strokeweight="2pt">
                            <v:textbox>
                              <w:txbxContent>
                                <w:p w14:paraId="10AEFF49" w14:textId="77777777" w:rsidR="007A7804" w:rsidRDefault="007A7804" w:rsidP="00386C7D">
                                  <w:pPr>
                                    <w:jc w:val="center"/>
                                  </w:pPr>
                                  <w:r>
                                    <w:t>i = i +1</w:t>
                                  </w:r>
                                </w:p>
                              </w:txbxContent>
                            </v:textbox>
                          </v:roundrect>
                          <v:shape id="Rechte verbindingslijn met pijl 140" o:spid="_x0000_s1106" type="#_x0000_t32" style="position:absolute;left:40949;top:16618;width:52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" strokecolor="#ee3a15 [3044]">
                            <v:stroke endarrow="block"/>
                          </v:shape>
                          <v:group id="Groep 148" o:spid="_x0000_s1107" style="position:absolute;left:12563;width:30924;height:15030" coordsize="30924,1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oundrect id="Rechthoek: afgeronde hoeken 129" o:spid="_x0000_s1108" style="position:absolute;width:30924;height:3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" fillcolor="white [3201]" strokecolor="#ef4623 [3204]" strokeweight="2pt">
                              <v:textbox>
                                <w:txbxContent>
                                  <w:p w14:paraId="24844340" w14:textId="77777777" w:rsidR="007A7804" w:rsidRDefault="007A7804" w:rsidP="00386C7D">
                                    <w:pPr>
                                      <w:jc w:val="center"/>
                                    </w:pPr>
                                    <w:r>
                                      <w:t xml:space="preserve">Sorteer </w:t>
                                    </w:r>
                                    <w:proofErr w:type="spellStart"/>
                                    <w:r w:rsidRPr="00B9439E">
                                      <w:rPr>
                                        <w:rFonts w:ascii="Consolas" w:hAnsi="Consolas"/>
                                      </w:rPr>
                                      <w:t>peaks</w:t>
                                    </w:r>
                                    <w:proofErr w:type="spellEnd"/>
                                    <w:r>
                                      <w:t xml:space="preserve"> op de tijd-waarde van een piek</w:t>
                                    </w:r>
                                  </w:p>
                                </w:txbxContent>
                              </v:textbox>
                            </v:roundrect>
                            <v:roundrect id="Rechthoek: afgeronde hoeken 131" o:spid="_x0000_s1109" style="position:absolute;left:2623;top:5247;width:25763;height:3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" fillcolor="white [3201]" strokecolor="#ef4623 [3204]" strokeweight="2pt">
                              <v:textbox>
                                <w:txbxContent>
                                  <w:p w14:paraId="0114BCC7" w14:textId="77777777" w:rsidR="007A7804" w:rsidRPr="00C64EA5" w:rsidRDefault="007A7804" w:rsidP="00386C7D">
                                    <w:pPr>
                                      <w:jc w:val="center"/>
                                      <w:rPr>
                                        <w:lang w:val="en-GB"/>
                                      </w:rPr>
                                    </w:pPr>
                                    <w:proofErr w:type="spellStart"/>
                                    <w:r w:rsidRPr="00C64EA5">
                                      <w:rPr>
                                        <w:lang w:val="en-GB"/>
                                      </w:rPr>
                                      <w:t>Kies</w:t>
                                    </w:r>
                                    <w:proofErr w:type="spellEnd"/>
                                    <w:r w:rsidRPr="00C64EA5">
                                      <w:rPr>
                                        <w:lang w:val="en-GB"/>
                                      </w:rPr>
                                      <w:t xml:space="preserve"> </w:t>
                                    </w:r>
                                    <w:r w:rsidRPr="00EF14E5">
                                      <w:rPr>
                                        <w:rFonts w:ascii="Consolas" w:hAnsi="Consolas"/>
                                        <w:lang w:val="en-GB"/>
                                      </w:rPr>
                                      <w:t>peaks[</w:t>
                                    </w:r>
                                    <w:proofErr w:type="spellStart"/>
                                    <w:r w:rsidRPr="00EF14E5">
                                      <w:rPr>
                                        <w:rFonts w:ascii="Consolas" w:hAnsi="Consolas"/>
                                        <w:lang w:val="en-GB"/>
                                      </w:rPr>
                                      <w:t>peak_index</w:t>
                                    </w:r>
                                    <w:proofErr w:type="spellEnd"/>
                                    <w:r w:rsidRPr="00EF14E5">
                                      <w:rPr>
                                        <w:rFonts w:ascii="Consolas" w:hAnsi="Consolas"/>
                                        <w:lang w:val="en-GB"/>
                                      </w:rPr>
                                      <w:t>]</w:t>
                                    </w:r>
                                    <w:r w:rsidRPr="00C64EA5">
                                      <w:rPr>
                                        <w:lang w:val="en-GB"/>
                                      </w:rPr>
                                      <w:t xml:space="preserve"> </w:t>
                                    </w:r>
                                    <w:proofErr w:type="spellStart"/>
                                    <w:r w:rsidRPr="00C64EA5">
                                      <w:rPr>
                                        <w:lang w:val="en-GB"/>
                                      </w:rPr>
                                      <w:t>als</w:t>
                                    </w:r>
                                    <w:proofErr w:type="spellEnd"/>
                                    <w:r w:rsidRPr="00C64EA5">
                                      <w:rPr>
                                        <w:lang w:val="en-GB"/>
                                      </w:rPr>
                                      <w:t xml:space="preserve"> </w:t>
                                    </w:r>
                                    <w:r w:rsidRPr="00EF14E5">
                                      <w:rPr>
                                        <w:rFonts w:ascii="Consolas" w:hAnsi="Consolas"/>
                                        <w:lang w:val="en-GB"/>
                                      </w:rPr>
                                      <w:t>peak</w:t>
                                    </w:r>
                                  </w:p>
                                </w:txbxContent>
                              </v:textbox>
                            </v:roundrect>
                            <v:roundrect id="Rechthoek: afgeronde hoeken 132" o:spid="_x0000_s1110" style="position:absolute;left:8030;top:10098;width:14852;height:32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" fillcolor="white [3201]" strokecolor="#ef4623 [3204]" strokeweight="2pt">
                              <v:textbox>
                                <w:txbxContent>
                                  <w:p w14:paraId="139ADF8F" w14:textId="77777777" w:rsidR="007A7804" w:rsidRPr="00C64EA5" w:rsidRDefault="007A7804" w:rsidP="00386C7D">
                                    <w:pPr>
                                      <w:jc w:val="center"/>
                                      <w:rPr>
                                        <w:lang w:val="en-GB"/>
                                      </w:rPr>
                                    </w:pPr>
                                    <w:r>
                                      <w:rPr>
                                        <w:lang w:val="en-GB"/>
                                      </w:rPr>
                                      <w:t xml:space="preserve">Neem </w:t>
                                    </w:r>
                                    <w:proofErr w:type="spellStart"/>
                                    <w:r w:rsidRPr="001A27E4">
                                      <w:rPr>
                                        <w:rFonts w:ascii="Consolas" w:hAnsi="Consolas"/>
                                        <w:lang w:val="en-GB"/>
                                      </w:rPr>
                                      <w:t>i</w:t>
                                    </w:r>
                                    <w:proofErr w:type="spellEnd"/>
                                    <w:r w:rsidRPr="001A27E4">
                                      <w:rPr>
                                        <w:rFonts w:ascii="Consolas" w:hAnsi="Consolas"/>
                                        <w:lang w:val="en-GB"/>
                                      </w:rPr>
                                      <w:t xml:space="preserve"> = 1</w:t>
                                    </w:r>
                                  </w:p>
                                  <w:p w14:paraId="377F2C72" w14:textId="77777777" w:rsidR="007A7804" w:rsidRPr="00720213" w:rsidRDefault="007A7804" w:rsidP="00386C7D">
                                    <w:pPr>
                                      <w:jc w:val="center"/>
                                      <w:rPr>
                                        <w:lang w:val="en-GB"/>
                                      </w:rPr>
                                    </w:pPr>
                                  </w:p>
                                </w:txbxContent>
                              </v:textbox>
                            </v:roundrect>
                            <v:shape id="Rechte verbindingslijn met pijl 141" o:spid="_x0000_s1111" type="#_x0000_t32" style="position:absolute;left:15346;top:3339;width:0;height:1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" strokecolor="#ee3a15 [3044]">
                              <v:stroke endarrow="block"/>
                            </v:shape>
                            <v:shape id="Rechte verbindingslijn met pijl 142" o:spid="_x0000_s1112" type="#_x0000_t32" style="position:absolute;left:15505;top:8825;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" strokecolor="#ee3a15 [3044]">
                              <v:stroke endarrow="block"/>
                            </v:shape>
                            <v:shape id="Rechte verbindingslijn met pijl 143" o:spid="_x0000_s1113" type="#_x0000_t32" style="position:absolute;left:15743;top:13358;width:0;height:1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" strokecolor="#ee3a15 [3044]">
                              <v:stroke endarrow="block"/>
                            </v:shape>
                          </v:group>
                        </v:group>
                        <v:shape id="Rechte verbindingslijn met pijl 144" o:spid="_x0000_s1114" type="#_x0000_t32" style="position:absolute;left:28386;top:18526;width:0;height:1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" strokecolor="#ee3a15 [3044]">
                          <v:stroke endarrow="block"/>
                        </v:shape>
                        <v:shape id="Rechte verbindingslijn met pijl 145" o:spid="_x0000_s1115" type="#_x0000_t32" style="position:absolute;left:28465;top:23694;width:0;height:2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" strokecolor="#ee3a15 [3044]">
                          <v:stroke endarrow="block"/>
                        </v:shape>
                      </v:group>
                      <v:shape id="Tekstvak 146" o:spid="_x0000_s1116" type="#_x0000_t202" style="position:absolute;left:10813;top:20194;width:2185;height:325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" filled="f" stroked="f" strokeweight=".5pt">
                        <v:textbox inset="0,0,0,0">
                          <w:txbxContent>
                            <w:p w14:paraId="24D8D8EF" w14:textId="77777777" w:rsidR="007A7804" w:rsidRDefault="007A7804" w:rsidP="00386C7D">
                              <w:r>
                                <w:t>nee</w:t>
                              </w:r>
                            </w:p>
                          </w:txbxContent>
                        </v:textbox>
                      </v:shape>
                    </v:group>
                    <v:shape id="Tekstvak 147" o:spid="_x0000_s1117" type="#_x0000_t202" style="position:absolute;left:29339;top:23851;width:1054;height:325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" filled="f" stroked="f" strokeweight=".5pt">
                      <v:textbox inset="0,0,0,0">
                        <w:txbxContent>
                          <w:p w14:paraId="2E071DF2" w14:textId="77777777" w:rsidR="007A7804" w:rsidRDefault="007A7804" w:rsidP="00386C7D">
                            <w:r>
                              <w:t>ja</w:t>
                            </w:r>
                          </w:p>
                        </w:txbxContent>
                      </v:textbox>
                    </v:shape>
                  </v:group>
                </v:group>
                <v:shape id="Tekstvak 155" o:spid="_x0000_s1118" type="#_x0000_t202" style="position:absolute;left:238;top:50806;width:635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" stroked="f">
                  <v:textbox style="mso-fit-shape-to-text:t" inset="0,0,0,0">
                    <w:txbxContent>
                      <w:p w14:paraId="7F9CE81A" w14:textId="0FE6172D" w:rsidR="007A7804" w:rsidRPr="00670F7C" w:rsidRDefault="007A7804" w:rsidP="00386C7D">
                        <w:pPr>
                          <w:pStyle w:val="Bijschrift"/>
                          <w:rPr>
                            <w:noProof/>
                            <w:color w:val="404040" w:themeColor="text1" w:themeTint="BF"/>
                            <w:sz w:val="20"/>
                            <w:szCs w:val="20"/>
                          </w:rPr>
                        </w:pPr>
                        <w:r>
                          <w:t xml:space="preserve">Afb </w:t>
                        </w:r>
                        <w:r>
                          <w:rPr>
                            <w:noProof/>
                          </w:rPr>
                          <w:fldChar w:fldCharType="begin"/>
                        </w:r>
                        <w:r>
                          <w:rPr>
                            <w:noProof/>
                          </w:rPr>
                          <w:instrText xml:space="preserve"> SEQ Afb \* ARABIC </w:instrText>
                        </w:r>
                        <w:r>
                          <w:rPr>
                            <w:noProof/>
                          </w:rPr>
                          <w:fldChar w:fldCharType="separate"/>
                        </w:r>
                        <w:r w:rsidR="00DC56DE">
                          <w:rPr>
                            <w:noProof/>
                          </w:rPr>
                          <w:t>16</w:t>
                        </w:r>
                        <w:r>
                          <w:rPr>
                            <w:noProof/>
                          </w:rPr>
                          <w:fldChar w:fldCharType="end"/>
                        </w:r>
                      </w:p>
                    </w:txbxContent>
                  </v:textbox>
                </v:shape>
              </v:group>
            </w:pict>
          </mc:Fallback>
        </mc:AlternateContent>
      </w:r>
      <w:r>
        <w:t>algoritme gemaakt voor het koppelen van pieken (afb 16).</w:t>
      </w:r>
    </w:p>
    <w:p w14:paraId="4988373D" w14:textId="1E65C281" w:rsidR="00386C7D" w:rsidRDefault="00386C7D" w:rsidP="00386C7D"/>
    <w:p w14:paraId="09BBFC26" w14:textId="77777777" w:rsidR="00386C7D" w:rsidRDefault="00386C7D" w:rsidP="00386C7D"/>
    <w:p w14:paraId="0BC5013E" w14:textId="77777777" w:rsidR="00386C7D" w:rsidRDefault="00386C7D" w:rsidP="00386C7D"/>
    <w:p w14:paraId="1FCD6D49" w14:textId="77777777" w:rsidR="00386C7D" w:rsidRDefault="00386C7D" w:rsidP="00386C7D"/>
    <w:p w14:paraId="26E6411E" w14:textId="77777777" w:rsidR="00386C7D" w:rsidRDefault="00386C7D" w:rsidP="00386C7D"/>
    <w:p w14:paraId="6A5CED32" w14:textId="77777777" w:rsidR="00386C7D" w:rsidRDefault="00386C7D" w:rsidP="00386C7D"/>
    <w:p w14:paraId="0A047414" w14:textId="77777777" w:rsidR="00386C7D" w:rsidRDefault="00386C7D" w:rsidP="00386C7D"/>
    <w:p w14:paraId="67E5DFBB" w14:textId="77777777" w:rsidR="00386C7D" w:rsidRDefault="00386C7D" w:rsidP="00386C7D"/>
    <w:p w14:paraId="78C4F92C" w14:textId="77777777" w:rsidR="00386C7D" w:rsidRDefault="00386C7D" w:rsidP="00386C7D"/>
    <w:p w14:paraId="379810EF" w14:textId="77777777" w:rsidR="00386C7D" w:rsidRDefault="00386C7D" w:rsidP="00386C7D"/>
    <w:p w14:paraId="5FCE75B7" w14:textId="77777777" w:rsidR="00386C7D" w:rsidRDefault="00386C7D" w:rsidP="00386C7D"/>
    <w:p w14:paraId="0E86E5F8" w14:textId="77777777" w:rsidR="00386C7D" w:rsidRDefault="00386C7D" w:rsidP="00386C7D"/>
    <w:p w14:paraId="68311191" w14:textId="77777777" w:rsidR="00386C7D" w:rsidRDefault="00386C7D" w:rsidP="00386C7D"/>
    <w:p w14:paraId="3D7BC38A" w14:textId="7D0AE819" w:rsidR="00386C7D" w:rsidRDefault="00386C7D" w:rsidP="00386C7D"/>
    <w:p w14:paraId="0A98F57D" w14:textId="1EDCF7EB" w:rsidR="00386C7D" w:rsidRDefault="00386C7D" w:rsidP="00386C7D"/>
    <w:p w14:paraId="2C8191EE" w14:textId="77777777" w:rsidR="006D5EB0" w:rsidRDefault="006D5EB0" w:rsidP="00386C7D"/>
    <w:p w14:paraId="0AF2C438" w14:textId="78DDC8DB" w:rsidR="00386C7D" w:rsidRDefault="00386C7D" w:rsidP="00386C7D"/>
    <w:p w14:paraId="4B839ECE" w14:textId="7DAEF1DF" w:rsidR="00386C7D" w:rsidRDefault="00386C7D" w:rsidP="000A6881">
      <w:r>
        <w:t xml:space="preserve">Met dit nieuwe algoritme (afb 16) werden bij dezelfde 20 fragmenten alle fragmenten juist herkend. Dit algoritme is dus een stuk beter dan het andere en daarom is besloten om het algoritme afgebeeld </w:t>
      </w:r>
      <w:r w:rsidR="00EE6F46">
        <w:t xml:space="preserve">in </w:t>
      </w:r>
      <w:r>
        <w:t>afbeelding 16 te gebruiken in plaats van het algoritme afgebeeld in afbeelding 15.</w:t>
      </w:r>
    </w:p>
    <w:p w14:paraId="33197FEF" w14:textId="1BCE95F7" w:rsidR="00610227" w:rsidRDefault="00610227" w:rsidP="00610227">
      <w:pPr>
        <w:pStyle w:val="kop20"/>
      </w:pPr>
      <w:r>
        <w:lastRenderedPageBreak/>
        <w:t xml:space="preserve">Onderdeel 5: </w:t>
      </w:r>
      <w:r w:rsidR="00973165">
        <w:t>B</w:t>
      </w:r>
      <w:r>
        <w:t xml:space="preserve">epalen optimale </w:t>
      </w:r>
      <w:r w:rsidR="007349B1">
        <w:t>instellingen</w:t>
      </w:r>
    </w:p>
    <w:p w14:paraId="5FAB6AAE" w14:textId="501DA62D" w:rsidR="00C41549" w:rsidRDefault="007349B1" w:rsidP="007349B1">
      <w:r>
        <w:t>Nu het algoritme wer</w:t>
      </w:r>
      <w:r w:rsidR="00D61001">
        <w:t xml:space="preserve">kt, is het belangrijk optimale instellingen te vinden </w:t>
      </w:r>
      <w:r w:rsidR="00565455">
        <w:t>met betrekking op snelheid, accuraatheid en opslag.</w:t>
      </w:r>
      <w:r w:rsidR="00A30BE6">
        <w:t xml:space="preserve"> Voor het testen is </w:t>
      </w:r>
      <w:r w:rsidR="00257410">
        <w:t>er als volgt een test</w:t>
      </w:r>
      <w:r w:rsidR="006D3285">
        <w:t>-</w:t>
      </w:r>
      <w:r w:rsidR="00257410">
        <w:t xml:space="preserve">set gemaakt: Met de microfoon van de laptop is een opname </w:t>
      </w:r>
      <w:r w:rsidR="00F3559E">
        <w:t xml:space="preserve">van tien seconden lang </w:t>
      </w:r>
      <w:r w:rsidR="00257410">
        <w:t xml:space="preserve">gemaakt van </w:t>
      </w:r>
      <w:r w:rsidR="00AD7841">
        <w:t xml:space="preserve">een telefoon die een liedje van YouTube afspeelde. </w:t>
      </w:r>
      <w:r w:rsidR="00BB13FA">
        <w:t>Straalvorming en ruisonderdrukking stonden hierbij op de laptop uit en de sp</w:t>
      </w:r>
      <w:r w:rsidR="006D0483">
        <w:t>ea</w:t>
      </w:r>
      <w:r w:rsidR="00BB13FA">
        <w:t xml:space="preserve">keruitgang van de telefoon stond loodrecht op </w:t>
      </w:r>
      <w:r w:rsidR="004E3009">
        <w:t xml:space="preserve">de microfoon van de laptop. De afstand tussen de telefoon en microfoon was ongeveer </w:t>
      </w:r>
      <w:r w:rsidR="00C41549">
        <w:t>30 centimeter.</w:t>
      </w:r>
      <w:r w:rsidR="00390497">
        <w:t xml:space="preserve"> Er bevonden zich 200 nummers in de database.</w:t>
      </w:r>
    </w:p>
    <w:p w14:paraId="00BAF553" w14:textId="4E849117" w:rsidR="001D5E64" w:rsidRPr="007349B1" w:rsidRDefault="0055542A" w:rsidP="007349B1">
      <w:r>
        <w:t xml:space="preserve">Hieronder (tabel </w:t>
      </w:r>
      <w:r w:rsidR="009445BD">
        <w:t xml:space="preserve">4) staan de resultaten vermeld van </w:t>
      </w:r>
      <w:r w:rsidR="006D3285">
        <w:t xml:space="preserve">een test-set dat 20 fragmenten bevatte </w:t>
      </w:r>
      <w:r w:rsidR="00937BE8">
        <w:t xml:space="preserve">waarvan het origineel zich in de database bevond en 5 fragmenten waarvan het origineel niet </w:t>
      </w:r>
      <w:r w:rsidR="009E714F">
        <w:t xml:space="preserve">in de database stond. Zoals te zien is </w:t>
      </w:r>
      <w:r w:rsidR="00C03CC9">
        <w:t>werd bij alle fragmenten een juiste uitkomst gegeven.</w:t>
      </w:r>
      <w:r w:rsidR="00F670F0">
        <w:t xml:space="preserve"> De confidence waarden </w:t>
      </w:r>
      <w:r w:rsidR="008152FF">
        <w:t xml:space="preserve">zijn erg </w:t>
      </w:r>
      <w:r w:rsidR="0072273E">
        <w:t xml:space="preserve">variërend. Na een aantal fragmenten te hebben beluisterd met een lage waarde en </w:t>
      </w:r>
      <w:r w:rsidR="00974B1C">
        <w:t xml:space="preserve">een aantal met een hoge waarde, leek het erop dat het afspeelvolume </w:t>
      </w:r>
      <w:r w:rsidR="006D0483">
        <w:t xml:space="preserve">hier </w:t>
      </w:r>
      <w:r w:rsidR="003C6C27">
        <w:t>vooral effect op had. Fragmenten met een lage confidence waarde waren doorgaans namelijk zachter dan die met een hogere waarde.</w:t>
      </w:r>
    </w:p>
    <w:tbl>
      <w:tblPr>
        <w:tblStyle w:val="Financiletabel"/>
        <w:tblW w:w="0" w:type="auto"/>
        <w:tblLook w:val="04A0" w:firstRow="1" w:lastRow="0" w:firstColumn="1" w:lastColumn="0" w:noHBand="0" w:noVBand="1"/>
      </w:tblPr>
      <w:tblGrid>
        <w:gridCol w:w="2044"/>
        <w:gridCol w:w="2044"/>
        <w:gridCol w:w="2044"/>
        <w:gridCol w:w="2044"/>
      </w:tblGrid>
      <w:tr w:rsidR="001226A8" w14:paraId="463544A0" w14:textId="77777777" w:rsidTr="00122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340E745" w14:textId="38EC901E" w:rsidR="001226A8" w:rsidRDefault="002E5A6F" w:rsidP="000A6881">
            <w:r>
              <w:t>Testopname nr.</w:t>
            </w:r>
          </w:p>
        </w:tc>
        <w:tc>
          <w:tcPr>
            <w:tcW w:w="2044" w:type="dxa"/>
          </w:tcPr>
          <w:p w14:paraId="5BF50354" w14:textId="260F2BC3" w:rsidR="001226A8" w:rsidRDefault="002E5A6F" w:rsidP="000A6881">
            <w:pPr>
              <w:cnfStyle w:val="100000000000" w:firstRow="1" w:lastRow="0" w:firstColumn="0" w:lastColumn="0" w:oddVBand="0" w:evenVBand="0" w:oddHBand="0" w:evenHBand="0" w:firstRowFirstColumn="0" w:firstRowLastColumn="0" w:lastRowFirstColumn="0" w:lastRowLastColumn="0"/>
            </w:pPr>
            <w:r>
              <w:t>Match/geen match</w:t>
            </w:r>
          </w:p>
        </w:tc>
        <w:tc>
          <w:tcPr>
            <w:tcW w:w="2044" w:type="dxa"/>
          </w:tcPr>
          <w:p w14:paraId="618D8F5F" w14:textId="11B444CA" w:rsidR="001226A8" w:rsidRDefault="002E5A6F" w:rsidP="000A6881">
            <w:pPr>
              <w:cnfStyle w:val="100000000000" w:firstRow="1" w:lastRow="0" w:firstColumn="0" w:lastColumn="0" w:oddVBand="0" w:evenVBand="0" w:oddHBand="0" w:evenHBand="0" w:firstRowFirstColumn="0" w:firstRowLastColumn="0" w:lastRowFirstColumn="0" w:lastRowLastColumn="0"/>
            </w:pPr>
            <w:r>
              <w:t>Confidence</w:t>
            </w:r>
          </w:p>
        </w:tc>
        <w:tc>
          <w:tcPr>
            <w:tcW w:w="2044" w:type="dxa"/>
          </w:tcPr>
          <w:p w14:paraId="0EC211E5" w14:textId="6F9FC545" w:rsidR="001226A8" w:rsidRDefault="002E5A6F" w:rsidP="000A6881">
            <w:pPr>
              <w:cnfStyle w:val="100000000000" w:firstRow="1" w:lastRow="0" w:firstColumn="0" w:lastColumn="0" w:oddVBand="0" w:evenVBand="0" w:oddHBand="0" w:evenHBand="0" w:firstRowFirstColumn="0" w:firstRowLastColumn="0" w:lastRowFirstColumn="0" w:lastRowLastColumn="0"/>
            </w:pPr>
            <w:r>
              <w:t>Juist?</w:t>
            </w:r>
          </w:p>
        </w:tc>
      </w:tr>
      <w:tr w:rsidR="001226A8" w14:paraId="275EA3A5"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04967E14" w14:textId="5A14A487" w:rsidR="001226A8" w:rsidRDefault="002E5A6F" w:rsidP="000A6881">
            <w:r>
              <w:t>0000-0</w:t>
            </w:r>
          </w:p>
        </w:tc>
        <w:tc>
          <w:tcPr>
            <w:tcW w:w="2044" w:type="dxa"/>
          </w:tcPr>
          <w:p w14:paraId="1C6F717A" w14:textId="22E3604D" w:rsidR="001226A8" w:rsidRDefault="002E5A6F" w:rsidP="000A6881">
            <w:pPr>
              <w:cnfStyle w:val="000000000000" w:firstRow="0" w:lastRow="0" w:firstColumn="0" w:lastColumn="0" w:oddVBand="0" w:evenVBand="0" w:oddHBand="0" w:evenHBand="0" w:firstRowFirstColumn="0" w:firstRowLastColumn="0" w:lastRowFirstColumn="0" w:lastRowLastColumn="0"/>
            </w:pPr>
            <w:r>
              <w:t>Nee</w:t>
            </w:r>
          </w:p>
        </w:tc>
        <w:tc>
          <w:tcPr>
            <w:tcW w:w="2044" w:type="dxa"/>
          </w:tcPr>
          <w:p w14:paraId="7A610F3D" w14:textId="450D0F06" w:rsidR="002E5A6F" w:rsidRDefault="002E5A6F" w:rsidP="000A6881">
            <w:pPr>
              <w:cnfStyle w:val="000000000000" w:firstRow="0" w:lastRow="0" w:firstColumn="0" w:lastColumn="0" w:oddVBand="0" w:evenVBand="0" w:oddHBand="0" w:evenHBand="0" w:firstRowFirstColumn="0" w:firstRowLastColumn="0" w:lastRowFirstColumn="0" w:lastRowLastColumn="0"/>
            </w:pPr>
            <w:r>
              <w:t>-</w:t>
            </w:r>
          </w:p>
        </w:tc>
        <w:tc>
          <w:tcPr>
            <w:tcW w:w="2044" w:type="dxa"/>
          </w:tcPr>
          <w:p w14:paraId="789280A8" w14:textId="67DEC782" w:rsidR="001226A8" w:rsidRDefault="00F240DD" w:rsidP="000A6881">
            <w:pPr>
              <w:cnfStyle w:val="000000000000" w:firstRow="0" w:lastRow="0" w:firstColumn="0" w:lastColumn="0" w:oddVBand="0" w:evenVBand="0" w:oddHBand="0" w:evenHBand="0" w:firstRowFirstColumn="0" w:firstRowLastColumn="0" w:lastRowFirstColumn="0" w:lastRowLastColumn="0"/>
            </w:pPr>
            <w:r>
              <w:t>Ja</w:t>
            </w:r>
          </w:p>
        </w:tc>
      </w:tr>
      <w:tr w:rsidR="001226A8" w14:paraId="02117CA1"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74B8B918" w14:textId="7C3B2EDA" w:rsidR="001226A8" w:rsidRDefault="002E5A6F" w:rsidP="000A6881">
            <w:r>
              <w:t>0000-1</w:t>
            </w:r>
          </w:p>
        </w:tc>
        <w:tc>
          <w:tcPr>
            <w:tcW w:w="2044" w:type="dxa"/>
          </w:tcPr>
          <w:p w14:paraId="6DA1CAD9" w14:textId="6659ECE3" w:rsidR="001226A8" w:rsidRDefault="002E5A6F" w:rsidP="000A6881">
            <w:pPr>
              <w:cnfStyle w:val="000000000000" w:firstRow="0" w:lastRow="0" w:firstColumn="0" w:lastColumn="0" w:oddVBand="0" w:evenVBand="0" w:oddHBand="0" w:evenHBand="0" w:firstRowFirstColumn="0" w:firstRowLastColumn="0" w:lastRowFirstColumn="0" w:lastRowLastColumn="0"/>
            </w:pPr>
            <w:r>
              <w:t>Nee</w:t>
            </w:r>
          </w:p>
        </w:tc>
        <w:tc>
          <w:tcPr>
            <w:tcW w:w="2044" w:type="dxa"/>
          </w:tcPr>
          <w:p w14:paraId="72EFCDDB" w14:textId="05862ECF" w:rsidR="001226A8" w:rsidRDefault="002E5A6F" w:rsidP="000A6881">
            <w:pPr>
              <w:cnfStyle w:val="000000000000" w:firstRow="0" w:lastRow="0" w:firstColumn="0" w:lastColumn="0" w:oddVBand="0" w:evenVBand="0" w:oddHBand="0" w:evenHBand="0" w:firstRowFirstColumn="0" w:firstRowLastColumn="0" w:lastRowFirstColumn="0" w:lastRowLastColumn="0"/>
            </w:pPr>
            <w:r>
              <w:t>-</w:t>
            </w:r>
          </w:p>
        </w:tc>
        <w:tc>
          <w:tcPr>
            <w:tcW w:w="2044" w:type="dxa"/>
          </w:tcPr>
          <w:p w14:paraId="74B94178" w14:textId="68E46F12" w:rsidR="001226A8" w:rsidRDefault="00F240DD" w:rsidP="000A6881">
            <w:pPr>
              <w:cnfStyle w:val="000000000000" w:firstRow="0" w:lastRow="0" w:firstColumn="0" w:lastColumn="0" w:oddVBand="0" w:evenVBand="0" w:oddHBand="0" w:evenHBand="0" w:firstRowFirstColumn="0" w:firstRowLastColumn="0" w:lastRowFirstColumn="0" w:lastRowLastColumn="0"/>
            </w:pPr>
            <w:r>
              <w:t>Ja</w:t>
            </w:r>
          </w:p>
        </w:tc>
      </w:tr>
      <w:tr w:rsidR="001226A8" w14:paraId="37AD129B"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73E6CC7B" w14:textId="53502FB8" w:rsidR="001226A8" w:rsidRDefault="002E5A6F" w:rsidP="000A6881">
            <w:r>
              <w:t>0000-2</w:t>
            </w:r>
          </w:p>
        </w:tc>
        <w:tc>
          <w:tcPr>
            <w:tcW w:w="2044" w:type="dxa"/>
          </w:tcPr>
          <w:p w14:paraId="783F7A07" w14:textId="12E6D380" w:rsidR="001226A8" w:rsidRDefault="002E5A6F" w:rsidP="000A6881">
            <w:pPr>
              <w:cnfStyle w:val="000000000000" w:firstRow="0" w:lastRow="0" w:firstColumn="0" w:lastColumn="0" w:oddVBand="0" w:evenVBand="0" w:oddHBand="0" w:evenHBand="0" w:firstRowFirstColumn="0" w:firstRowLastColumn="0" w:lastRowFirstColumn="0" w:lastRowLastColumn="0"/>
            </w:pPr>
            <w:r>
              <w:t>Nee</w:t>
            </w:r>
          </w:p>
        </w:tc>
        <w:tc>
          <w:tcPr>
            <w:tcW w:w="2044" w:type="dxa"/>
          </w:tcPr>
          <w:p w14:paraId="36394C50" w14:textId="4A244D9D" w:rsidR="001226A8" w:rsidRDefault="002E5A6F" w:rsidP="000A6881">
            <w:pPr>
              <w:cnfStyle w:val="000000000000" w:firstRow="0" w:lastRow="0" w:firstColumn="0" w:lastColumn="0" w:oddVBand="0" w:evenVBand="0" w:oddHBand="0" w:evenHBand="0" w:firstRowFirstColumn="0" w:firstRowLastColumn="0" w:lastRowFirstColumn="0" w:lastRowLastColumn="0"/>
            </w:pPr>
            <w:r>
              <w:t>-</w:t>
            </w:r>
          </w:p>
        </w:tc>
        <w:tc>
          <w:tcPr>
            <w:tcW w:w="2044" w:type="dxa"/>
          </w:tcPr>
          <w:p w14:paraId="4F3176F2" w14:textId="7531179B" w:rsidR="001226A8" w:rsidRDefault="00F240DD" w:rsidP="000A6881">
            <w:pPr>
              <w:cnfStyle w:val="000000000000" w:firstRow="0" w:lastRow="0" w:firstColumn="0" w:lastColumn="0" w:oddVBand="0" w:evenVBand="0" w:oddHBand="0" w:evenHBand="0" w:firstRowFirstColumn="0" w:firstRowLastColumn="0" w:lastRowFirstColumn="0" w:lastRowLastColumn="0"/>
            </w:pPr>
            <w:r>
              <w:t>Ja</w:t>
            </w:r>
          </w:p>
        </w:tc>
      </w:tr>
      <w:tr w:rsidR="001226A8" w14:paraId="51667925"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05AFA558" w14:textId="2B632D89" w:rsidR="001226A8" w:rsidRDefault="002E5A6F" w:rsidP="000A6881">
            <w:r>
              <w:t>0000-3</w:t>
            </w:r>
          </w:p>
        </w:tc>
        <w:tc>
          <w:tcPr>
            <w:tcW w:w="2044" w:type="dxa"/>
          </w:tcPr>
          <w:p w14:paraId="3E66DD10" w14:textId="51466041" w:rsidR="001226A8" w:rsidRDefault="002E5A6F" w:rsidP="000A6881">
            <w:pPr>
              <w:cnfStyle w:val="000000000000" w:firstRow="0" w:lastRow="0" w:firstColumn="0" w:lastColumn="0" w:oddVBand="0" w:evenVBand="0" w:oddHBand="0" w:evenHBand="0" w:firstRowFirstColumn="0" w:firstRowLastColumn="0" w:lastRowFirstColumn="0" w:lastRowLastColumn="0"/>
            </w:pPr>
            <w:r>
              <w:t>Nee</w:t>
            </w:r>
          </w:p>
        </w:tc>
        <w:tc>
          <w:tcPr>
            <w:tcW w:w="2044" w:type="dxa"/>
          </w:tcPr>
          <w:p w14:paraId="0B3B7C38" w14:textId="52CF1F5B" w:rsidR="001226A8" w:rsidRDefault="002E5A6F" w:rsidP="000A6881">
            <w:pPr>
              <w:cnfStyle w:val="000000000000" w:firstRow="0" w:lastRow="0" w:firstColumn="0" w:lastColumn="0" w:oddVBand="0" w:evenVBand="0" w:oddHBand="0" w:evenHBand="0" w:firstRowFirstColumn="0" w:firstRowLastColumn="0" w:lastRowFirstColumn="0" w:lastRowLastColumn="0"/>
            </w:pPr>
            <w:r>
              <w:t>-</w:t>
            </w:r>
          </w:p>
        </w:tc>
        <w:tc>
          <w:tcPr>
            <w:tcW w:w="2044" w:type="dxa"/>
          </w:tcPr>
          <w:p w14:paraId="041915D0" w14:textId="634B3F69" w:rsidR="001226A8" w:rsidRDefault="00F240DD" w:rsidP="000A6881">
            <w:pPr>
              <w:cnfStyle w:val="000000000000" w:firstRow="0" w:lastRow="0" w:firstColumn="0" w:lastColumn="0" w:oddVBand="0" w:evenVBand="0" w:oddHBand="0" w:evenHBand="0" w:firstRowFirstColumn="0" w:firstRowLastColumn="0" w:lastRowFirstColumn="0" w:lastRowLastColumn="0"/>
            </w:pPr>
            <w:r>
              <w:t>Ja</w:t>
            </w:r>
          </w:p>
        </w:tc>
      </w:tr>
      <w:tr w:rsidR="002E5A6F" w14:paraId="0C5422F7"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22783B8B" w14:textId="5FAC1EEB" w:rsidR="002E5A6F" w:rsidRDefault="003A72D3" w:rsidP="000A6881">
            <w:r>
              <w:t>0000-4</w:t>
            </w:r>
          </w:p>
        </w:tc>
        <w:tc>
          <w:tcPr>
            <w:tcW w:w="2044" w:type="dxa"/>
          </w:tcPr>
          <w:p w14:paraId="79910D5F" w14:textId="1615E463" w:rsidR="002E5A6F" w:rsidRDefault="003A72D3" w:rsidP="000A6881">
            <w:pPr>
              <w:cnfStyle w:val="000000000000" w:firstRow="0" w:lastRow="0" w:firstColumn="0" w:lastColumn="0" w:oddVBand="0" w:evenVBand="0" w:oddHBand="0" w:evenHBand="0" w:firstRowFirstColumn="0" w:firstRowLastColumn="0" w:lastRowFirstColumn="0" w:lastRowLastColumn="0"/>
            </w:pPr>
            <w:r>
              <w:t>Nee</w:t>
            </w:r>
          </w:p>
        </w:tc>
        <w:tc>
          <w:tcPr>
            <w:tcW w:w="2044" w:type="dxa"/>
          </w:tcPr>
          <w:p w14:paraId="4CBAF976" w14:textId="29EAFF49" w:rsidR="002E5A6F" w:rsidRDefault="003A72D3" w:rsidP="000A6881">
            <w:pPr>
              <w:cnfStyle w:val="000000000000" w:firstRow="0" w:lastRow="0" w:firstColumn="0" w:lastColumn="0" w:oddVBand="0" w:evenVBand="0" w:oddHBand="0" w:evenHBand="0" w:firstRowFirstColumn="0" w:firstRowLastColumn="0" w:lastRowFirstColumn="0" w:lastRowLastColumn="0"/>
            </w:pPr>
            <w:r>
              <w:t>-</w:t>
            </w:r>
          </w:p>
        </w:tc>
        <w:tc>
          <w:tcPr>
            <w:tcW w:w="2044" w:type="dxa"/>
          </w:tcPr>
          <w:p w14:paraId="3C00F8C3" w14:textId="0D8923A4" w:rsidR="002E5A6F" w:rsidRDefault="00F240DD" w:rsidP="000A6881">
            <w:pPr>
              <w:cnfStyle w:val="000000000000" w:firstRow="0" w:lastRow="0" w:firstColumn="0" w:lastColumn="0" w:oddVBand="0" w:evenVBand="0" w:oddHBand="0" w:evenHBand="0" w:firstRowFirstColumn="0" w:firstRowLastColumn="0" w:lastRowFirstColumn="0" w:lastRowLastColumn="0"/>
            </w:pPr>
            <w:r>
              <w:t>Ja</w:t>
            </w:r>
          </w:p>
        </w:tc>
      </w:tr>
      <w:tr w:rsidR="003A72D3" w14:paraId="53383C50"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6926CD54" w14:textId="38C2BC63" w:rsidR="003A72D3" w:rsidRDefault="001E0D8F" w:rsidP="000A6881">
            <w:r>
              <w:t>0002</w:t>
            </w:r>
          </w:p>
        </w:tc>
        <w:tc>
          <w:tcPr>
            <w:tcW w:w="2044" w:type="dxa"/>
          </w:tcPr>
          <w:p w14:paraId="109FED08" w14:textId="7C091A68" w:rsidR="003A72D3" w:rsidRDefault="001E0D8F"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6254F364" w14:textId="00E7C553" w:rsidR="003A72D3" w:rsidRDefault="001E0D8F" w:rsidP="000A6881">
            <w:pPr>
              <w:cnfStyle w:val="000000000000" w:firstRow="0" w:lastRow="0" w:firstColumn="0" w:lastColumn="0" w:oddVBand="0" w:evenVBand="0" w:oddHBand="0" w:evenHBand="0" w:firstRowFirstColumn="0" w:firstRowLastColumn="0" w:lastRowFirstColumn="0" w:lastRowLastColumn="0"/>
            </w:pPr>
            <w:r>
              <w:t>3.544000</w:t>
            </w:r>
          </w:p>
        </w:tc>
        <w:tc>
          <w:tcPr>
            <w:tcW w:w="2044" w:type="dxa"/>
          </w:tcPr>
          <w:p w14:paraId="700A38F7" w14:textId="78CD0531" w:rsidR="003A72D3" w:rsidRDefault="00F240DD" w:rsidP="000A6881">
            <w:pPr>
              <w:cnfStyle w:val="000000000000" w:firstRow="0" w:lastRow="0" w:firstColumn="0" w:lastColumn="0" w:oddVBand="0" w:evenVBand="0" w:oddHBand="0" w:evenHBand="0" w:firstRowFirstColumn="0" w:firstRowLastColumn="0" w:lastRowFirstColumn="0" w:lastRowLastColumn="0"/>
            </w:pPr>
            <w:r>
              <w:t>Ja</w:t>
            </w:r>
          </w:p>
        </w:tc>
      </w:tr>
      <w:tr w:rsidR="001E0D8F" w14:paraId="59CA7E99"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0D5138F3" w14:textId="5AC1BCD9" w:rsidR="001E0D8F" w:rsidRDefault="00226BF9" w:rsidP="000A6881">
            <w:r>
              <w:t>0007</w:t>
            </w:r>
          </w:p>
        </w:tc>
        <w:tc>
          <w:tcPr>
            <w:tcW w:w="2044" w:type="dxa"/>
          </w:tcPr>
          <w:p w14:paraId="00026A12" w14:textId="10C4A2D0" w:rsidR="001E0D8F" w:rsidRDefault="00226BF9"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77ABD2F5" w14:textId="07F0E1AC" w:rsidR="001E0D8F" w:rsidRDefault="00226BF9" w:rsidP="000A6881">
            <w:pPr>
              <w:cnfStyle w:val="000000000000" w:firstRow="0" w:lastRow="0" w:firstColumn="0" w:lastColumn="0" w:oddVBand="0" w:evenVBand="0" w:oddHBand="0" w:evenHBand="0" w:firstRowFirstColumn="0" w:firstRowLastColumn="0" w:lastRowFirstColumn="0" w:lastRowLastColumn="0"/>
            </w:pPr>
            <w:r>
              <w:t>71.753676</w:t>
            </w:r>
          </w:p>
        </w:tc>
        <w:tc>
          <w:tcPr>
            <w:tcW w:w="2044" w:type="dxa"/>
          </w:tcPr>
          <w:p w14:paraId="15C8F778" w14:textId="07517606" w:rsidR="001E0D8F" w:rsidRDefault="00F240DD" w:rsidP="000A6881">
            <w:pPr>
              <w:cnfStyle w:val="000000000000" w:firstRow="0" w:lastRow="0" w:firstColumn="0" w:lastColumn="0" w:oddVBand="0" w:evenVBand="0" w:oddHBand="0" w:evenHBand="0" w:firstRowFirstColumn="0" w:firstRowLastColumn="0" w:lastRowFirstColumn="0" w:lastRowLastColumn="0"/>
            </w:pPr>
            <w:r>
              <w:t>Ja</w:t>
            </w:r>
          </w:p>
        </w:tc>
      </w:tr>
      <w:tr w:rsidR="00226BF9" w14:paraId="71DDA56E"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5A096C3A" w14:textId="29B271D0" w:rsidR="00226BF9" w:rsidRDefault="00226BF9" w:rsidP="000A6881">
            <w:r>
              <w:t>0017</w:t>
            </w:r>
          </w:p>
        </w:tc>
        <w:tc>
          <w:tcPr>
            <w:tcW w:w="2044" w:type="dxa"/>
          </w:tcPr>
          <w:p w14:paraId="3689E435" w14:textId="1B7D4932" w:rsidR="00226BF9" w:rsidRDefault="00226BF9"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630497C0" w14:textId="416696D7" w:rsidR="00226BF9" w:rsidRDefault="005B5C89" w:rsidP="000A6881">
            <w:pPr>
              <w:cnfStyle w:val="000000000000" w:firstRow="0" w:lastRow="0" w:firstColumn="0" w:lastColumn="0" w:oddVBand="0" w:evenVBand="0" w:oddHBand="0" w:evenHBand="0" w:firstRowFirstColumn="0" w:firstRowLastColumn="0" w:lastRowFirstColumn="0" w:lastRowLastColumn="0"/>
            </w:pPr>
            <w:r>
              <w:t>0.901408</w:t>
            </w:r>
          </w:p>
        </w:tc>
        <w:tc>
          <w:tcPr>
            <w:tcW w:w="2044" w:type="dxa"/>
          </w:tcPr>
          <w:p w14:paraId="423E7A11" w14:textId="6A468CAB" w:rsidR="00226BF9" w:rsidRDefault="00F240DD" w:rsidP="000A6881">
            <w:pPr>
              <w:cnfStyle w:val="000000000000" w:firstRow="0" w:lastRow="0" w:firstColumn="0" w:lastColumn="0" w:oddVBand="0" w:evenVBand="0" w:oddHBand="0" w:evenHBand="0" w:firstRowFirstColumn="0" w:firstRowLastColumn="0" w:lastRowFirstColumn="0" w:lastRowLastColumn="0"/>
            </w:pPr>
            <w:r>
              <w:t>Ja</w:t>
            </w:r>
          </w:p>
        </w:tc>
      </w:tr>
      <w:tr w:rsidR="005B5C89" w14:paraId="75BE2EDB"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11E67DA0" w14:textId="364C79B5" w:rsidR="005B5C89" w:rsidRDefault="005B5C89" w:rsidP="000A6881">
            <w:r>
              <w:t>0023</w:t>
            </w:r>
          </w:p>
        </w:tc>
        <w:tc>
          <w:tcPr>
            <w:tcW w:w="2044" w:type="dxa"/>
          </w:tcPr>
          <w:p w14:paraId="526E1D58" w14:textId="77193AF0" w:rsidR="005B5C89" w:rsidRDefault="005B5C89"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656897FA" w14:textId="2ABF7161" w:rsidR="005B5C89" w:rsidRDefault="00785D6F" w:rsidP="000A6881">
            <w:pPr>
              <w:cnfStyle w:val="000000000000" w:firstRow="0" w:lastRow="0" w:firstColumn="0" w:lastColumn="0" w:oddVBand="0" w:evenVBand="0" w:oddHBand="0" w:evenHBand="0" w:firstRowFirstColumn="0" w:firstRowLastColumn="0" w:lastRowFirstColumn="0" w:lastRowLastColumn="0"/>
            </w:pPr>
            <w:r>
              <w:t>49.849558</w:t>
            </w:r>
          </w:p>
        </w:tc>
        <w:tc>
          <w:tcPr>
            <w:tcW w:w="2044" w:type="dxa"/>
          </w:tcPr>
          <w:p w14:paraId="789B37F2" w14:textId="21328155" w:rsidR="005B5C89" w:rsidRDefault="00785D6F" w:rsidP="000A6881">
            <w:pPr>
              <w:cnfStyle w:val="000000000000" w:firstRow="0" w:lastRow="0" w:firstColumn="0" w:lastColumn="0" w:oddVBand="0" w:evenVBand="0" w:oddHBand="0" w:evenHBand="0" w:firstRowFirstColumn="0" w:firstRowLastColumn="0" w:lastRowFirstColumn="0" w:lastRowLastColumn="0"/>
            </w:pPr>
            <w:r>
              <w:t>Ja</w:t>
            </w:r>
          </w:p>
        </w:tc>
      </w:tr>
      <w:tr w:rsidR="002265BD" w14:paraId="39A081FE"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4AFF725B" w14:textId="43989ED8" w:rsidR="002265BD" w:rsidRDefault="002265BD" w:rsidP="000A6881">
            <w:r>
              <w:t>0039</w:t>
            </w:r>
          </w:p>
        </w:tc>
        <w:tc>
          <w:tcPr>
            <w:tcW w:w="2044" w:type="dxa"/>
          </w:tcPr>
          <w:p w14:paraId="44D2DDD5" w14:textId="75D5A047" w:rsidR="002265BD" w:rsidRDefault="002265BD"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68951DE0" w14:textId="62973061" w:rsidR="002265BD" w:rsidRDefault="002265BD" w:rsidP="000A6881">
            <w:pPr>
              <w:cnfStyle w:val="000000000000" w:firstRow="0" w:lastRow="0" w:firstColumn="0" w:lastColumn="0" w:oddVBand="0" w:evenVBand="0" w:oddHBand="0" w:evenHBand="0" w:firstRowFirstColumn="0" w:firstRowLastColumn="0" w:lastRowFirstColumn="0" w:lastRowLastColumn="0"/>
            </w:pPr>
            <w:r>
              <w:t>3.445378</w:t>
            </w:r>
          </w:p>
        </w:tc>
        <w:tc>
          <w:tcPr>
            <w:tcW w:w="2044" w:type="dxa"/>
          </w:tcPr>
          <w:p w14:paraId="3BA810FD" w14:textId="55DBC93B" w:rsidR="002265BD" w:rsidRDefault="002265BD" w:rsidP="000A6881">
            <w:pPr>
              <w:cnfStyle w:val="000000000000" w:firstRow="0" w:lastRow="0" w:firstColumn="0" w:lastColumn="0" w:oddVBand="0" w:evenVBand="0" w:oddHBand="0" w:evenHBand="0" w:firstRowFirstColumn="0" w:firstRowLastColumn="0" w:lastRowFirstColumn="0" w:lastRowLastColumn="0"/>
            </w:pPr>
            <w:r>
              <w:t>Ja</w:t>
            </w:r>
          </w:p>
        </w:tc>
      </w:tr>
      <w:tr w:rsidR="00785D6F" w14:paraId="54F9BA3F"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7EFE3A25" w14:textId="14F6F24D" w:rsidR="00785D6F" w:rsidRDefault="00785D6F" w:rsidP="000A6881">
            <w:r>
              <w:t>0059</w:t>
            </w:r>
          </w:p>
        </w:tc>
        <w:tc>
          <w:tcPr>
            <w:tcW w:w="2044" w:type="dxa"/>
          </w:tcPr>
          <w:p w14:paraId="7A098F1B" w14:textId="306B626E" w:rsidR="00785D6F" w:rsidRDefault="00785D6F"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5BC3EDC7" w14:textId="28D0C98E" w:rsidR="00785D6F" w:rsidRDefault="00785D6F" w:rsidP="000A6881">
            <w:pPr>
              <w:cnfStyle w:val="000000000000" w:firstRow="0" w:lastRow="0" w:firstColumn="0" w:lastColumn="0" w:oddVBand="0" w:evenVBand="0" w:oddHBand="0" w:evenHBand="0" w:firstRowFirstColumn="0" w:firstRowLastColumn="0" w:lastRowFirstColumn="0" w:lastRowLastColumn="0"/>
            </w:pPr>
            <w:r>
              <w:t>37.162162</w:t>
            </w:r>
          </w:p>
        </w:tc>
        <w:tc>
          <w:tcPr>
            <w:tcW w:w="2044" w:type="dxa"/>
          </w:tcPr>
          <w:p w14:paraId="0685C596" w14:textId="0331F661" w:rsidR="00785D6F" w:rsidRDefault="00785D6F" w:rsidP="000A6881">
            <w:pPr>
              <w:cnfStyle w:val="000000000000" w:firstRow="0" w:lastRow="0" w:firstColumn="0" w:lastColumn="0" w:oddVBand="0" w:evenVBand="0" w:oddHBand="0" w:evenHBand="0" w:firstRowFirstColumn="0" w:firstRowLastColumn="0" w:lastRowFirstColumn="0" w:lastRowLastColumn="0"/>
            </w:pPr>
            <w:r>
              <w:t>Ja</w:t>
            </w:r>
          </w:p>
        </w:tc>
      </w:tr>
      <w:tr w:rsidR="00785D6F" w14:paraId="6A490EAE"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7DC6C1F1" w14:textId="0C536FC6" w:rsidR="00785D6F" w:rsidRDefault="00685AEB" w:rsidP="000A6881">
            <w:r>
              <w:t>0066</w:t>
            </w:r>
          </w:p>
        </w:tc>
        <w:tc>
          <w:tcPr>
            <w:tcW w:w="2044" w:type="dxa"/>
          </w:tcPr>
          <w:p w14:paraId="4D0B32BD" w14:textId="7764EA60" w:rsidR="00785D6F" w:rsidRDefault="00685AEB"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41A64C02" w14:textId="14DDAF16" w:rsidR="00785D6F" w:rsidRDefault="00685AEB" w:rsidP="000A6881">
            <w:pPr>
              <w:cnfStyle w:val="000000000000" w:firstRow="0" w:lastRow="0" w:firstColumn="0" w:lastColumn="0" w:oddVBand="0" w:evenVBand="0" w:oddHBand="0" w:evenHBand="0" w:firstRowFirstColumn="0" w:firstRowLastColumn="0" w:lastRowFirstColumn="0" w:lastRowLastColumn="0"/>
            </w:pPr>
            <w:r>
              <w:t>4.333333</w:t>
            </w:r>
          </w:p>
        </w:tc>
        <w:tc>
          <w:tcPr>
            <w:tcW w:w="2044" w:type="dxa"/>
          </w:tcPr>
          <w:p w14:paraId="23BED048" w14:textId="222BBD5F" w:rsidR="00785D6F" w:rsidRDefault="00685AEB" w:rsidP="000A6881">
            <w:pPr>
              <w:cnfStyle w:val="000000000000" w:firstRow="0" w:lastRow="0" w:firstColumn="0" w:lastColumn="0" w:oddVBand="0" w:evenVBand="0" w:oddHBand="0" w:evenHBand="0" w:firstRowFirstColumn="0" w:firstRowLastColumn="0" w:lastRowFirstColumn="0" w:lastRowLastColumn="0"/>
            </w:pPr>
            <w:r>
              <w:t>Ja</w:t>
            </w:r>
          </w:p>
        </w:tc>
      </w:tr>
      <w:tr w:rsidR="00E75427" w14:paraId="29094A18"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7B83D832" w14:textId="53E4B8D2" w:rsidR="00E75427" w:rsidRDefault="00E75427" w:rsidP="000A6881">
            <w:r>
              <w:t>0068</w:t>
            </w:r>
          </w:p>
        </w:tc>
        <w:tc>
          <w:tcPr>
            <w:tcW w:w="2044" w:type="dxa"/>
          </w:tcPr>
          <w:p w14:paraId="0C09DE2B" w14:textId="287A424E" w:rsidR="00E75427" w:rsidRDefault="00E75427"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719CCF97" w14:textId="05299F30" w:rsidR="00E75427" w:rsidRDefault="00E75427" w:rsidP="000A6881">
            <w:pPr>
              <w:cnfStyle w:val="000000000000" w:firstRow="0" w:lastRow="0" w:firstColumn="0" w:lastColumn="0" w:oddVBand="0" w:evenVBand="0" w:oddHBand="0" w:evenHBand="0" w:firstRowFirstColumn="0" w:firstRowLastColumn="0" w:lastRowFirstColumn="0" w:lastRowLastColumn="0"/>
            </w:pPr>
            <w:r>
              <w:t>18.670330</w:t>
            </w:r>
          </w:p>
        </w:tc>
        <w:tc>
          <w:tcPr>
            <w:tcW w:w="2044" w:type="dxa"/>
          </w:tcPr>
          <w:p w14:paraId="27D4C7FF" w14:textId="22239CBA" w:rsidR="00E75427" w:rsidRDefault="00E75427" w:rsidP="000A6881">
            <w:pPr>
              <w:cnfStyle w:val="000000000000" w:firstRow="0" w:lastRow="0" w:firstColumn="0" w:lastColumn="0" w:oddVBand="0" w:evenVBand="0" w:oddHBand="0" w:evenHBand="0" w:firstRowFirstColumn="0" w:firstRowLastColumn="0" w:lastRowFirstColumn="0" w:lastRowLastColumn="0"/>
            </w:pPr>
            <w:r>
              <w:t>Ja</w:t>
            </w:r>
          </w:p>
        </w:tc>
      </w:tr>
      <w:tr w:rsidR="00E75427" w14:paraId="3D23745C"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2AAB38CD" w14:textId="25B30531" w:rsidR="00E75427" w:rsidRDefault="00E75427" w:rsidP="000A6881">
            <w:r>
              <w:t>0081</w:t>
            </w:r>
          </w:p>
        </w:tc>
        <w:tc>
          <w:tcPr>
            <w:tcW w:w="2044" w:type="dxa"/>
          </w:tcPr>
          <w:p w14:paraId="05AED496" w14:textId="6627C76A" w:rsidR="00E75427" w:rsidRDefault="00A651E1"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1F1E363E" w14:textId="40B751C5" w:rsidR="00E75427" w:rsidRDefault="00A651E1" w:rsidP="000A6881">
            <w:pPr>
              <w:cnfStyle w:val="000000000000" w:firstRow="0" w:lastRow="0" w:firstColumn="0" w:lastColumn="0" w:oddVBand="0" w:evenVBand="0" w:oddHBand="0" w:evenHBand="0" w:firstRowFirstColumn="0" w:firstRowLastColumn="0" w:lastRowFirstColumn="0" w:lastRowLastColumn="0"/>
            </w:pPr>
            <w:r>
              <w:t>42.137079</w:t>
            </w:r>
          </w:p>
        </w:tc>
        <w:tc>
          <w:tcPr>
            <w:tcW w:w="2044" w:type="dxa"/>
          </w:tcPr>
          <w:p w14:paraId="6513A164" w14:textId="5119EC04" w:rsidR="00E75427" w:rsidRDefault="00A651E1" w:rsidP="000A6881">
            <w:pPr>
              <w:cnfStyle w:val="000000000000" w:firstRow="0" w:lastRow="0" w:firstColumn="0" w:lastColumn="0" w:oddVBand="0" w:evenVBand="0" w:oddHBand="0" w:evenHBand="0" w:firstRowFirstColumn="0" w:firstRowLastColumn="0" w:lastRowFirstColumn="0" w:lastRowLastColumn="0"/>
            </w:pPr>
            <w:r>
              <w:t>Ja</w:t>
            </w:r>
          </w:p>
        </w:tc>
      </w:tr>
      <w:tr w:rsidR="00A651E1" w14:paraId="210F35ED"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6310CF04" w14:textId="53026F40" w:rsidR="00A651E1" w:rsidRDefault="00A651E1" w:rsidP="000A6881">
            <w:r>
              <w:t>0100</w:t>
            </w:r>
          </w:p>
        </w:tc>
        <w:tc>
          <w:tcPr>
            <w:tcW w:w="2044" w:type="dxa"/>
          </w:tcPr>
          <w:p w14:paraId="16E2AD43" w14:textId="343C2256" w:rsidR="00A651E1" w:rsidRDefault="00A651E1"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111DB0E5" w14:textId="77E7918F" w:rsidR="00A651E1" w:rsidRDefault="006B0E72" w:rsidP="000A6881">
            <w:pPr>
              <w:cnfStyle w:val="000000000000" w:firstRow="0" w:lastRow="0" w:firstColumn="0" w:lastColumn="0" w:oddVBand="0" w:evenVBand="0" w:oddHBand="0" w:evenHBand="0" w:firstRowFirstColumn="0" w:firstRowLastColumn="0" w:lastRowFirstColumn="0" w:lastRowLastColumn="0"/>
            </w:pPr>
            <w:r>
              <w:t>0.948586</w:t>
            </w:r>
          </w:p>
        </w:tc>
        <w:tc>
          <w:tcPr>
            <w:tcW w:w="2044" w:type="dxa"/>
          </w:tcPr>
          <w:p w14:paraId="3B17F498" w14:textId="369C3072" w:rsidR="00A651E1" w:rsidRDefault="006B0E72" w:rsidP="000A6881">
            <w:pPr>
              <w:cnfStyle w:val="000000000000" w:firstRow="0" w:lastRow="0" w:firstColumn="0" w:lastColumn="0" w:oddVBand="0" w:evenVBand="0" w:oddHBand="0" w:evenHBand="0" w:firstRowFirstColumn="0" w:firstRowLastColumn="0" w:lastRowFirstColumn="0" w:lastRowLastColumn="0"/>
            </w:pPr>
            <w:r>
              <w:t>Ja</w:t>
            </w:r>
          </w:p>
        </w:tc>
      </w:tr>
      <w:tr w:rsidR="00685AEB" w14:paraId="33026937"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0EF0EE33" w14:textId="31AD0BBE" w:rsidR="00685AEB" w:rsidRDefault="00685AEB" w:rsidP="000A6881">
            <w:r>
              <w:t>0109</w:t>
            </w:r>
          </w:p>
        </w:tc>
        <w:tc>
          <w:tcPr>
            <w:tcW w:w="2044" w:type="dxa"/>
          </w:tcPr>
          <w:p w14:paraId="4BEECDDA" w14:textId="6E2FDFE0" w:rsidR="00685AEB" w:rsidRDefault="00685AEB"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235C0E4C" w14:textId="39F4A657" w:rsidR="00685AEB" w:rsidRDefault="00192D69" w:rsidP="000A6881">
            <w:pPr>
              <w:cnfStyle w:val="000000000000" w:firstRow="0" w:lastRow="0" w:firstColumn="0" w:lastColumn="0" w:oddVBand="0" w:evenVBand="0" w:oddHBand="0" w:evenHBand="0" w:firstRowFirstColumn="0" w:firstRowLastColumn="0" w:lastRowFirstColumn="0" w:lastRowLastColumn="0"/>
            </w:pPr>
            <w:r>
              <w:t>1.595588</w:t>
            </w:r>
          </w:p>
        </w:tc>
        <w:tc>
          <w:tcPr>
            <w:tcW w:w="2044" w:type="dxa"/>
          </w:tcPr>
          <w:p w14:paraId="1D9D34E1" w14:textId="5B9A6447" w:rsidR="00685AEB" w:rsidRDefault="00192D69" w:rsidP="000A6881">
            <w:pPr>
              <w:cnfStyle w:val="000000000000" w:firstRow="0" w:lastRow="0" w:firstColumn="0" w:lastColumn="0" w:oddVBand="0" w:evenVBand="0" w:oddHBand="0" w:evenHBand="0" w:firstRowFirstColumn="0" w:firstRowLastColumn="0" w:lastRowFirstColumn="0" w:lastRowLastColumn="0"/>
            </w:pPr>
            <w:r>
              <w:t>Ja</w:t>
            </w:r>
          </w:p>
        </w:tc>
      </w:tr>
      <w:tr w:rsidR="006B0E72" w14:paraId="3FA37334"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01FACDE4" w14:textId="3EBF7212" w:rsidR="006B0E72" w:rsidRDefault="006B0E72" w:rsidP="000A6881">
            <w:r>
              <w:lastRenderedPageBreak/>
              <w:t>0116</w:t>
            </w:r>
          </w:p>
        </w:tc>
        <w:tc>
          <w:tcPr>
            <w:tcW w:w="2044" w:type="dxa"/>
          </w:tcPr>
          <w:p w14:paraId="0DB9671E" w14:textId="2397A60E" w:rsidR="006B0E72" w:rsidRDefault="006B0E72"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1CB5A1BA" w14:textId="45EAE265" w:rsidR="006B0E72" w:rsidRDefault="00160FB2" w:rsidP="000A6881">
            <w:pPr>
              <w:cnfStyle w:val="000000000000" w:firstRow="0" w:lastRow="0" w:firstColumn="0" w:lastColumn="0" w:oddVBand="0" w:evenVBand="0" w:oddHBand="0" w:evenHBand="0" w:firstRowFirstColumn="0" w:firstRowLastColumn="0" w:lastRowFirstColumn="0" w:lastRowLastColumn="0"/>
            </w:pPr>
            <w:r>
              <w:t>35.753049</w:t>
            </w:r>
          </w:p>
        </w:tc>
        <w:tc>
          <w:tcPr>
            <w:tcW w:w="2044" w:type="dxa"/>
          </w:tcPr>
          <w:p w14:paraId="7F0A0D0C" w14:textId="7E39132C" w:rsidR="006B0E72" w:rsidRDefault="00160FB2" w:rsidP="000A6881">
            <w:pPr>
              <w:cnfStyle w:val="000000000000" w:firstRow="0" w:lastRow="0" w:firstColumn="0" w:lastColumn="0" w:oddVBand="0" w:evenVBand="0" w:oddHBand="0" w:evenHBand="0" w:firstRowFirstColumn="0" w:firstRowLastColumn="0" w:lastRowFirstColumn="0" w:lastRowLastColumn="0"/>
            </w:pPr>
            <w:r>
              <w:t>Ja</w:t>
            </w:r>
          </w:p>
        </w:tc>
      </w:tr>
      <w:tr w:rsidR="00192D69" w14:paraId="20AF0522"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3C1C45AA" w14:textId="4EE0F270" w:rsidR="00192D69" w:rsidRDefault="00192D69" w:rsidP="000A6881">
            <w:r>
              <w:t>0131</w:t>
            </w:r>
          </w:p>
        </w:tc>
        <w:tc>
          <w:tcPr>
            <w:tcW w:w="2044" w:type="dxa"/>
          </w:tcPr>
          <w:p w14:paraId="23A9687F" w14:textId="7DCB05E5" w:rsidR="00192D69" w:rsidRDefault="00192D69"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351A8C88" w14:textId="2259415C" w:rsidR="00192D69" w:rsidRDefault="00192D69" w:rsidP="000A6881">
            <w:pPr>
              <w:cnfStyle w:val="000000000000" w:firstRow="0" w:lastRow="0" w:firstColumn="0" w:lastColumn="0" w:oddVBand="0" w:evenVBand="0" w:oddHBand="0" w:evenHBand="0" w:firstRowFirstColumn="0" w:firstRowLastColumn="0" w:lastRowFirstColumn="0" w:lastRowLastColumn="0"/>
            </w:pPr>
            <w:r>
              <w:t>1.</w:t>
            </w:r>
            <w:r w:rsidR="00055779">
              <w:t>831461</w:t>
            </w:r>
          </w:p>
        </w:tc>
        <w:tc>
          <w:tcPr>
            <w:tcW w:w="2044" w:type="dxa"/>
          </w:tcPr>
          <w:p w14:paraId="568E0051" w14:textId="455DBCEA" w:rsidR="00192D69" w:rsidRDefault="00055779" w:rsidP="000A6881">
            <w:pPr>
              <w:cnfStyle w:val="000000000000" w:firstRow="0" w:lastRow="0" w:firstColumn="0" w:lastColumn="0" w:oddVBand="0" w:evenVBand="0" w:oddHBand="0" w:evenHBand="0" w:firstRowFirstColumn="0" w:firstRowLastColumn="0" w:lastRowFirstColumn="0" w:lastRowLastColumn="0"/>
            </w:pPr>
            <w:r>
              <w:t>Ja</w:t>
            </w:r>
          </w:p>
        </w:tc>
      </w:tr>
      <w:tr w:rsidR="00160FB2" w14:paraId="60F48DBA"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210D71E3" w14:textId="3EBCAC43" w:rsidR="00160FB2" w:rsidRDefault="00160FB2" w:rsidP="000A6881">
            <w:r>
              <w:t>0132</w:t>
            </w:r>
          </w:p>
        </w:tc>
        <w:tc>
          <w:tcPr>
            <w:tcW w:w="2044" w:type="dxa"/>
          </w:tcPr>
          <w:p w14:paraId="1BD6C578" w14:textId="04CB3474" w:rsidR="00160FB2" w:rsidRDefault="00160FB2"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19624252" w14:textId="024C74A5" w:rsidR="00160FB2" w:rsidRDefault="00160FB2" w:rsidP="000A6881">
            <w:pPr>
              <w:cnfStyle w:val="000000000000" w:firstRow="0" w:lastRow="0" w:firstColumn="0" w:lastColumn="0" w:oddVBand="0" w:evenVBand="0" w:oddHBand="0" w:evenHBand="0" w:firstRowFirstColumn="0" w:firstRowLastColumn="0" w:lastRowFirstColumn="0" w:lastRowLastColumn="0"/>
            </w:pPr>
            <w:r>
              <w:t>1.3</w:t>
            </w:r>
            <w:r w:rsidR="002452C1">
              <w:t>88889</w:t>
            </w:r>
          </w:p>
        </w:tc>
        <w:tc>
          <w:tcPr>
            <w:tcW w:w="2044" w:type="dxa"/>
          </w:tcPr>
          <w:p w14:paraId="69970054" w14:textId="06236C50" w:rsidR="00160FB2" w:rsidRDefault="002452C1" w:rsidP="000A6881">
            <w:pPr>
              <w:cnfStyle w:val="000000000000" w:firstRow="0" w:lastRow="0" w:firstColumn="0" w:lastColumn="0" w:oddVBand="0" w:evenVBand="0" w:oddHBand="0" w:evenHBand="0" w:firstRowFirstColumn="0" w:firstRowLastColumn="0" w:lastRowFirstColumn="0" w:lastRowLastColumn="0"/>
            </w:pPr>
            <w:r>
              <w:t>Ja</w:t>
            </w:r>
          </w:p>
        </w:tc>
      </w:tr>
      <w:tr w:rsidR="00055779" w14:paraId="0448BC1D"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6918FD23" w14:textId="384544BB" w:rsidR="00055779" w:rsidRDefault="00055779" w:rsidP="000A6881">
            <w:r>
              <w:t>0143</w:t>
            </w:r>
          </w:p>
        </w:tc>
        <w:tc>
          <w:tcPr>
            <w:tcW w:w="2044" w:type="dxa"/>
          </w:tcPr>
          <w:p w14:paraId="7EB41C86" w14:textId="0740EA9C" w:rsidR="00055779" w:rsidRDefault="00055779"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5EB747B3" w14:textId="6E4FC005" w:rsidR="00055779" w:rsidRDefault="00F240DD" w:rsidP="000A6881">
            <w:pPr>
              <w:cnfStyle w:val="000000000000" w:firstRow="0" w:lastRow="0" w:firstColumn="0" w:lastColumn="0" w:oddVBand="0" w:evenVBand="0" w:oddHBand="0" w:evenHBand="0" w:firstRowFirstColumn="0" w:firstRowLastColumn="0" w:lastRowFirstColumn="0" w:lastRowLastColumn="0"/>
            </w:pPr>
            <w:r>
              <w:t>0.457143</w:t>
            </w:r>
          </w:p>
        </w:tc>
        <w:tc>
          <w:tcPr>
            <w:tcW w:w="2044" w:type="dxa"/>
          </w:tcPr>
          <w:p w14:paraId="38468428" w14:textId="6392B056" w:rsidR="00055779" w:rsidRDefault="00F240DD" w:rsidP="000A6881">
            <w:pPr>
              <w:cnfStyle w:val="000000000000" w:firstRow="0" w:lastRow="0" w:firstColumn="0" w:lastColumn="0" w:oddVBand="0" w:evenVBand="0" w:oddHBand="0" w:evenHBand="0" w:firstRowFirstColumn="0" w:firstRowLastColumn="0" w:lastRowFirstColumn="0" w:lastRowLastColumn="0"/>
            </w:pPr>
            <w:r>
              <w:t>Ja</w:t>
            </w:r>
          </w:p>
        </w:tc>
      </w:tr>
      <w:tr w:rsidR="002452C1" w14:paraId="425E9E55"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7103EBF3" w14:textId="4A985DFB" w:rsidR="002452C1" w:rsidRDefault="002452C1" w:rsidP="000A6881">
            <w:r>
              <w:t>0149</w:t>
            </w:r>
          </w:p>
        </w:tc>
        <w:tc>
          <w:tcPr>
            <w:tcW w:w="2044" w:type="dxa"/>
          </w:tcPr>
          <w:p w14:paraId="3E7FCFED" w14:textId="34FE61CF" w:rsidR="002452C1" w:rsidRDefault="002452C1"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48587A4F" w14:textId="2855B3FE" w:rsidR="002452C1" w:rsidRDefault="002452C1" w:rsidP="000A6881">
            <w:pPr>
              <w:cnfStyle w:val="000000000000" w:firstRow="0" w:lastRow="0" w:firstColumn="0" w:lastColumn="0" w:oddVBand="0" w:evenVBand="0" w:oddHBand="0" w:evenHBand="0" w:firstRowFirstColumn="0" w:firstRowLastColumn="0" w:lastRowFirstColumn="0" w:lastRowLastColumn="0"/>
            </w:pPr>
            <w:r>
              <w:t>3.006757</w:t>
            </w:r>
          </w:p>
        </w:tc>
        <w:tc>
          <w:tcPr>
            <w:tcW w:w="2044" w:type="dxa"/>
          </w:tcPr>
          <w:p w14:paraId="0558FFEB" w14:textId="0307453E" w:rsidR="002452C1" w:rsidRDefault="002452C1" w:rsidP="000A6881">
            <w:pPr>
              <w:cnfStyle w:val="000000000000" w:firstRow="0" w:lastRow="0" w:firstColumn="0" w:lastColumn="0" w:oddVBand="0" w:evenVBand="0" w:oddHBand="0" w:evenHBand="0" w:firstRowFirstColumn="0" w:firstRowLastColumn="0" w:lastRowFirstColumn="0" w:lastRowLastColumn="0"/>
            </w:pPr>
            <w:r>
              <w:t>Ja</w:t>
            </w:r>
          </w:p>
        </w:tc>
      </w:tr>
      <w:tr w:rsidR="00F240DD" w14:paraId="23633AFF"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320CC271" w14:textId="2DB9107C" w:rsidR="00F240DD" w:rsidRDefault="00D71513" w:rsidP="000A6881">
            <w:r>
              <w:t>0167</w:t>
            </w:r>
          </w:p>
        </w:tc>
        <w:tc>
          <w:tcPr>
            <w:tcW w:w="2044" w:type="dxa"/>
          </w:tcPr>
          <w:p w14:paraId="2E8C2B97" w14:textId="3F8645FB" w:rsidR="00F240DD" w:rsidRDefault="00D71513"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5270FEB8" w14:textId="4F26486C" w:rsidR="00F240DD" w:rsidRDefault="00D71513" w:rsidP="000A6881">
            <w:pPr>
              <w:cnfStyle w:val="000000000000" w:firstRow="0" w:lastRow="0" w:firstColumn="0" w:lastColumn="0" w:oddVBand="0" w:evenVBand="0" w:oddHBand="0" w:evenHBand="0" w:firstRowFirstColumn="0" w:firstRowLastColumn="0" w:lastRowFirstColumn="0" w:lastRowLastColumn="0"/>
            </w:pPr>
            <w:r>
              <w:t>11.276923</w:t>
            </w:r>
          </w:p>
        </w:tc>
        <w:tc>
          <w:tcPr>
            <w:tcW w:w="2044" w:type="dxa"/>
          </w:tcPr>
          <w:p w14:paraId="53E8C1E4" w14:textId="68A98CEF" w:rsidR="00F240DD" w:rsidRDefault="00D71513" w:rsidP="000A6881">
            <w:pPr>
              <w:cnfStyle w:val="000000000000" w:firstRow="0" w:lastRow="0" w:firstColumn="0" w:lastColumn="0" w:oddVBand="0" w:evenVBand="0" w:oddHBand="0" w:evenHBand="0" w:firstRowFirstColumn="0" w:firstRowLastColumn="0" w:lastRowFirstColumn="0" w:lastRowLastColumn="0"/>
            </w:pPr>
            <w:r>
              <w:t>Ja</w:t>
            </w:r>
          </w:p>
        </w:tc>
      </w:tr>
      <w:tr w:rsidR="00D71513" w14:paraId="0BA7F2E8"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225F5C66" w14:textId="1F9ABD32" w:rsidR="00D71513" w:rsidRDefault="00D71513" w:rsidP="000A6881">
            <w:r>
              <w:t>0175</w:t>
            </w:r>
          </w:p>
        </w:tc>
        <w:tc>
          <w:tcPr>
            <w:tcW w:w="2044" w:type="dxa"/>
          </w:tcPr>
          <w:p w14:paraId="3F6884DB" w14:textId="77BAF522" w:rsidR="00D71513" w:rsidRDefault="00D71513"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27BD8A32" w14:textId="76FC9F56" w:rsidR="00D71513" w:rsidRDefault="005C474D" w:rsidP="000A6881">
            <w:pPr>
              <w:cnfStyle w:val="000000000000" w:firstRow="0" w:lastRow="0" w:firstColumn="0" w:lastColumn="0" w:oddVBand="0" w:evenVBand="0" w:oddHBand="0" w:evenHBand="0" w:firstRowFirstColumn="0" w:firstRowLastColumn="0" w:lastRowFirstColumn="0" w:lastRowLastColumn="0"/>
            </w:pPr>
            <w:r>
              <w:t>37.901515</w:t>
            </w:r>
          </w:p>
        </w:tc>
        <w:tc>
          <w:tcPr>
            <w:tcW w:w="2044" w:type="dxa"/>
          </w:tcPr>
          <w:p w14:paraId="2D6B6254" w14:textId="693017B2" w:rsidR="00D71513" w:rsidRDefault="005C474D" w:rsidP="000A6881">
            <w:pPr>
              <w:cnfStyle w:val="000000000000" w:firstRow="0" w:lastRow="0" w:firstColumn="0" w:lastColumn="0" w:oddVBand="0" w:evenVBand="0" w:oddHBand="0" w:evenHBand="0" w:firstRowFirstColumn="0" w:firstRowLastColumn="0" w:lastRowFirstColumn="0" w:lastRowLastColumn="0"/>
            </w:pPr>
            <w:r>
              <w:t>Ja</w:t>
            </w:r>
          </w:p>
        </w:tc>
      </w:tr>
      <w:tr w:rsidR="008550CA" w14:paraId="4AD961A6"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3EEF204E" w14:textId="60F20E2F" w:rsidR="008550CA" w:rsidRDefault="008550CA" w:rsidP="000A6881">
            <w:r>
              <w:t>0179</w:t>
            </w:r>
          </w:p>
        </w:tc>
        <w:tc>
          <w:tcPr>
            <w:tcW w:w="2044" w:type="dxa"/>
          </w:tcPr>
          <w:p w14:paraId="76B71C9C" w14:textId="207D238E" w:rsidR="008550CA" w:rsidRDefault="008550CA"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69D1896D" w14:textId="6CDADA66" w:rsidR="008550CA" w:rsidRDefault="008550CA" w:rsidP="000A6881">
            <w:pPr>
              <w:cnfStyle w:val="000000000000" w:firstRow="0" w:lastRow="0" w:firstColumn="0" w:lastColumn="0" w:oddVBand="0" w:evenVBand="0" w:oddHBand="0" w:evenHBand="0" w:firstRowFirstColumn="0" w:firstRowLastColumn="0" w:lastRowFirstColumn="0" w:lastRowLastColumn="0"/>
            </w:pPr>
            <w:r>
              <w:t>12.044693</w:t>
            </w:r>
          </w:p>
        </w:tc>
        <w:tc>
          <w:tcPr>
            <w:tcW w:w="2044" w:type="dxa"/>
          </w:tcPr>
          <w:p w14:paraId="26920513" w14:textId="3851A18A" w:rsidR="008550CA" w:rsidRDefault="008550CA" w:rsidP="000A6881">
            <w:pPr>
              <w:cnfStyle w:val="000000000000" w:firstRow="0" w:lastRow="0" w:firstColumn="0" w:lastColumn="0" w:oddVBand="0" w:evenVBand="0" w:oddHBand="0" w:evenHBand="0" w:firstRowFirstColumn="0" w:firstRowLastColumn="0" w:lastRowFirstColumn="0" w:lastRowLastColumn="0"/>
            </w:pPr>
            <w:r>
              <w:t>Ja</w:t>
            </w:r>
          </w:p>
        </w:tc>
      </w:tr>
      <w:tr w:rsidR="008550CA" w14:paraId="66D3AA47" w14:textId="77777777" w:rsidTr="001226A8">
        <w:tc>
          <w:tcPr>
            <w:cnfStyle w:val="001000000000" w:firstRow="0" w:lastRow="0" w:firstColumn="1" w:lastColumn="0" w:oddVBand="0" w:evenVBand="0" w:oddHBand="0" w:evenHBand="0" w:firstRowFirstColumn="0" w:firstRowLastColumn="0" w:lastRowFirstColumn="0" w:lastRowLastColumn="0"/>
            <w:tcW w:w="2044" w:type="dxa"/>
          </w:tcPr>
          <w:p w14:paraId="7732C4E7" w14:textId="07C15DE3" w:rsidR="008550CA" w:rsidRDefault="00D22A82" w:rsidP="000A6881">
            <w:r>
              <w:t>0200</w:t>
            </w:r>
          </w:p>
        </w:tc>
        <w:tc>
          <w:tcPr>
            <w:tcW w:w="2044" w:type="dxa"/>
          </w:tcPr>
          <w:p w14:paraId="71B8B7AB" w14:textId="282EA986" w:rsidR="008550CA" w:rsidRDefault="00D22A82" w:rsidP="000A6881">
            <w:pPr>
              <w:cnfStyle w:val="000000000000" w:firstRow="0" w:lastRow="0" w:firstColumn="0" w:lastColumn="0" w:oddVBand="0" w:evenVBand="0" w:oddHBand="0" w:evenHBand="0" w:firstRowFirstColumn="0" w:firstRowLastColumn="0" w:lastRowFirstColumn="0" w:lastRowLastColumn="0"/>
            </w:pPr>
            <w:r>
              <w:t>Ja</w:t>
            </w:r>
          </w:p>
        </w:tc>
        <w:tc>
          <w:tcPr>
            <w:tcW w:w="2044" w:type="dxa"/>
          </w:tcPr>
          <w:p w14:paraId="566B0EBC" w14:textId="61DF9704" w:rsidR="008550CA" w:rsidRDefault="00D22A82" w:rsidP="000A6881">
            <w:pPr>
              <w:cnfStyle w:val="000000000000" w:firstRow="0" w:lastRow="0" w:firstColumn="0" w:lastColumn="0" w:oddVBand="0" w:evenVBand="0" w:oddHBand="0" w:evenHBand="0" w:firstRowFirstColumn="0" w:firstRowLastColumn="0" w:lastRowFirstColumn="0" w:lastRowLastColumn="0"/>
            </w:pPr>
            <w:r>
              <w:t>29.332685</w:t>
            </w:r>
          </w:p>
        </w:tc>
        <w:tc>
          <w:tcPr>
            <w:tcW w:w="2044" w:type="dxa"/>
          </w:tcPr>
          <w:p w14:paraId="642126A0" w14:textId="2A677BA6" w:rsidR="008550CA" w:rsidRDefault="00D22A82" w:rsidP="009445BD">
            <w:pPr>
              <w:keepNext/>
              <w:cnfStyle w:val="000000000000" w:firstRow="0" w:lastRow="0" w:firstColumn="0" w:lastColumn="0" w:oddVBand="0" w:evenVBand="0" w:oddHBand="0" w:evenHBand="0" w:firstRowFirstColumn="0" w:firstRowLastColumn="0" w:lastRowFirstColumn="0" w:lastRowLastColumn="0"/>
            </w:pPr>
            <w:r>
              <w:t>Ja</w:t>
            </w:r>
          </w:p>
        </w:tc>
      </w:tr>
    </w:tbl>
    <w:p w14:paraId="5F306359" w14:textId="6EBA7D50" w:rsidR="001226A8" w:rsidRDefault="009445BD" w:rsidP="009445BD">
      <w:pPr>
        <w:pStyle w:val="Bijschrift"/>
      </w:pPr>
      <w:r>
        <w:t xml:space="preserve">Tabel </w:t>
      </w:r>
      <w:r w:rsidR="00F54917">
        <w:rPr>
          <w:noProof/>
        </w:rPr>
        <w:fldChar w:fldCharType="begin"/>
      </w:r>
      <w:r w:rsidR="00F54917">
        <w:rPr>
          <w:noProof/>
        </w:rPr>
        <w:instrText xml:space="preserve"> SEQ Tabel \* ARABIC </w:instrText>
      </w:r>
      <w:r w:rsidR="00F54917">
        <w:rPr>
          <w:noProof/>
        </w:rPr>
        <w:fldChar w:fldCharType="separate"/>
      </w:r>
      <w:r w:rsidR="00DC56DE">
        <w:rPr>
          <w:noProof/>
        </w:rPr>
        <w:t>4</w:t>
      </w:r>
      <w:r w:rsidR="00F54917">
        <w:rPr>
          <w:noProof/>
        </w:rPr>
        <w:fldChar w:fldCharType="end"/>
      </w:r>
    </w:p>
    <w:p w14:paraId="3CC08483" w14:textId="69F5400E" w:rsidR="00665093" w:rsidRDefault="00665093" w:rsidP="000A6881">
      <w:r>
        <w:t>Omdat het berekenen van de confidence waarde voor iedere mogelijke match relatief veel tijd kost, omdat voor elk lied tijdverschillen moeten worden opgezocht, is het belangrijk dat hierop bespaard kan worden. Als eerste is er geprobeerd om alleen voor de tien mogelijke matches met het hoogste aantal overeenkomsten in vingerafdrukken de confidence te berekenen. Dit scheelde gemiddeld tientallen seconden in tijd voor elke match en had verder geen invloed op de accuraatheid en confidence-waarde van een match.</w:t>
      </w:r>
    </w:p>
    <w:p w14:paraId="33DF0979" w14:textId="3FF423E3" w:rsidR="00603E03" w:rsidRDefault="002C111E" w:rsidP="000A6881">
      <w:r>
        <w:t xml:space="preserve">Een tweede optimalisatie was </w:t>
      </w:r>
      <w:r w:rsidR="00F3559E">
        <w:t>het afkappen v</w:t>
      </w:r>
      <w:r w:rsidR="00390497">
        <w:t>an de zoektocht naar een match</w:t>
      </w:r>
      <w:r w:rsidR="00B84D37">
        <w:t xml:space="preserve"> wanneer een gevonden match hoogstwaarschijnlijk de sterkste match zou zijn.</w:t>
      </w:r>
      <w:r w:rsidR="00E20ED7">
        <w:t xml:space="preserve"> Dit is het geval wanneer de confidence waarde van een match </w:t>
      </w:r>
      <w:r w:rsidR="00963C64">
        <w:t>boven een bepaalde grenswaarde uitkomt. Om de optimale grenswaarde te bepalen is er met verschillende grenswaarden getest</w:t>
      </w:r>
      <w:r w:rsidR="00725C8D">
        <w:t>. Uit de testresultaten bleek dat wanneer de grenswaarde onder de 5 kwam dit een negatieve invloed op de nauwkeurigheid</w:t>
      </w:r>
      <w:r w:rsidR="0022603F">
        <w:t xml:space="preserve"> had</w:t>
      </w:r>
      <w:r w:rsidR="00725C8D">
        <w:t xml:space="preserve">. </w:t>
      </w:r>
      <w:r w:rsidR="0098212E">
        <w:t xml:space="preserve">Om te zorgen dat de grenswaarde niet </w:t>
      </w:r>
      <w:r w:rsidR="009520D0">
        <w:t>alleen voldoende</w:t>
      </w:r>
      <w:r w:rsidR="0098212E">
        <w:t xml:space="preserve"> is voor deze test set</w:t>
      </w:r>
      <w:r w:rsidR="00C373DE">
        <w:t xml:space="preserve"> en</w:t>
      </w:r>
      <w:r w:rsidR="009520D0">
        <w:t xml:space="preserve"> </w:t>
      </w:r>
      <w:r w:rsidR="00C373DE">
        <w:t xml:space="preserve">misschien </w:t>
      </w:r>
      <w:r w:rsidR="009520D0">
        <w:t>niet zou voldoen</w:t>
      </w:r>
      <w:r w:rsidR="00C373DE">
        <w:t xml:space="preserve"> voor andere test-sets, is er gekozen voor een minimale grenswaarde van 10</w:t>
      </w:r>
      <w:r w:rsidR="00603E03">
        <w:t>. Deze aanpassing bood ongeveer een seconde tijdswinst bij matches waar de confidence boven deze grenswaarde uitkwam.</w:t>
      </w:r>
    </w:p>
    <w:p w14:paraId="457EFCE9" w14:textId="0A1B13C9" w:rsidR="001F32E1" w:rsidRPr="0077090C" w:rsidRDefault="00603113" w:rsidP="000A6881">
      <w:r>
        <w:t xml:space="preserve">Vervolgens </w:t>
      </w:r>
      <w:r w:rsidR="00CF38E7">
        <w:t>is er met de tijdmarge van de vingerafdrukken geëxperimenteerd.</w:t>
      </w:r>
      <w:r w:rsidR="00775322">
        <w:t xml:space="preserve"> </w:t>
      </w:r>
      <w:r w:rsidR="006B3F54">
        <w:t xml:space="preserve">Voor deze tests zijn 300 liedjes geïmporteerd en werd een test-set van 100 fragmenten gebruikt. Deze fragmenten zijn op dezelfde manier gemaakt als bij de vorige test. </w:t>
      </w:r>
      <w:r w:rsidR="00775322">
        <w:t xml:space="preserve">Deze </w:t>
      </w:r>
      <w:r w:rsidR="000B10A6">
        <w:t>tijdsmarge</w:t>
      </w:r>
      <w:r w:rsidR="00775322">
        <w:t xml:space="preserve"> bepaal</w:t>
      </w:r>
      <w:r w:rsidR="00217F50">
        <w:t>t</w:t>
      </w:r>
      <w:r w:rsidR="00775322">
        <w:t xml:space="preserve"> in hoeveel tijdsblokken twee pieken van elkaar mogen liggen om tot een paar gemaakt te worden. </w:t>
      </w:r>
      <w:r w:rsidR="00E76E8C">
        <w:t xml:space="preserve">Een hogere waarde betekent dus een hoger aantal vingerafdrukken. Omdat het importeren van </w:t>
      </w:r>
      <w:r w:rsidR="006B3F54">
        <w:t xml:space="preserve">300 nummers in de database al gauw </w:t>
      </w:r>
      <w:r w:rsidR="0075588C">
        <w:t>drie uur of meer duurt, is er vanwege tijdsoverwegingen getest met intervallen van vijf</w:t>
      </w:r>
      <w:r w:rsidR="00E958A6">
        <w:t xml:space="preserve"> seconden</w:t>
      </w:r>
      <w:r w:rsidR="0075588C">
        <w:t xml:space="preserve"> in plaats van een lager interval</w:t>
      </w:r>
      <w:r w:rsidR="00070E98">
        <w:t xml:space="preserve"> om het aantal tests te verminderen</w:t>
      </w:r>
      <w:r w:rsidR="00A94076">
        <w:t xml:space="preserve">. Om te beginnen is er met een </w:t>
      </w:r>
      <w:r w:rsidR="000C670F">
        <w:t xml:space="preserve">waarde van 20 </w:t>
      </w:r>
      <w:r w:rsidR="000C670F">
        <w:lastRenderedPageBreak/>
        <w:t xml:space="preserve">tijdsblokken getest. </w:t>
      </w:r>
      <w:r w:rsidR="00576D27">
        <w:t xml:space="preserve">Dit leverde een database van 4.1 GiB op voor 300 nummers en de volgende </w:t>
      </w:r>
      <w:r w:rsidR="0077090C">
        <w:t>testresultaten:</w:t>
      </w:r>
    </w:p>
    <w:p w14:paraId="3B411339" w14:textId="371799D1" w:rsidR="00B26CFC" w:rsidRPr="0085417F" w:rsidRDefault="00016F4D" w:rsidP="0085417F">
      <w:pPr>
        <w:rPr>
          <w:rFonts w:ascii="Consolas" w:hAnsi="Consolas"/>
          <w:sz w:val="16"/>
          <w:szCs w:val="16"/>
        </w:rPr>
      </w:pPr>
      <w:r w:rsidRPr="0077090C">
        <w:rPr>
          <w:rFonts w:ascii="Consolas" w:hAnsi="Consolas"/>
          <w:sz w:val="16"/>
          <w:szCs w:val="16"/>
        </w:rPr>
        <w:t>========================================================================</w:t>
      </w:r>
      <w:r w:rsidRPr="0077090C">
        <w:rPr>
          <w:rFonts w:ascii="Consolas" w:hAnsi="Consolas"/>
          <w:sz w:val="16"/>
          <w:szCs w:val="16"/>
        </w:rPr>
        <w:br/>
        <w:t xml:space="preserve"> Tests</w:t>
      </w:r>
      <w:r w:rsidR="0077090C" w:rsidRPr="0077090C">
        <w:rPr>
          <w:rFonts w:ascii="Consolas" w:hAnsi="Consolas"/>
          <w:sz w:val="16"/>
          <w:szCs w:val="16"/>
        </w:rPr>
        <w:t xml:space="preserve"> gedraaid</w:t>
      </w:r>
      <w:r w:rsidRPr="0077090C">
        <w:rPr>
          <w:rFonts w:ascii="Consolas" w:hAnsi="Consolas"/>
          <w:sz w:val="16"/>
          <w:szCs w:val="16"/>
        </w:rPr>
        <w:t xml:space="preserve">: </w:t>
      </w:r>
      <w:r w:rsidR="00160DCC" w:rsidRPr="0077090C">
        <w:rPr>
          <w:rFonts w:ascii="Consolas" w:hAnsi="Consolas"/>
          <w:sz w:val="16"/>
          <w:szCs w:val="16"/>
        </w:rPr>
        <w:t>100</w:t>
      </w:r>
      <w:r w:rsidR="003F6E72" w:rsidRPr="0077090C">
        <w:rPr>
          <w:rFonts w:ascii="Consolas" w:hAnsi="Consolas"/>
          <w:sz w:val="16"/>
          <w:szCs w:val="16"/>
        </w:rPr>
        <w:br/>
      </w:r>
      <w:r w:rsidRPr="0077090C">
        <w:rPr>
          <w:rFonts w:ascii="Consolas" w:hAnsi="Consolas"/>
          <w:sz w:val="16"/>
          <w:szCs w:val="16"/>
        </w:rPr>
        <w:t xml:space="preserve"> Tests </w:t>
      </w:r>
      <w:r w:rsidR="0077090C" w:rsidRPr="0077090C">
        <w:rPr>
          <w:rFonts w:ascii="Consolas" w:hAnsi="Consolas"/>
          <w:sz w:val="16"/>
          <w:szCs w:val="16"/>
        </w:rPr>
        <w:t>gematcht</w:t>
      </w:r>
      <w:r w:rsidRPr="0077090C">
        <w:rPr>
          <w:rFonts w:ascii="Consolas" w:hAnsi="Consolas"/>
          <w:sz w:val="16"/>
          <w:szCs w:val="16"/>
        </w:rPr>
        <w:t xml:space="preserve">: </w:t>
      </w:r>
      <w:r w:rsidR="00160DCC" w:rsidRPr="0077090C">
        <w:rPr>
          <w:rFonts w:ascii="Consolas" w:hAnsi="Consolas"/>
          <w:sz w:val="16"/>
          <w:szCs w:val="16"/>
        </w:rPr>
        <w:t>96</w:t>
      </w:r>
      <w:r w:rsidR="003F6E72" w:rsidRPr="0077090C">
        <w:rPr>
          <w:rFonts w:ascii="Consolas" w:hAnsi="Consolas"/>
          <w:sz w:val="16"/>
          <w:szCs w:val="16"/>
        </w:rPr>
        <w:br/>
      </w:r>
      <w:r w:rsidRPr="0077090C">
        <w:rPr>
          <w:rFonts w:ascii="Consolas" w:hAnsi="Consolas"/>
          <w:sz w:val="16"/>
          <w:szCs w:val="16"/>
        </w:rPr>
        <w:t xml:space="preserve"> Tests correct: </w:t>
      </w:r>
      <w:r w:rsidR="00160DCC" w:rsidRPr="0077090C">
        <w:rPr>
          <w:rFonts w:ascii="Consolas" w:hAnsi="Consolas"/>
          <w:sz w:val="16"/>
          <w:szCs w:val="16"/>
        </w:rPr>
        <w:t>95</w:t>
      </w:r>
      <w:r w:rsidR="003F6E72" w:rsidRPr="0077090C">
        <w:rPr>
          <w:rFonts w:ascii="Consolas" w:hAnsi="Consolas"/>
          <w:sz w:val="16"/>
          <w:szCs w:val="16"/>
        </w:rPr>
        <w:br/>
      </w:r>
      <w:r w:rsidRPr="0077090C">
        <w:rPr>
          <w:rFonts w:ascii="Consolas" w:hAnsi="Consolas"/>
          <w:sz w:val="16"/>
          <w:szCs w:val="16"/>
        </w:rPr>
        <w:t>------------------------------------------------------------------------</w:t>
      </w:r>
      <w:r w:rsidR="003F6E72" w:rsidRPr="0077090C">
        <w:rPr>
          <w:rFonts w:ascii="Consolas" w:hAnsi="Consolas"/>
          <w:sz w:val="16"/>
          <w:szCs w:val="16"/>
        </w:rPr>
        <w:br/>
      </w:r>
      <w:r w:rsidRPr="0077090C">
        <w:rPr>
          <w:rFonts w:ascii="Consolas" w:hAnsi="Consolas"/>
          <w:sz w:val="16"/>
          <w:szCs w:val="16"/>
        </w:rPr>
        <w:t xml:space="preserve"> </w:t>
      </w:r>
      <w:r w:rsidR="0077090C" w:rsidRPr="0077090C">
        <w:rPr>
          <w:rFonts w:ascii="Consolas" w:hAnsi="Consolas"/>
          <w:sz w:val="16"/>
          <w:szCs w:val="16"/>
        </w:rPr>
        <w:t>Gemiddelde tijd</w:t>
      </w:r>
      <w:r w:rsidRPr="0077090C">
        <w:rPr>
          <w:rFonts w:ascii="Consolas" w:hAnsi="Consolas"/>
          <w:sz w:val="16"/>
          <w:szCs w:val="16"/>
        </w:rPr>
        <w:t>: 1.</w:t>
      </w:r>
      <w:r w:rsidR="00160DCC" w:rsidRPr="0077090C">
        <w:rPr>
          <w:rFonts w:ascii="Consolas" w:hAnsi="Consolas"/>
          <w:sz w:val="16"/>
          <w:szCs w:val="16"/>
        </w:rPr>
        <w:t>66290</w:t>
      </w:r>
      <w:r w:rsidRPr="0077090C">
        <w:rPr>
          <w:rFonts w:ascii="Consolas" w:hAnsi="Consolas"/>
          <w:sz w:val="16"/>
          <w:szCs w:val="16"/>
        </w:rPr>
        <w:t>s</w:t>
      </w:r>
      <w:r w:rsidR="003F6E72" w:rsidRPr="0077090C">
        <w:rPr>
          <w:rFonts w:ascii="Consolas" w:hAnsi="Consolas"/>
          <w:sz w:val="16"/>
          <w:szCs w:val="16"/>
        </w:rPr>
        <w:br/>
      </w:r>
      <w:r w:rsidRPr="0077090C">
        <w:rPr>
          <w:rFonts w:ascii="Consolas" w:hAnsi="Consolas"/>
          <w:sz w:val="16"/>
          <w:szCs w:val="16"/>
        </w:rPr>
        <w:t xml:space="preserve"> 9</w:t>
      </w:r>
      <w:r w:rsidR="0077090C" w:rsidRPr="0077090C">
        <w:rPr>
          <w:rFonts w:ascii="Consolas" w:hAnsi="Consolas"/>
          <w:sz w:val="16"/>
          <w:szCs w:val="16"/>
        </w:rPr>
        <w:t>0</w:t>
      </w:r>
      <w:r w:rsidRPr="0077090C">
        <w:rPr>
          <w:rFonts w:ascii="Consolas" w:hAnsi="Consolas"/>
          <w:sz w:val="16"/>
          <w:szCs w:val="16"/>
        </w:rPr>
        <w:t>-perce</w:t>
      </w:r>
      <w:r w:rsidR="0077090C" w:rsidRPr="0077090C">
        <w:rPr>
          <w:rFonts w:ascii="Consolas" w:hAnsi="Consolas"/>
          <w:sz w:val="16"/>
          <w:szCs w:val="16"/>
        </w:rPr>
        <w:t>ntiel</w:t>
      </w:r>
      <w:r w:rsidRPr="0077090C">
        <w:rPr>
          <w:rFonts w:ascii="Consolas" w:hAnsi="Consolas"/>
          <w:sz w:val="16"/>
          <w:szCs w:val="16"/>
        </w:rPr>
        <w:t>: 2.</w:t>
      </w:r>
      <w:r w:rsidR="001172C0" w:rsidRPr="0077090C">
        <w:rPr>
          <w:rFonts w:ascii="Consolas" w:hAnsi="Consolas"/>
          <w:sz w:val="16"/>
          <w:szCs w:val="16"/>
        </w:rPr>
        <w:t>963000</w:t>
      </w:r>
      <w:r w:rsidRPr="0077090C">
        <w:rPr>
          <w:rFonts w:ascii="Consolas" w:hAnsi="Consolas"/>
          <w:sz w:val="16"/>
          <w:szCs w:val="16"/>
        </w:rPr>
        <w:t>s</w:t>
      </w:r>
      <w:r w:rsidR="003F6E72" w:rsidRPr="0077090C">
        <w:rPr>
          <w:rFonts w:ascii="Consolas" w:hAnsi="Consolas"/>
          <w:sz w:val="16"/>
          <w:szCs w:val="16"/>
        </w:rPr>
        <w:br/>
      </w:r>
      <w:r w:rsidRPr="0077090C">
        <w:rPr>
          <w:rFonts w:ascii="Consolas" w:hAnsi="Consolas"/>
          <w:sz w:val="16"/>
          <w:szCs w:val="16"/>
        </w:rPr>
        <w:t xml:space="preserve"> Percentage c</w:t>
      </w:r>
      <w:r w:rsidR="0077090C" w:rsidRPr="0077090C">
        <w:rPr>
          <w:rFonts w:ascii="Consolas" w:hAnsi="Consolas"/>
          <w:sz w:val="16"/>
          <w:szCs w:val="16"/>
        </w:rPr>
        <w:t>orrect van gematcht</w:t>
      </w:r>
      <w:r w:rsidRPr="0077090C">
        <w:rPr>
          <w:rFonts w:ascii="Consolas" w:hAnsi="Consolas"/>
          <w:sz w:val="16"/>
          <w:szCs w:val="16"/>
        </w:rPr>
        <w:t xml:space="preserve">: </w:t>
      </w:r>
      <w:r w:rsidR="001172C0" w:rsidRPr="0077090C">
        <w:rPr>
          <w:rFonts w:ascii="Consolas" w:hAnsi="Consolas"/>
          <w:sz w:val="16"/>
          <w:szCs w:val="16"/>
        </w:rPr>
        <w:t>98.958333</w:t>
      </w:r>
      <w:r w:rsidR="003F6E72" w:rsidRPr="0077090C">
        <w:rPr>
          <w:rFonts w:ascii="Consolas" w:hAnsi="Consolas"/>
          <w:sz w:val="16"/>
          <w:szCs w:val="16"/>
        </w:rPr>
        <w:br/>
      </w:r>
      <w:r w:rsidRPr="0077090C">
        <w:rPr>
          <w:rFonts w:ascii="Consolas" w:hAnsi="Consolas"/>
          <w:sz w:val="16"/>
          <w:szCs w:val="16"/>
        </w:rPr>
        <w:t xml:space="preserve"> Percentage correct </w:t>
      </w:r>
      <w:r w:rsidR="0077090C" w:rsidRPr="0077090C">
        <w:rPr>
          <w:rFonts w:ascii="Consolas" w:hAnsi="Consolas"/>
          <w:sz w:val="16"/>
          <w:szCs w:val="16"/>
        </w:rPr>
        <w:t>van totaal</w:t>
      </w:r>
      <w:r w:rsidRPr="0077090C">
        <w:rPr>
          <w:rFonts w:ascii="Consolas" w:hAnsi="Consolas"/>
          <w:sz w:val="16"/>
          <w:szCs w:val="16"/>
        </w:rPr>
        <w:t xml:space="preserve">: </w:t>
      </w:r>
      <w:r w:rsidR="001172C0" w:rsidRPr="0077090C">
        <w:rPr>
          <w:rFonts w:ascii="Consolas" w:hAnsi="Consolas"/>
          <w:sz w:val="16"/>
          <w:szCs w:val="16"/>
        </w:rPr>
        <w:t>95</w:t>
      </w:r>
      <w:r w:rsidRPr="0077090C">
        <w:rPr>
          <w:rFonts w:ascii="Consolas" w:hAnsi="Consolas"/>
          <w:sz w:val="16"/>
          <w:szCs w:val="16"/>
        </w:rPr>
        <w:t>.000000</w:t>
      </w:r>
      <w:r w:rsidR="003F6E72" w:rsidRPr="0077090C">
        <w:rPr>
          <w:rFonts w:ascii="Consolas" w:hAnsi="Consolas"/>
          <w:sz w:val="16"/>
          <w:szCs w:val="16"/>
        </w:rPr>
        <w:br/>
      </w:r>
      <w:r w:rsidRPr="0077090C">
        <w:rPr>
          <w:rFonts w:ascii="Consolas" w:hAnsi="Consolas"/>
          <w:sz w:val="16"/>
          <w:szCs w:val="16"/>
        </w:rPr>
        <w:t>========================================================================</w:t>
      </w:r>
    </w:p>
    <w:p w14:paraId="0B19F3D1" w14:textId="5D08465D" w:rsidR="00C027CE" w:rsidRDefault="00B64AA8" w:rsidP="00016F4D">
      <w:r>
        <w:t>Deze test is vervolgens nog drie keer herhaald om te zi</w:t>
      </w:r>
      <w:r w:rsidR="00691300">
        <w:t>e</w:t>
      </w:r>
      <w:r>
        <w:t xml:space="preserve">n of het andere resultaten gaf. </w:t>
      </w:r>
      <w:r w:rsidRPr="00A0302F">
        <w:t xml:space="preserve">De </w:t>
      </w:r>
      <w:r w:rsidR="00A0302F" w:rsidRPr="00A0302F">
        <w:t xml:space="preserve">nauwkeurigheid was bij alle drie de tests hetzelfde, </w:t>
      </w:r>
      <w:r w:rsidR="00A0302F">
        <w:t>en de tijden verschilden enkele tientallen milliseconden van elkaar.</w:t>
      </w:r>
      <w:r w:rsidR="00046749">
        <w:t xml:space="preserve"> In deze configuratie voldoet het tot nu toe aan de eisen voor tijd en nauwkeurigheid</w:t>
      </w:r>
      <w:r w:rsidR="00F843AF">
        <w:t xml:space="preserve"> (</w:t>
      </w:r>
      <w:r w:rsidR="006D0483">
        <w:t xml:space="preserve">zonder </w:t>
      </w:r>
      <w:r w:rsidR="00F843AF">
        <w:t xml:space="preserve">rekening te houden met de eisen voor verschillende </w:t>
      </w:r>
      <w:r w:rsidR="00C027CE">
        <w:t>hoeveelheden</w:t>
      </w:r>
      <w:r w:rsidR="00F843AF">
        <w:t xml:space="preserve"> achtergrond</w:t>
      </w:r>
      <w:r w:rsidR="00C027CE">
        <w:t>geluid).</w:t>
      </w:r>
    </w:p>
    <w:p w14:paraId="1470A28B" w14:textId="5B9732A8" w:rsidR="00BF1D3B" w:rsidRPr="00B26CFC" w:rsidRDefault="00E234DF" w:rsidP="00BF1D3B">
      <w:r w:rsidRPr="00E234DF">
        <w:t>Vervolgens is er met een wa</w:t>
      </w:r>
      <w:r>
        <w:t xml:space="preserve">arde van </w:t>
      </w:r>
      <w:r w:rsidR="00410BC9">
        <w:t>1</w:t>
      </w:r>
      <w:r>
        <w:t xml:space="preserve">5 </w:t>
      </w:r>
      <w:r w:rsidR="002563FE">
        <w:t xml:space="preserve">tijdsblokken </w:t>
      </w:r>
      <w:r>
        <w:t>getest</w:t>
      </w:r>
      <w:r w:rsidR="00FC78B3">
        <w:t xml:space="preserve">. Ook deze test is herhaald en ook hier bleef de nauwkeurigheid door de tests heen hetzelfde en scheelde de tijd enkele </w:t>
      </w:r>
      <w:r w:rsidR="00B26CFC">
        <w:t>tientallen tot honderd milliseconden van elkaar. Deze test gaf de volgende resultaten:</w:t>
      </w:r>
    </w:p>
    <w:p w14:paraId="22F570C0" w14:textId="3DCCB497" w:rsidR="00760004" w:rsidRPr="0085417F" w:rsidRDefault="00550B06" w:rsidP="0085417F">
      <w:pPr>
        <w:rPr>
          <w:rFonts w:ascii="Consolas" w:hAnsi="Consolas"/>
          <w:sz w:val="16"/>
          <w:szCs w:val="16"/>
        </w:rPr>
      </w:pPr>
      <w:r w:rsidRPr="004375CD">
        <w:rPr>
          <w:rFonts w:ascii="Consolas" w:hAnsi="Consolas"/>
          <w:sz w:val="16"/>
          <w:szCs w:val="16"/>
        </w:rPr>
        <w:t>========================================================================</w:t>
      </w:r>
      <w:r w:rsidRPr="004375CD">
        <w:rPr>
          <w:rFonts w:ascii="Consolas" w:hAnsi="Consolas"/>
          <w:sz w:val="16"/>
          <w:szCs w:val="16"/>
        </w:rPr>
        <w:br/>
        <w:t xml:space="preserve"> Tests </w:t>
      </w:r>
      <w:r w:rsidR="00EE61B2" w:rsidRPr="004375CD">
        <w:rPr>
          <w:rFonts w:ascii="Consolas" w:hAnsi="Consolas"/>
          <w:sz w:val="16"/>
          <w:szCs w:val="16"/>
        </w:rPr>
        <w:t>gedraaid</w:t>
      </w:r>
      <w:r w:rsidRPr="004375CD">
        <w:rPr>
          <w:rFonts w:ascii="Consolas" w:hAnsi="Consolas"/>
          <w:sz w:val="16"/>
          <w:szCs w:val="16"/>
        </w:rPr>
        <w:t>: 100</w:t>
      </w:r>
      <w:r w:rsidRPr="004375CD">
        <w:rPr>
          <w:rFonts w:ascii="Consolas" w:hAnsi="Consolas"/>
          <w:sz w:val="16"/>
          <w:szCs w:val="16"/>
        </w:rPr>
        <w:br/>
        <w:t xml:space="preserve"> Tests </w:t>
      </w:r>
      <w:r w:rsidR="00EE61B2" w:rsidRPr="004375CD">
        <w:rPr>
          <w:rFonts w:ascii="Consolas" w:hAnsi="Consolas"/>
          <w:sz w:val="16"/>
          <w:szCs w:val="16"/>
        </w:rPr>
        <w:t>gematcht</w:t>
      </w:r>
      <w:r w:rsidRPr="004375CD">
        <w:rPr>
          <w:rFonts w:ascii="Consolas" w:hAnsi="Consolas"/>
          <w:sz w:val="16"/>
          <w:szCs w:val="16"/>
        </w:rPr>
        <w:t>: 9</w:t>
      </w:r>
      <w:r w:rsidR="00B26CFC" w:rsidRPr="004375CD">
        <w:rPr>
          <w:rFonts w:ascii="Consolas" w:hAnsi="Consolas"/>
          <w:sz w:val="16"/>
          <w:szCs w:val="16"/>
        </w:rPr>
        <w:t>7</w:t>
      </w:r>
      <w:r w:rsidRPr="004375CD">
        <w:rPr>
          <w:rFonts w:ascii="Consolas" w:hAnsi="Consolas"/>
          <w:sz w:val="16"/>
          <w:szCs w:val="16"/>
        </w:rPr>
        <w:br/>
        <w:t xml:space="preserve"> Tests correct: 9</w:t>
      </w:r>
      <w:r w:rsidR="00B26CFC" w:rsidRPr="004375CD">
        <w:rPr>
          <w:rFonts w:ascii="Consolas" w:hAnsi="Consolas"/>
          <w:sz w:val="16"/>
          <w:szCs w:val="16"/>
        </w:rPr>
        <w:t>6</w:t>
      </w:r>
      <w:r w:rsidRPr="004375CD">
        <w:rPr>
          <w:rFonts w:ascii="Consolas" w:hAnsi="Consolas"/>
          <w:sz w:val="16"/>
          <w:szCs w:val="16"/>
        </w:rPr>
        <w:br/>
        <w:t>------------------------------------------------------------------------</w:t>
      </w:r>
      <w:r w:rsidRPr="004375CD">
        <w:rPr>
          <w:rFonts w:ascii="Consolas" w:hAnsi="Consolas"/>
          <w:sz w:val="16"/>
          <w:szCs w:val="16"/>
        </w:rPr>
        <w:br/>
        <w:t xml:space="preserve"> </w:t>
      </w:r>
      <w:r w:rsidR="00EE61B2" w:rsidRPr="004375CD">
        <w:rPr>
          <w:rFonts w:ascii="Consolas" w:hAnsi="Consolas"/>
          <w:sz w:val="16"/>
          <w:szCs w:val="16"/>
        </w:rPr>
        <w:t>Gemiddelde tijd</w:t>
      </w:r>
      <w:r w:rsidRPr="004375CD">
        <w:rPr>
          <w:rFonts w:ascii="Consolas" w:hAnsi="Consolas"/>
          <w:sz w:val="16"/>
          <w:szCs w:val="16"/>
        </w:rPr>
        <w:t>: 1.</w:t>
      </w:r>
      <w:r w:rsidR="00B07881" w:rsidRPr="004375CD">
        <w:rPr>
          <w:rFonts w:ascii="Consolas" w:hAnsi="Consolas"/>
          <w:sz w:val="16"/>
          <w:szCs w:val="16"/>
        </w:rPr>
        <w:t>485126</w:t>
      </w:r>
      <w:r w:rsidRPr="004375CD">
        <w:rPr>
          <w:rFonts w:ascii="Consolas" w:hAnsi="Consolas"/>
          <w:sz w:val="16"/>
          <w:szCs w:val="16"/>
        </w:rPr>
        <w:t>s</w:t>
      </w:r>
      <w:r w:rsidRPr="004375CD">
        <w:rPr>
          <w:rFonts w:ascii="Consolas" w:hAnsi="Consolas"/>
          <w:sz w:val="16"/>
          <w:szCs w:val="16"/>
        </w:rPr>
        <w:br/>
        <w:t xml:space="preserve"> 9</w:t>
      </w:r>
      <w:r w:rsidR="00EE61B2" w:rsidRPr="004375CD">
        <w:rPr>
          <w:rFonts w:ascii="Consolas" w:hAnsi="Consolas"/>
          <w:sz w:val="16"/>
          <w:szCs w:val="16"/>
        </w:rPr>
        <w:t>0</w:t>
      </w:r>
      <w:r w:rsidRPr="004375CD">
        <w:rPr>
          <w:rFonts w:ascii="Consolas" w:hAnsi="Consolas"/>
          <w:sz w:val="16"/>
          <w:szCs w:val="16"/>
        </w:rPr>
        <w:t>-perce</w:t>
      </w:r>
      <w:r w:rsidR="00EE61B2" w:rsidRPr="004375CD">
        <w:rPr>
          <w:rFonts w:ascii="Consolas" w:hAnsi="Consolas"/>
          <w:sz w:val="16"/>
          <w:szCs w:val="16"/>
        </w:rPr>
        <w:t>ntiel</w:t>
      </w:r>
      <w:r w:rsidRPr="004375CD">
        <w:rPr>
          <w:rFonts w:ascii="Consolas" w:hAnsi="Consolas"/>
          <w:sz w:val="16"/>
          <w:szCs w:val="16"/>
        </w:rPr>
        <w:t>: 2.</w:t>
      </w:r>
      <w:r w:rsidR="00C104F9">
        <w:rPr>
          <w:rFonts w:ascii="Consolas" w:hAnsi="Consolas"/>
          <w:sz w:val="16"/>
          <w:szCs w:val="16"/>
        </w:rPr>
        <w:t>6</w:t>
      </w:r>
      <w:r w:rsidR="00B07881" w:rsidRPr="004375CD">
        <w:rPr>
          <w:rFonts w:ascii="Consolas" w:hAnsi="Consolas"/>
          <w:sz w:val="16"/>
          <w:szCs w:val="16"/>
        </w:rPr>
        <w:t>68954</w:t>
      </w:r>
      <w:r w:rsidRPr="004375CD">
        <w:rPr>
          <w:rFonts w:ascii="Consolas" w:hAnsi="Consolas"/>
          <w:sz w:val="16"/>
          <w:szCs w:val="16"/>
        </w:rPr>
        <w:t>s</w:t>
      </w:r>
      <w:r w:rsidRPr="004375CD">
        <w:rPr>
          <w:rFonts w:ascii="Consolas" w:hAnsi="Consolas"/>
          <w:sz w:val="16"/>
          <w:szCs w:val="16"/>
        </w:rPr>
        <w:br/>
        <w:t xml:space="preserve"> Percentage correct </w:t>
      </w:r>
      <w:r w:rsidR="004375CD" w:rsidRPr="004375CD">
        <w:rPr>
          <w:rFonts w:ascii="Consolas" w:hAnsi="Consolas"/>
          <w:sz w:val="16"/>
          <w:szCs w:val="16"/>
        </w:rPr>
        <w:t>van gematcht</w:t>
      </w:r>
      <w:r w:rsidRPr="004375CD">
        <w:rPr>
          <w:rFonts w:ascii="Consolas" w:hAnsi="Consolas"/>
          <w:sz w:val="16"/>
          <w:szCs w:val="16"/>
        </w:rPr>
        <w:t xml:space="preserve">: </w:t>
      </w:r>
      <w:r w:rsidR="00E304F5" w:rsidRPr="004375CD">
        <w:rPr>
          <w:rFonts w:ascii="Consolas" w:hAnsi="Consolas"/>
          <w:sz w:val="16"/>
          <w:szCs w:val="16"/>
        </w:rPr>
        <w:t>98.969072</w:t>
      </w:r>
      <w:r w:rsidRPr="004375CD">
        <w:rPr>
          <w:rFonts w:ascii="Consolas" w:hAnsi="Consolas"/>
          <w:sz w:val="16"/>
          <w:szCs w:val="16"/>
        </w:rPr>
        <w:br/>
        <w:t xml:space="preserve"> Percentage correct </w:t>
      </w:r>
      <w:r w:rsidR="004375CD" w:rsidRPr="004375CD">
        <w:rPr>
          <w:rFonts w:ascii="Consolas" w:hAnsi="Consolas"/>
          <w:sz w:val="16"/>
          <w:szCs w:val="16"/>
        </w:rPr>
        <w:t>van totaal</w:t>
      </w:r>
      <w:r w:rsidRPr="004375CD">
        <w:rPr>
          <w:rFonts w:ascii="Consolas" w:hAnsi="Consolas"/>
          <w:sz w:val="16"/>
          <w:szCs w:val="16"/>
        </w:rPr>
        <w:t>: 9</w:t>
      </w:r>
      <w:r w:rsidR="00A50B8C" w:rsidRPr="004375CD">
        <w:rPr>
          <w:rFonts w:ascii="Consolas" w:hAnsi="Consolas"/>
          <w:sz w:val="16"/>
          <w:szCs w:val="16"/>
        </w:rPr>
        <w:t>6</w:t>
      </w:r>
      <w:r w:rsidRPr="004375CD">
        <w:rPr>
          <w:rFonts w:ascii="Consolas" w:hAnsi="Consolas"/>
          <w:sz w:val="16"/>
          <w:szCs w:val="16"/>
        </w:rPr>
        <w:t>.000000</w:t>
      </w:r>
      <w:r w:rsidRPr="004375CD">
        <w:rPr>
          <w:rFonts w:ascii="Consolas" w:hAnsi="Consolas"/>
          <w:sz w:val="16"/>
          <w:szCs w:val="16"/>
        </w:rPr>
        <w:br/>
        <w:t>========================================================================</w:t>
      </w:r>
    </w:p>
    <w:p w14:paraId="5B4D2E4F" w14:textId="3E6AAFA5" w:rsidR="00410BC9" w:rsidRDefault="00A50B8C" w:rsidP="00BF1D3B">
      <w:r>
        <w:t>Uit de</w:t>
      </w:r>
      <w:r w:rsidR="00B07881">
        <w:t>ze resultaten blijkt dat zowel de tijd als de nauwkeurigheid erop vooruitgaan.</w:t>
      </w:r>
      <w:r w:rsidR="004375CD">
        <w:t xml:space="preserve"> </w:t>
      </w:r>
      <w:r w:rsidR="001C02BB">
        <w:t xml:space="preserve">Als mogelijke verklaring voor </w:t>
      </w:r>
      <w:r w:rsidR="00CA24BE">
        <w:t>de lagere gemiddelde tijd is dat er minder vingerafdrukken gemaakt w</w:t>
      </w:r>
      <w:r w:rsidR="00C3252C">
        <w:t>o</w:t>
      </w:r>
      <w:r w:rsidR="00CA24BE">
        <w:t xml:space="preserve">rden en </w:t>
      </w:r>
      <w:r w:rsidR="00871EB7">
        <w:t xml:space="preserve">er dus ook minder vingerafdrukken </w:t>
      </w:r>
      <w:r w:rsidR="00C3252C">
        <w:t xml:space="preserve">moeten worden opgezocht. De vooruitgang van </w:t>
      </w:r>
      <w:r w:rsidR="009B2B1D">
        <w:t>de nauwkeurigheid is lastiger te verklaren, maar</w:t>
      </w:r>
      <w:r w:rsidR="008C33C5">
        <w:t xml:space="preserve"> een mogelijke verklaring is het feit dat doordat het aantal vingerafdrukken kleiner wordt, er ook een kleinere kans is </w:t>
      </w:r>
      <w:r w:rsidR="009F1EEF">
        <w:t xml:space="preserve">op een hash-collision. Een hash-collision treedt op wanneer twee verschillende </w:t>
      </w:r>
      <w:proofErr w:type="spellStart"/>
      <w:r w:rsidR="009F1EEF">
        <w:t>inputs</w:t>
      </w:r>
      <w:proofErr w:type="spellEnd"/>
      <w:r w:rsidR="009F1EEF">
        <w:t xml:space="preserve"> van een hash</w:t>
      </w:r>
      <w:r w:rsidR="009C31BD">
        <w:t>-</w:t>
      </w:r>
      <w:r w:rsidR="009F1EEF">
        <w:t xml:space="preserve">functie </w:t>
      </w:r>
      <w:r w:rsidR="009C31BD">
        <w:t xml:space="preserve">dezelfde output geven. Door minder verschillende vingerafdrukken te hebben </w:t>
      </w:r>
      <w:r w:rsidR="009476BC">
        <w:t xml:space="preserve">is </w:t>
      </w:r>
      <w:r w:rsidR="009476BC">
        <w:lastRenderedPageBreak/>
        <w:t xml:space="preserve">de kans op zo’n </w:t>
      </w:r>
      <w:proofErr w:type="spellStart"/>
      <w:r w:rsidR="009476BC">
        <w:t>collision</w:t>
      </w:r>
      <w:proofErr w:type="spellEnd"/>
      <w:r w:rsidR="009476BC">
        <w:t xml:space="preserve"> ook kleiner</w:t>
      </w:r>
      <w:r w:rsidR="00BE38BC">
        <w:t>.</w:t>
      </w:r>
      <w:r w:rsidR="009476BC">
        <w:t xml:space="preserve"> </w:t>
      </w:r>
      <w:r w:rsidR="004375CD">
        <w:t xml:space="preserve">Ook was de database </w:t>
      </w:r>
      <w:r w:rsidR="00C06776">
        <w:t xml:space="preserve">3.3 GiB, een </w:t>
      </w:r>
      <w:r w:rsidR="006579EC">
        <w:t xml:space="preserve">besparing van </w:t>
      </w:r>
      <w:r w:rsidR="00F82BA0">
        <w:t>20%</w:t>
      </w:r>
      <w:r w:rsidR="00410BC9">
        <w:t xml:space="preserve"> tegenover een tijdmarge van 20 blokken</w:t>
      </w:r>
      <w:r w:rsidR="00760004">
        <w:t>.</w:t>
      </w:r>
    </w:p>
    <w:p w14:paraId="6B9C5F47" w14:textId="02F99C1E" w:rsidR="00410BC9" w:rsidRPr="00563A70" w:rsidRDefault="00410BC9" w:rsidP="00BF1D3B">
      <w:r>
        <w:t>De volgende test was met een marge van 10 blokken</w:t>
      </w:r>
      <w:r w:rsidR="00F5157F">
        <w:t xml:space="preserve">. Ook deze test is herhaald en hier bleef de nauwkeurigheid ook door de tests heen hetzelfde en scheelde de tijd ongeveer 100 tot 200 milliseconden van </w:t>
      </w:r>
      <w:r w:rsidR="00F5157F" w:rsidRPr="00563A70">
        <w:t>elkaar.</w:t>
      </w:r>
      <w:r w:rsidR="00A97463" w:rsidRPr="00563A70">
        <w:t xml:space="preserve"> De resultaten waren als volgt:</w:t>
      </w:r>
    </w:p>
    <w:p w14:paraId="6DB17AB2" w14:textId="2FBC9379" w:rsidR="000E762F" w:rsidRDefault="000E762F" w:rsidP="000E762F">
      <w:pPr>
        <w:rPr>
          <w:rFonts w:ascii="Consolas" w:hAnsi="Consolas"/>
          <w:sz w:val="16"/>
          <w:szCs w:val="16"/>
        </w:rPr>
      </w:pPr>
      <w:r w:rsidRPr="004375CD">
        <w:rPr>
          <w:rFonts w:ascii="Consolas" w:hAnsi="Consolas"/>
          <w:sz w:val="16"/>
          <w:szCs w:val="16"/>
        </w:rPr>
        <w:t>========================================================================</w:t>
      </w:r>
      <w:r w:rsidRPr="004375CD">
        <w:rPr>
          <w:rFonts w:ascii="Consolas" w:hAnsi="Consolas"/>
          <w:sz w:val="16"/>
          <w:szCs w:val="16"/>
        </w:rPr>
        <w:br/>
        <w:t xml:space="preserve"> Tests gedraaid: 100</w:t>
      </w:r>
      <w:r w:rsidRPr="004375CD">
        <w:rPr>
          <w:rFonts w:ascii="Consolas" w:hAnsi="Consolas"/>
          <w:sz w:val="16"/>
          <w:szCs w:val="16"/>
        </w:rPr>
        <w:br/>
        <w:t xml:space="preserve"> Tests gematcht: 9</w:t>
      </w:r>
      <w:r w:rsidR="00DE6C1F">
        <w:rPr>
          <w:rFonts w:ascii="Consolas" w:hAnsi="Consolas"/>
          <w:sz w:val="16"/>
          <w:szCs w:val="16"/>
        </w:rPr>
        <w:t>9</w:t>
      </w:r>
      <w:r w:rsidRPr="004375CD">
        <w:rPr>
          <w:rFonts w:ascii="Consolas" w:hAnsi="Consolas"/>
          <w:sz w:val="16"/>
          <w:szCs w:val="16"/>
        </w:rPr>
        <w:br/>
        <w:t xml:space="preserve"> Tests correct: 9</w:t>
      </w:r>
      <w:r w:rsidR="00DE6C1F">
        <w:rPr>
          <w:rFonts w:ascii="Consolas" w:hAnsi="Consolas"/>
          <w:sz w:val="16"/>
          <w:szCs w:val="16"/>
        </w:rPr>
        <w:t>7</w:t>
      </w:r>
      <w:r w:rsidRPr="004375CD">
        <w:rPr>
          <w:rFonts w:ascii="Consolas" w:hAnsi="Consolas"/>
          <w:sz w:val="16"/>
          <w:szCs w:val="16"/>
        </w:rPr>
        <w:br/>
        <w:t>------------------------------------------------------------------------</w:t>
      </w:r>
      <w:r w:rsidRPr="004375CD">
        <w:rPr>
          <w:rFonts w:ascii="Consolas" w:hAnsi="Consolas"/>
          <w:sz w:val="16"/>
          <w:szCs w:val="16"/>
        </w:rPr>
        <w:br/>
        <w:t xml:space="preserve"> Gemiddelde tijd: 1.</w:t>
      </w:r>
      <w:r w:rsidR="00C104F9">
        <w:rPr>
          <w:rFonts w:ascii="Consolas" w:hAnsi="Consolas"/>
          <w:sz w:val="16"/>
          <w:szCs w:val="16"/>
        </w:rPr>
        <w:t>409510</w:t>
      </w:r>
      <w:r w:rsidRPr="004375CD">
        <w:rPr>
          <w:rFonts w:ascii="Consolas" w:hAnsi="Consolas"/>
          <w:sz w:val="16"/>
          <w:szCs w:val="16"/>
        </w:rPr>
        <w:br/>
        <w:t xml:space="preserve"> 90-percentiel: 2.</w:t>
      </w:r>
      <w:r w:rsidR="00C104F9">
        <w:rPr>
          <w:rFonts w:ascii="Consolas" w:hAnsi="Consolas"/>
          <w:sz w:val="16"/>
          <w:szCs w:val="16"/>
        </w:rPr>
        <w:t>226000</w:t>
      </w:r>
      <w:r w:rsidRPr="004375CD">
        <w:rPr>
          <w:rFonts w:ascii="Consolas" w:hAnsi="Consolas"/>
          <w:sz w:val="16"/>
          <w:szCs w:val="16"/>
        </w:rPr>
        <w:t>s</w:t>
      </w:r>
      <w:r w:rsidRPr="004375CD">
        <w:rPr>
          <w:rFonts w:ascii="Consolas" w:hAnsi="Consolas"/>
          <w:sz w:val="16"/>
          <w:szCs w:val="16"/>
        </w:rPr>
        <w:br/>
        <w:t xml:space="preserve"> Percentage correct van gematcht: 9</w:t>
      </w:r>
      <w:r w:rsidR="00DE6C1F">
        <w:rPr>
          <w:rFonts w:ascii="Consolas" w:hAnsi="Consolas"/>
          <w:sz w:val="16"/>
          <w:szCs w:val="16"/>
        </w:rPr>
        <w:t>7.979798</w:t>
      </w:r>
      <w:r w:rsidRPr="004375CD">
        <w:rPr>
          <w:rFonts w:ascii="Consolas" w:hAnsi="Consolas"/>
          <w:sz w:val="16"/>
          <w:szCs w:val="16"/>
        </w:rPr>
        <w:br/>
        <w:t xml:space="preserve"> Percentage correct van totaal: 9</w:t>
      </w:r>
      <w:r w:rsidR="00DE6C1F">
        <w:rPr>
          <w:rFonts w:ascii="Consolas" w:hAnsi="Consolas"/>
          <w:sz w:val="16"/>
          <w:szCs w:val="16"/>
        </w:rPr>
        <w:t>7</w:t>
      </w:r>
      <w:r w:rsidRPr="004375CD">
        <w:rPr>
          <w:rFonts w:ascii="Consolas" w:hAnsi="Consolas"/>
          <w:sz w:val="16"/>
          <w:szCs w:val="16"/>
        </w:rPr>
        <w:t>.000000</w:t>
      </w:r>
      <w:r w:rsidRPr="004375CD">
        <w:rPr>
          <w:rFonts w:ascii="Consolas" w:hAnsi="Consolas"/>
          <w:sz w:val="16"/>
          <w:szCs w:val="16"/>
        </w:rPr>
        <w:br/>
        <w:t>========================================================================</w:t>
      </w:r>
    </w:p>
    <w:p w14:paraId="7D168AE7" w14:textId="7B21EAD6" w:rsidR="00BB630E" w:rsidRDefault="00BB630E" w:rsidP="00CC595C">
      <w:r>
        <w:t xml:space="preserve">Zoals te zien is er een </w:t>
      </w:r>
      <w:r w:rsidR="004A349B">
        <w:t>vooruitgang op de totale nauwkeurigheid</w:t>
      </w:r>
      <w:r w:rsidR="003B3B85">
        <w:t xml:space="preserve"> ten opzicht van zowel de eerste als de tweede test</w:t>
      </w:r>
      <w:r w:rsidR="00AA75CC">
        <w:t xml:space="preserve">. Bij de nauwkeurigheid van de </w:t>
      </w:r>
      <w:proofErr w:type="spellStart"/>
      <w:r w:rsidR="00AA75CC">
        <w:t>gematchte</w:t>
      </w:r>
      <w:proofErr w:type="spellEnd"/>
      <w:r w:rsidR="00AA75CC">
        <w:t xml:space="preserve"> fragmenten is er echter een achteruitgang</w:t>
      </w:r>
      <w:r w:rsidR="00DC04B2">
        <w:t xml:space="preserve"> te zien. Op het gebied van tijd is de grootste vooruitgang te zien: </w:t>
      </w:r>
      <w:r w:rsidR="00EB61CA">
        <w:t xml:space="preserve">ongeveer 0.1 seconde bij het gemiddelde en een daling van </w:t>
      </w:r>
      <w:r w:rsidR="00895CD1">
        <w:t xml:space="preserve">ongeveer </w:t>
      </w:r>
      <w:r w:rsidR="00EB61CA">
        <w:t>0.4 seconden bij het 90</w:t>
      </w:r>
      <w:r w:rsidR="0090158F">
        <w:t>-percentiel</w:t>
      </w:r>
      <w:r w:rsidR="00895CD1">
        <w:t>.</w:t>
      </w:r>
      <w:r w:rsidR="003C5994">
        <w:t xml:space="preserve"> Dit brengt deze tijden ver onder </w:t>
      </w:r>
      <w:r w:rsidR="0098765C">
        <w:t>de vereiste 2 en respectievelijk 3 seconden.</w:t>
      </w:r>
      <w:r w:rsidR="005C7384">
        <w:t xml:space="preserve"> Verder was de database nog maar 2.3GiB groot, een verbetering van </w:t>
      </w:r>
      <w:r w:rsidR="001266AA">
        <w:t xml:space="preserve">44 procent ten opzichte van de test met tijdsmarge </w:t>
      </w:r>
      <w:r w:rsidR="004F2BA7">
        <w:t>2</w:t>
      </w:r>
      <w:r w:rsidR="001266AA">
        <w:t>0.</w:t>
      </w:r>
    </w:p>
    <w:p w14:paraId="45F70148" w14:textId="5AD1911D" w:rsidR="00EF1A68" w:rsidRDefault="00EF1A68" w:rsidP="00CC595C">
      <w:r>
        <w:t>Bij de laatste test met een testwaarde van vijf waren de resultaten</w:t>
      </w:r>
      <w:r w:rsidR="005C7384">
        <w:t xml:space="preserve"> dermate </w:t>
      </w:r>
      <w:r w:rsidR="004019D7">
        <w:t>teleurstellend</w:t>
      </w:r>
      <w:r w:rsidR="005C7384">
        <w:t xml:space="preserve"> dat deze optie </w:t>
      </w:r>
      <w:r w:rsidR="00FB1A82">
        <w:t>sowieso verv</w:t>
      </w:r>
      <w:r w:rsidR="00842A00">
        <w:t>iel</w:t>
      </w:r>
      <w:r w:rsidR="00FB1A82">
        <w:t xml:space="preserve">. Alhoewel de </w:t>
      </w:r>
      <w:r w:rsidR="000768DE">
        <w:t>database nog kleiner werd, namelijk 1.4GiB</w:t>
      </w:r>
      <w:r w:rsidR="00842A00">
        <w:t>, b</w:t>
      </w:r>
      <w:r w:rsidR="00751E3C">
        <w:t>leef de tijd ongeveer hetzelfde, maar de nauwkeurigheid ging hard achteruit.</w:t>
      </w:r>
    </w:p>
    <w:p w14:paraId="2378CC90" w14:textId="24F4E86A" w:rsidR="000E14FA" w:rsidRDefault="001F039D" w:rsidP="001F039D">
      <w:pPr>
        <w:rPr>
          <w:rFonts w:ascii="Consolas" w:hAnsi="Consolas"/>
          <w:sz w:val="16"/>
          <w:szCs w:val="16"/>
        </w:rPr>
      </w:pPr>
      <w:r w:rsidRPr="004375CD">
        <w:rPr>
          <w:rFonts w:ascii="Consolas" w:hAnsi="Consolas"/>
          <w:sz w:val="16"/>
          <w:szCs w:val="16"/>
        </w:rPr>
        <w:t>========================================================================</w:t>
      </w:r>
      <w:r w:rsidRPr="004375CD">
        <w:rPr>
          <w:rFonts w:ascii="Consolas" w:hAnsi="Consolas"/>
          <w:sz w:val="16"/>
          <w:szCs w:val="16"/>
        </w:rPr>
        <w:br/>
        <w:t xml:space="preserve"> Tests gedraaid: 100</w:t>
      </w:r>
      <w:r w:rsidRPr="004375CD">
        <w:rPr>
          <w:rFonts w:ascii="Consolas" w:hAnsi="Consolas"/>
          <w:sz w:val="16"/>
          <w:szCs w:val="16"/>
        </w:rPr>
        <w:br/>
        <w:t xml:space="preserve"> Tests gematcht: </w:t>
      </w:r>
      <w:r>
        <w:rPr>
          <w:rFonts w:ascii="Consolas" w:hAnsi="Consolas"/>
          <w:sz w:val="16"/>
          <w:szCs w:val="16"/>
        </w:rPr>
        <w:t>69</w:t>
      </w:r>
      <w:r w:rsidRPr="004375CD">
        <w:rPr>
          <w:rFonts w:ascii="Consolas" w:hAnsi="Consolas"/>
          <w:sz w:val="16"/>
          <w:szCs w:val="16"/>
        </w:rPr>
        <w:br/>
        <w:t xml:space="preserve"> Tests correct: </w:t>
      </w:r>
      <w:r>
        <w:rPr>
          <w:rFonts w:ascii="Consolas" w:hAnsi="Consolas"/>
          <w:sz w:val="16"/>
          <w:szCs w:val="16"/>
        </w:rPr>
        <w:t>58</w:t>
      </w:r>
      <w:r w:rsidRPr="004375CD">
        <w:rPr>
          <w:rFonts w:ascii="Consolas" w:hAnsi="Consolas"/>
          <w:sz w:val="16"/>
          <w:szCs w:val="16"/>
        </w:rPr>
        <w:br/>
        <w:t>------------------------------------------------------------------------</w:t>
      </w:r>
      <w:r w:rsidRPr="004375CD">
        <w:rPr>
          <w:rFonts w:ascii="Consolas" w:hAnsi="Consolas"/>
          <w:sz w:val="16"/>
          <w:szCs w:val="16"/>
        </w:rPr>
        <w:br/>
        <w:t xml:space="preserve"> Gemiddelde tijd: 1.</w:t>
      </w:r>
      <w:r>
        <w:rPr>
          <w:rFonts w:ascii="Consolas" w:hAnsi="Consolas"/>
          <w:sz w:val="16"/>
          <w:szCs w:val="16"/>
        </w:rPr>
        <w:t>398584</w:t>
      </w:r>
      <w:r w:rsidRPr="004375CD">
        <w:rPr>
          <w:rFonts w:ascii="Consolas" w:hAnsi="Consolas"/>
          <w:sz w:val="16"/>
          <w:szCs w:val="16"/>
        </w:rPr>
        <w:br/>
        <w:t xml:space="preserve"> 90-percentiel: 2.</w:t>
      </w:r>
      <w:r>
        <w:rPr>
          <w:rFonts w:ascii="Consolas" w:hAnsi="Consolas"/>
          <w:sz w:val="16"/>
          <w:szCs w:val="16"/>
        </w:rPr>
        <w:t>128000</w:t>
      </w:r>
      <w:r w:rsidRPr="004375CD">
        <w:rPr>
          <w:rFonts w:ascii="Consolas" w:hAnsi="Consolas"/>
          <w:sz w:val="16"/>
          <w:szCs w:val="16"/>
        </w:rPr>
        <w:t>s</w:t>
      </w:r>
      <w:r w:rsidRPr="004375CD">
        <w:rPr>
          <w:rFonts w:ascii="Consolas" w:hAnsi="Consolas"/>
          <w:sz w:val="16"/>
          <w:szCs w:val="16"/>
        </w:rPr>
        <w:br/>
        <w:t xml:space="preserve"> Percentage correct van gematcht: </w:t>
      </w:r>
      <w:r w:rsidR="00603AD1">
        <w:rPr>
          <w:rFonts w:ascii="Consolas" w:hAnsi="Consolas"/>
          <w:sz w:val="16"/>
          <w:szCs w:val="16"/>
        </w:rPr>
        <w:t>84</w:t>
      </w:r>
      <w:r>
        <w:rPr>
          <w:rFonts w:ascii="Consolas" w:hAnsi="Consolas"/>
          <w:sz w:val="16"/>
          <w:szCs w:val="16"/>
        </w:rPr>
        <w:t>.</w:t>
      </w:r>
      <w:r w:rsidR="00603AD1">
        <w:rPr>
          <w:rFonts w:ascii="Consolas" w:hAnsi="Consolas"/>
          <w:sz w:val="16"/>
          <w:szCs w:val="16"/>
        </w:rPr>
        <w:t>057971</w:t>
      </w:r>
      <w:r w:rsidRPr="004375CD">
        <w:rPr>
          <w:rFonts w:ascii="Consolas" w:hAnsi="Consolas"/>
          <w:sz w:val="16"/>
          <w:szCs w:val="16"/>
        </w:rPr>
        <w:br/>
        <w:t xml:space="preserve"> Percentage correct van totaal: </w:t>
      </w:r>
      <w:r>
        <w:rPr>
          <w:rFonts w:ascii="Consolas" w:hAnsi="Consolas"/>
          <w:sz w:val="16"/>
          <w:szCs w:val="16"/>
        </w:rPr>
        <w:t>58</w:t>
      </w:r>
      <w:r w:rsidRPr="004375CD">
        <w:rPr>
          <w:rFonts w:ascii="Consolas" w:hAnsi="Consolas"/>
          <w:sz w:val="16"/>
          <w:szCs w:val="16"/>
        </w:rPr>
        <w:t>.000000</w:t>
      </w:r>
      <w:r w:rsidRPr="004375CD">
        <w:rPr>
          <w:rFonts w:ascii="Consolas" w:hAnsi="Consolas"/>
          <w:sz w:val="16"/>
          <w:szCs w:val="16"/>
        </w:rPr>
        <w:br/>
        <w:t>========================================================================</w:t>
      </w:r>
    </w:p>
    <w:p w14:paraId="516C73AF" w14:textId="27987197" w:rsidR="001F039D" w:rsidRDefault="000E14FA" w:rsidP="00CC595C">
      <w:r>
        <w:t xml:space="preserve">Een totale nauwkeurigheid van 58 procent ligt ver beneden de </w:t>
      </w:r>
      <w:r w:rsidR="006E4594">
        <w:t xml:space="preserve">eis. </w:t>
      </w:r>
      <w:r w:rsidR="00853E7F">
        <w:t xml:space="preserve">Ook al is niet bekend wat de signaal-ruisverhouding precies was, </w:t>
      </w:r>
      <w:r w:rsidR="008B63FA">
        <w:t xml:space="preserve">de muziek </w:t>
      </w:r>
      <w:r w:rsidR="00E215BD">
        <w:t xml:space="preserve">was </w:t>
      </w:r>
      <w:r w:rsidR="00853E7F">
        <w:t>wel duidelijk</w:t>
      </w:r>
      <w:r w:rsidR="008B63FA">
        <w:t xml:space="preserve"> te horen in de </w:t>
      </w:r>
      <w:r w:rsidR="008B63FA">
        <w:lastRenderedPageBreak/>
        <w:t>fragmenten</w:t>
      </w:r>
      <w:r w:rsidR="00FE4328">
        <w:t xml:space="preserve">. Zelfs als alle ruis even sterk zou zijn als de muziek </w:t>
      </w:r>
      <w:r w:rsidR="00DF70C1">
        <w:t>wordt er aan de eis van 80% herkenning niet voldaan.</w:t>
      </w:r>
    </w:p>
    <w:p w14:paraId="0AA7BD6D" w14:textId="55FC6520" w:rsidR="004F37BA" w:rsidRDefault="004F37BA" w:rsidP="00CC595C">
      <w:r>
        <w:t xml:space="preserve">Uit bovenstaande tests is bepaald dat </w:t>
      </w:r>
      <w:r w:rsidR="00AC72DF">
        <w:t xml:space="preserve">een tijdsmarge van 10 de beste balans </w:t>
      </w:r>
      <w:r w:rsidR="00E215BD">
        <w:t>g</w:t>
      </w:r>
      <w:r w:rsidR="00AC72DF">
        <w:t>eeft tussen opslag, nauwkeurigheid en snelheid</w:t>
      </w:r>
      <w:r w:rsidR="00175D1D">
        <w:t xml:space="preserve">. Deze waarde zal dan ook </w:t>
      </w:r>
      <w:r w:rsidR="008130B1">
        <w:t>vanaf nu gebruikt worden.</w:t>
      </w:r>
    </w:p>
    <w:p w14:paraId="4DF2AC13" w14:textId="2026C506" w:rsidR="003C3C00" w:rsidRDefault="008130B1" w:rsidP="00CC595C">
      <w:r>
        <w:t>Andere waarden die we nog konden veranderen</w:t>
      </w:r>
      <w:r w:rsidR="00C6009D">
        <w:t xml:space="preserve"> zijn de blokgrootte voor de fouriertransformaties, de overlap hiervan en de marges voor het vinden van pieken. </w:t>
      </w:r>
      <w:r w:rsidR="00F25B76">
        <w:t xml:space="preserve">Vanwege tijdsoverwegingen en het feit dat de </w:t>
      </w:r>
      <w:r w:rsidR="00577EFE">
        <w:t>resultaten meer dan voldoende zijn is besloten deze waarden verder niet te veranderen en te testen</w:t>
      </w:r>
      <w:r w:rsidR="004924B3">
        <w:t xml:space="preserve">. Daarnaast staat in een aantal bronnen </w:t>
      </w:r>
      <w:sdt>
        <w:sdtPr>
          <w:id w:val="-1585840545"/>
          <w:citation/>
        </w:sdtPr>
        <w:sdtEndPr/>
        <w:sdtContent>
          <w:r w:rsidR="004924B3">
            <w:fldChar w:fldCharType="begin"/>
          </w:r>
          <w:r w:rsidR="00466A8A">
            <w:instrText xml:space="preserve">CITATION Wan03 \l 1043 </w:instrText>
          </w:r>
          <w:r w:rsidR="004924B3">
            <w:fldChar w:fldCharType="separate"/>
          </w:r>
          <w:r w:rsidR="00D0438F">
            <w:rPr>
              <w:noProof/>
            </w:rPr>
            <w:t>(Wang, 2003)</w:t>
          </w:r>
          <w:r w:rsidR="004924B3">
            <w:fldChar w:fldCharType="end"/>
          </w:r>
        </w:sdtContent>
      </w:sdt>
      <w:r w:rsidR="004924B3">
        <w:t xml:space="preserve"> </w:t>
      </w:r>
      <w:sdt>
        <w:sdtPr>
          <w:id w:val="1115941460"/>
          <w:citation/>
        </w:sdtPr>
        <w:sdtEndPr/>
        <w:sdtContent>
          <w:r w:rsidR="0065703C">
            <w:fldChar w:fldCharType="begin"/>
          </w:r>
          <w:r w:rsidR="00466A8A">
            <w:instrText xml:space="preserve">CITATION Yan01 \l 1043 </w:instrText>
          </w:r>
          <w:r w:rsidR="0065703C">
            <w:fldChar w:fldCharType="separate"/>
          </w:r>
          <w:r w:rsidR="00D0438F">
            <w:rPr>
              <w:noProof/>
            </w:rPr>
            <w:t>(Yang, 2001)</w:t>
          </w:r>
          <w:r w:rsidR="0065703C">
            <w:fldChar w:fldCharType="end"/>
          </w:r>
        </w:sdtContent>
      </w:sdt>
      <w:r w:rsidR="00DA34C5">
        <w:t xml:space="preserve"> dat er een overlap van 50% gebruikt is, </w:t>
      </w:r>
      <w:r w:rsidR="00CA64EB">
        <w:t>d</w:t>
      </w:r>
      <w:r w:rsidR="00721C99">
        <w:t>eze waarde wordt dan ook niet aangepast</w:t>
      </w:r>
      <w:r w:rsidR="00B60A9E">
        <w:t xml:space="preserve">. Uiteindelijk </w:t>
      </w:r>
      <w:r w:rsidR="00AE47E3">
        <w:t xml:space="preserve">zijn er dus de volgende aanpassingen gedaan </w:t>
      </w:r>
      <w:r w:rsidR="00E345C8">
        <w:t>aan de instellingen van het algoritme.</w:t>
      </w:r>
    </w:p>
    <w:p w14:paraId="268B59A4" w14:textId="056CF3C0" w:rsidR="003C3C00" w:rsidRPr="003C3C00" w:rsidRDefault="00440D1C" w:rsidP="00CC595C">
      <w:pPr>
        <w:rPr>
          <w:rFonts w:ascii="Courier New" w:eastAsia="Times New Roman" w:hAnsi="Courier New" w:cs="Courier New"/>
          <w:color w:val="595959" w:themeColor="text1" w:themeTint="A6"/>
          <w:lang w:val="en-GB"/>
        </w:rPr>
      </w:pPr>
      <w:r w:rsidRPr="005D1EAC">
        <w:rPr>
          <w:rFonts w:ascii="Courier New" w:eastAsia="Times New Roman" w:hAnsi="Courier New" w:cs="Courier New"/>
          <w:color w:val="6897BB"/>
          <w:lang w:val="en-GB"/>
        </w:rPr>
        <w:br/>
      </w:r>
      <w:r w:rsidRPr="00440D1C">
        <w:rPr>
          <w:rFonts w:ascii="Courier New" w:eastAsia="Times New Roman" w:hAnsi="Courier New" w:cs="Courier New"/>
          <w:color w:val="808080"/>
          <w:lang w:val="en-GB"/>
        </w:rPr>
        <w:t xml:space="preserve"># </w:t>
      </w:r>
      <w:proofErr w:type="spellStart"/>
      <w:r w:rsidRPr="00440D1C">
        <w:rPr>
          <w:rFonts w:ascii="Courier New" w:eastAsia="Times New Roman" w:hAnsi="Courier New" w:cs="Courier New"/>
          <w:color w:val="808080"/>
          <w:lang w:val="en-GB"/>
        </w:rPr>
        <w:t>Vingerafdrukken</w:t>
      </w:r>
      <w:proofErr w:type="spellEnd"/>
      <w:r w:rsidR="007215DA" w:rsidRPr="003C3C00">
        <w:rPr>
          <w:lang w:val="en-GB"/>
        </w:rPr>
        <w:br/>
      </w:r>
      <w:r w:rsidRPr="00440D1C">
        <w:rPr>
          <w:rFonts w:ascii="Courier New" w:eastAsia="Times New Roman" w:hAnsi="Courier New" w:cs="Courier New"/>
          <w:color w:val="595959" w:themeColor="text1" w:themeTint="A6"/>
          <w:lang w:val="en-GB"/>
        </w:rPr>
        <w:t xml:space="preserve">FINGERPRINT_TIME_WINDOW = </w:t>
      </w:r>
      <w:r w:rsidR="00E345C8">
        <w:rPr>
          <w:rFonts w:ascii="Courier New" w:eastAsia="Times New Roman" w:hAnsi="Courier New" w:cs="Courier New"/>
          <w:color w:val="595959" w:themeColor="text1" w:themeTint="A6"/>
          <w:lang w:val="en-GB"/>
        </w:rPr>
        <w:t xml:space="preserve">20 -&gt; </w:t>
      </w:r>
      <w:r w:rsidRPr="00440D1C">
        <w:rPr>
          <w:rFonts w:ascii="Courier New" w:eastAsia="Times New Roman" w:hAnsi="Courier New" w:cs="Courier New"/>
          <w:color w:val="595959" w:themeColor="text1" w:themeTint="A6"/>
          <w:lang w:val="en-GB"/>
        </w:rPr>
        <w:t>10</w:t>
      </w:r>
      <w:r w:rsidR="003C3C00">
        <w:rPr>
          <w:rFonts w:ascii="Courier New" w:eastAsia="Times New Roman" w:hAnsi="Courier New" w:cs="Courier New"/>
          <w:color w:val="6897BB"/>
          <w:lang w:val="en-GB"/>
        </w:rPr>
        <w:br/>
      </w:r>
      <w:r w:rsidRPr="00440D1C">
        <w:rPr>
          <w:rFonts w:ascii="Courier New" w:eastAsia="Times New Roman" w:hAnsi="Courier New" w:cs="Courier New"/>
          <w:color w:val="808080"/>
          <w:lang w:val="en-GB"/>
        </w:rPr>
        <w:t xml:space="preserve"># </w:t>
      </w:r>
      <w:proofErr w:type="spellStart"/>
      <w:r w:rsidRPr="00440D1C">
        <w:rPr>
          <w:rFonts w:ascii="Courier New" w:eastAsia="Times New Roman" w:hAnsi="Courier New" w:cs="Courier New"/>
          <w:color w:val="808080"/>
          <w:lang w:val="en-GB"/>
        </w:rPr>
        <w:t>Matchen</w:t>
      </w:r>
      <w:proofErr w:type="spellEnd"/>
      <w:r w:rsidRPr="00440D1C">
        <w:rPr>
          <w:rFonts w:ascii="Courier New" w:eastAsia="Times New Roman" w:hAnsi="Courier New" w:cs="Courier New"/>
          <w:color w:val="808080"/>
          <w:lang w:val="en-GB"/>
        </w:rPr>
        <w:t>:</w:t>
      </w:r>
      <w:r w:rsidR="003C3C00">
        <w:rPr>
          <w:rFonts w:ascii="Courier New" w:eastAsia="Times New Roman" w:hAnsi="Courier New" w:cs="Courier New"/>
          <w:color w:val="595959" w:themeColor="text1" w:themeTint="A6"/>
          <w:lang w:val="en-GB"/>
        </w:rPr>
        <w:br/>
      </w:r>
      <w:r w:rsidRPr="00440D1C">
        <w:rPr>
          <w:rFonts w:ascii="Courier New" w:eastAsia="Times New Roman" w:hAnsi="Courier New" w:cs="Courier New"/>
          <w:color w:val="595959" w:themeColor="text1" w:themeTint="A6"/>
          <w:lang w:val="en-GB"/>
        </w:rPr>
        <w:t xml:space="preserve">MIN_CONFIDENCE_FOR_STOP = </w:t>
      </w:r>
      <w:r w:rsidR="003C3C00">
        <w:rPr>
          <w:rFonts w:ascii="Courier New" w:eastAsia="Times New Roman" w:hAnsi="Courier New" w:cs="Courier New"/>
          <w:color w:val="595959" w:themeColor="text1" w:themeTint="A6"/>
          <w:lang w:val="en-GB"/>
        </w:rPr>
        <w:t>[</w:t>
      </w:r>
      <w:proofErr w:type="spellStart"/>
      <w:r w:rsidR="003C3C00">
        <w:rPr>
          <w:rFonts w:ascii="Courier New" w:eastAsia="Times New Roman" w:hAnsi="Courier New" w:cs="Courier New"/>
          <w:color w:val="595959" w:themeColor="text1" w:themeTint="A6"/>
          <w:lang w:val="en-GB"/>
        </w:rPr>
        <w:t>niks</w:t>
      </w:r>
      <w:proofErr w:type="spellEnd"/>
      <w:r w:rsidR="003C3C00">
        <w:rPr>
          <w:rFonts w:ascii="Courier New" w:eastAsia="Times New Roman" w:hAnsi="Courier New" w:cs="Courier New"/>
          <w:color w:val="595959" w:themeColor="text1" w:themeTint="A6"/>
          <w:lang w:val="en-GB"/>
        </w:rPr>
        <w:t>]</w:t>
      </w:r>
      <w:r w:rsidR="00E345C8">
        <w:rPr>
          <w:rFonts w:ascii="Courier New" w:eastAsia="Times New Roman" w:hAnsi="Courier New" w:cs="Courier New"/>
          <w:color w:val="595959" w:themeColor="text1" w:themeTint="A6"/>
          <w:lang w:val="en-GB"/>
        </w:rPr>
        <w:t xml:space="preserve"> -&gt; </w:t>
      </w:r>
      <w:r w:rsidRPr="00440D1C">
        <w:rPr>
          <w:rFonts w:ascii="Courier New" w:eastAsia="Times New Roman" w:hAnsi="Courier New" w:cs="Courier New"/>
          <w:color w:val="595959" w:themeColor="text1" w:themeTint="A6"/>
          <w:lang w:val="en-GB"/>
        </w:rPr>
        <w:t>10</w:t>
      </w:r>
    </w:p>
    <w:p w14:paraId="4254F2FA" w14:textId="557E6B3B" w:rsidR="00525770" w:rsidRPr="00584848" w:rsidRDefault="00BE50B8" w:rsidP="007D5784">
      <w:pPr>
        <w:pStyle w:val="kop20"/>
      </w:pPr>
      <w:r w:rsidRPr="00584848">
        <w:t>Onderdeel 5: Server</w:t>
      </w:r>
      <w:r w:rsidR="007D5784" w:rsidRPr="00584848">
        <w:t>-side</w:t>
      </w:r>
      <w:r w:rsidRPr="00584848">
        <w:t xml:space="preserve"> API</w:t>
      </w:r>
    </w:p>
    <w:p w14:paraId="46BBD017" w14:textId="1BD3B91E" w:rsidR="007D5784" w:rsidRDefault="007D5784" w:rsidP="007D5784">
      <w:r>
        <w:t xml:space="preserve">Na het testen </w:t>
      </w:r>
      <w:r w:rsidR="00ED0038">
        <w:t xml:space="preserve">is de server-side API ontworpen. Via deze API kan straks de cliënt </w:t>
      </w:r>
      <w:r w:rsidR="00011F69">
        <w:t xml:space="preserve">resultaten krijgen voor een zoekopdracht. </w:t>
      </w:r>
      <w:r w:rsidR="001A225E">
        <w:t xml:space="preserve">Er was de keuze tussen zelf een protocol ontwerpen of </w:t>
      </w:r>
      <w:r w:rsidR="007B4975">
        <w:t xml:space="preserve">een bestaand protocol als HTTP te gebruiken. Zowel een eigen protocol als </w:t>
      </w:r>
      <w:r w:rsidR="00351F11">
        <w:t xml:space="preserve">HTTP zijn gemakkelijk te implementeren in Python, maar na wat onderzoek te hebben gedaan bleek dat </w:t>
      </w:r>
      <w:r w:rsidR="004847F3">
        <w:t>het maken van TCP/UDP verbindingen</w:t>
      </w:r>
      <w:r w:rsidR="00D248F4">
        <w:t xml:space="preserve"> in Java</w:t>
      </w:r>
      <w:r w:rsidR="004847F3">
        <w:t xml:space="preserve"> ingewikkeld was en hier niet veel bestaande librarie</w:t>
      </w:r>
      <w:r w:rsidR="00CE2F3E">
        <w:t xml:space="preserve">s voor zijn. </w:t>
      </w:r>
      <w:r w:rsidR="00C350AF">
        <w:t xml:space="preserve">Omdat de methode met een eigen protocol daardoor </w:t>
      </w:r>
      <w:r w:rsidR="00D67CB8">
        <w:t xml:space="preserve">waarschijnlijk veel tijd ging kosten en er nog maar beperkte tijd </w:t>
      </w:r>
      <w:r w:rsidR="00CD1648">
        <w:t>over was, is er gekozen om HTTP te gebruiken als protocol tussen de client en de server.</w:t>
      </w:r>
    </w:p>
    <w:p w14:paraId="2D17AC4D" w14:textId="13E94CA8" w:rsidR="005202EA" w:rsidRDefault="008A7FD9" w:rsidP="007D5784">
      <w:r>
        <w:t xml:space="preserve">De client zal </w:t>
      </w:r>
      <w:r w:rsidR="004C6254">
        <w:t xml:space="preserve">om de seconde </w:t>
      </w:r>
      <w:r w:rsidR="00B85AE4">
        <w:t xml:space="preserve">een nieuw deel van een fragment versturen totdat deze 10 seconden </w:t>
      </w:r>
      <w:r w:rsidR="00E07685">
        <w:t xml:space="preserve">bereikt heeft. Om bandbreedte te besparen zal niet telkens opnieuw </w:t>
      </w:r>
      <w:r w:rsidR="00112A7D">
        <w:t xml:space="preserve">het gehele fragment verzonden worden, maar alleen de laatste seconde. De server heeft echter </w:t>
      </w:r>
      <w:r w:rsidR="00E325A6">
        <w:t>wel het gehele fragment nodig om het zo accuraat mogelijk te kunnen matchen</w:t>
      </w:r>
      <w:r w:rsidR="00C77AD0">
        <w:t>. De server moet daarom de delen van elk fragment tijdelijk opslaan</w:t>
      </w:r>
      <w:r w:rsidR="007743C3">
        <w:t xml:space="preserve"> en </w:t>
      </w:r>
      <w:r w:rsidR="00766F8A">
        <w:t>op zo’n manier</w:t>
      </w:r>
      <w:r w:rsidR="007743C3">
        <w:t xml:space="preserve"> dat de juiste fragmenten aan elkaar gekoppeld kunnen worden. Hiervoor zal elke opdracht een uniek ID krijgen, wat ervoor zorgt dat fragmenten juist op de server kunnen worden opgeslagen zonder </w:t>
      </w:r>
      <w:r w:rsidR="00E929F3">
        <w:t>dat zoekopdrachten door elkaar heen gemixt kunnen worden. Hieronder</w:t>
      </w:r>
      <w:r w:rsidR="00BF54F2">
        <w:t xml:space="preserve"> (afb. 17)</w:t>
      </w:r>
      <w:r w:rsidR="00E929F3">
        <w:t xml:space="preserve"> is </w:t>
      </w:r>
      <w:r w:rsidR="00E929F3">
        <w:lastRenderedPageBreak/>
        <w:t>een flowchart te zien van hoe dit in zijn werk gaat.</w:t>
      </w:r>
      <w:r w:rsidR="002701E7">
        <w:t xml:space="preserve"> Niet belangrijke HTTP headers zijn weggelaten.</w:t>
      </w:r>
    </w:p>
    <w:p w14:paraId="714C32FC" w14:textId="0CE16E11" w:rsidR="005202EA" w:rsidRDefault="00BF54F2" w:rsidP="007D5784">
      <w:r>
        <w:rPr>
          <w:noProof/>
        </w:rPr>
        <mc:AlternateContent>
          <mc:Choice Requires="wps">
            <w:drawing>
              <wp:anchor distT="0" distB="0" distL="114300" distR="114300" simplePos="0" relativeHeight="251658250" behindDoc="0" locked="0" layoutInCell="1" allowOverlap="1" wp14:anchorId="3F48338E" wp14:editId="6DEEF33A">
                <wp:simplePos x="0" y="0"/>
                <wp:positionH relativeFrom="column">
                  <wp:posOffset>1270</wp:posOffset>
                </wp:positionH>
                <wp:positionV relativeFrom="paragraph">
                  <wp:posOffset>3714115</wp:posOffset>
                </wp:positionV>
                <wp:extent cx="5146040" cy="635"/>
                <wp:effectExtent l="0" t="0" r="0" b="0"/>
                <wp:wrapNone/>
                <wp:docPr id="88" name="Tekstvak 88"/>
                <wp:cNvGraphicFramePr/>
                <a:graphic xmlns:a="http://schemas.openxmlformats.org/drawingml/2006/main">
                  <a:graphicData uri="http://schemas.microsoft.com/office/word/2010/wordprocessingShape">
                    <wps:wsp>
                      <wps:cNvSpPr txBox="1"/>
                      <wps:spPr>
                        <a:xfrm>
                          <a:off x="0" y="0"/>
                          <a:ext cx="5146040" cy="635"/>
                        </a:xfrm>
                        <a:prstGeom prst="rect">
                          <a:avLst/>
                        </a:prstGeom>
                        <a:solidFill>
                          <a:prstClr val="white"/>
                        </a:solidFill>
                        <a:ln>
                          <a:noFill/>
                        </a:ln>
                      </wps:spPr>
                      <wps:txbx>
                        <w:txbxContent>
                          <w:p w14:paraId="2CF1DD58" w14:textId="670E8789" w:rsidR="007A7804" w:rsidRPr="007F1F9D" w:rsidRDefault="007A7804" w:rsidP="00BF54F2">
                            <w:pPr>
                              <w:pStyle w:val="Bijschrift"/>
                              <w:rPr>
                                <w:noProof/>
                                <w:color w:val="404040" w:themeColor="text1" w:themeTint="BF"/>
                                <w:sz w:val="20"/>
                                <w:szCs w:val="20"/>
                              </w:rPr>
                            </w:pPr>
                            <w:r>
                              <w:t xml:space="preserve">Afb </w:t>
                            </w:r>
                            <w:r>
                              <w:rPr>
                                <w:noProof/>
                              </w:rPr>
                              <w:fldChar w:fldCharType="begin"/>
                            </w:r>
                            <w:r>
                              <w:rPr>
                                <w:noProof/>
                              </w:rPr>
                              <w:instrText xml:space="preserve"> SEQ Afb \* ARABIC </w:instrText>
                            </w:r>
                            <w:r>
                              <w:rPr>
                                <w:noProof/>
                              </w:rPr>
                              <w:fldChar w:fldCharType="separate"/>
                            </w:r>
                            <w:r w:rsidR="00DC56DE">
                              <w:rPr>
                                <w:noProof/>
                              </w:rPr>
                              <w:t>17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8338E" id="Tekstvak 88" o:spid="_x0000_s1119" type="#_x0000_t202" style="position:absolute;margin-left:.1pt;margin-top:292.45pt;width:405.2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" stroked="f">
                <v:textbox style="mso-fit-shape-to-text:t" inset="0,0,0,0">
                  <w:txbxContent>
                    <w:p w14:paraId="2CF1DD58" w14:textId="670E8789" w:rsidR="007A7804" w:rsidRPr="007F1F9D" w:rsidRDefault="007A7804" w:rsidP="00BF54F2">
                      <w:pPr>
                        <w:pStyle w:val="Bijschrift"/>
                        <w:rPr>
                          <w:noProof/>
                          <w:color w:val="404040" w:themeColor="text1" w:themeTint="BF"/>
                          <w:sz w:val="20"/>
                          <w:szCs w:val="20"/>
                        </w:rPr>
                      </w:pPr>
                      <w:r>
                        <w:t xml:space="preserve">Afb </w:t>
                      </w:r>
                      <w:r>
                        <w:rPr>
                          <w:noProof/>
                        </w:rPr>
                        <w:fldChar w:fldCharType="begin"/>
                      </w:r>
                      <w:r>
                        <w:rPr>
                          <w:noProof/>
                        </w:rPr>
                        <w:instrText xml:space="preserve"> SEQ Afb \* ARABIC </w:instrText>
                      </w:r>
                      <w:r>
                        <w:rPr>
                          <w:noProof/>
                        </w:rPr>
                        <w:fldChar w:fldCharType="separate"/>
                      </w:r>
                      <w:r w:rsidR="00DC56DE">
                        <w:rPr>
                          <w:noProof/>
                        </w:rPr>
                        <w:t>17</w:t>
                      </w:r>
                      <w:r>
                        <w:rPr>
                          <w:noProof/>
                        </w:rPr>
                        <w:fldChar w:fldCharType="end"/>
                      </w:r>
                    </w:p>
                  </w:txbxContent>
                </v:textbox>
              </v:shape>
            </w:pict>
          </mc:Fallback>
        </mc:AlternateContent>
      </w:r>
      <w:r w:rsidR="00E9322C">
        <w:rPr>
          <w:noProof/>
        </w:rPr>
        <mc:AlternateContent>
          <mc:Choice Requires="wpg">
            <w:drawing>
              <wp:anchor distT="0" distB="0" distL="114300" distR="114300" simplePos="0" relativeHeight="251658255" behindDoc="0" locked="0" layoutInCell="1" allowOverlap="1" wp14:anchorId="6D7FF22E" wp14:editId="72CC34A9">
                <wp:simplePos x="0" y="0"/>
                <wp:positionH relativeFrom="column">
                  <wp:posOffset>1875</wp:posOffset>
                </wp:positionH>
                <wp:positionV relativeFrom="paragraph">
                  <wp:posOffset>10928</wp:posOffset>
                </wp:positionV>
                <wp:extent cx="5146159" cy="3646288"/>
                <wp:effectExtent l="0" t="0" r="0" b="11430"/>
                <wp:wrapNone/>
                <wp:docPr id="102" name="Groep 102"/>
                <wp:cNvGraphicFramePr/>
                <a:graphic xmlns:a="http://schemas.openxmlformats.org/drawingml/2006/main">
                  <a:graphicData uri="http://schemas.microsoft.com/office/word/2010/wordprocessingGroup">
                    <wpg:wgp>
                      <wpg:cNvGrpSpPr/>
                      <wpg:grpSpPr>
                        <a:xfrm>
                          <a:off x="0" y="0"/>
                          <a:ext cx="5146159" cy="3646288"/>
                          <a:chOff x="0" y="0"/>
                          <a:chExt cx="5146159" cy="3646288"/>
                        </a:xfrm>
                      </wpg:grpSpPr>
                      <wpg:grpSp>
                        <wpg:cNvPr id="101" name="Groep 101"/>
                        <wpg:cNvGrpSpPr/>
                        <wpg:grpSpPr>
                          <a:xfrm>
                            <a:off x="0" y="0"/>
                            <a:ext cx="5146159" cy="3646288"/>
                            <a:chOff x="0" y="0"/>
                            <a:chExt cx="5146159" cy="3646288"/>
                          </a:xfrm>
                        </wpg:grpSpPr>
                        <wpg:grpSp>
                          <wpg:cNvPr id="100" name="Groep 100"/>
                          <wpg:cNvGrpSpPr/>
                          <wpg:grpSpPr>
                            <a:xfrm>
                              <a:off x="0" y="0"/>
                              <a:ext cx="5146159" cy="3646288"/>
                              <a:chOff x="0" y="0"/>
                              <a:chExt cx="5146159" cy="3646288"/>
                            </a:xfrm>
                          </wpg:grpSpPr>
                          <wpg:grpSp>
                            <wpg:cNvPr id="95" name="Groep 95"/>
                            <wpg:cNvGrpSpPr/>
                            <wpg:grpSpPr>
                              <a:xfrm>
                                <a:off x="0" y="0"/>
                                <a:ext cx="5146159" cy="2381295"/>
                                <a:chOff x="0" y="0"/>
                                <a:chExt cx="5146159" cy="2381295"/>
                              </a:xfrm>
                            </wpg:grpSpPr>
                            <wps:wsp>
                              <wps:cNvPr id="87" name="Tekstvak 87"/>
                              <wps:cNvSpPr txBox="1"/>
                              <wps:spPr>
                                <a:xfrm>
                                  <a:off x="2573080" y="1073889"/>
                                  <a:ext cx="1967024" cy="2232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1F871" w14:textId="2A698E5B" w:rsidR="007A7804" w:rsidRPr="00C470FD" w:rsidRDefault="007A7804" w:rsidP="00C470FD">
                                    <w:pPr>
                                      <w:rPr>
                                        <w:rFonts w:ascii="Consolas" w:hAnsi="Consolas"/>
                                        <w:i/>
                                      </w:rPr>
                                    </w:pPr>
                                    <w:r w:rsidRPr="00A14C5C">
                                      <w:rPr>
                                        <w:rFonts w:ascii="Consolas" w:hAnsi="Consolas"/>
                                      </w:rPr>
                                      <w:sym w:font="Wingdings" w:char="F0DF"/>
                                    </w:r>
                                    <w:r w:rsidRPr="00A14C5C">
                                      <w:rPr>
                                        <w:rFonts w:ascii="Consolas" w:hAnsi="Consolas"/>
                                      </w:rPr>
                                      <w:t xml:space="preserve"> </w:t>
                                    </w:r>
                                    <w:r>
                                      <w:rPr>
                                        <w:rFonts w:ascii="Consolas" w:hAnsi="Consolas"/>
                                        <w:i/>
                                      </w:rPr>
                                      <w:t>Zoekopdracht ID</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wpg:cNvPr id="94" name="Groep 94"/>
                              <wpg:cNvGrpSpPr/>
                              <wpg:grpSpPr>
                                <a:xfrm>
                                  <a:off x="0" y="0"/>
                                  <a:ext cx="5146159" cy="2381295"/>
                                  <a:chOff x="0" y="0"/>
                                  <a:chExt cx="5146159" cy="2381295"/>
                                </a:xfrm>
                              </wpg:grpSpPr>
                              <wps:wsp>
                                <wps:cNvPr id="89" name="Tekstvak 89"/>
                                <wps:cNvSpPr txBox="1"/>
                                <wps:spPr>
                                  <a:xfrm>
                                    <a:off x="552841" y="1350063"/>
                                    <a:ext cx="1998980" cy="859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9E6DF" w14:textId="4DBB9932" w:rsidR="007A7804" w:rsidRDefault="007A7804">
                                      <w:pPr>
                                        <w:rPr>
                                          <w:rFonts w:ascii="Consolas" w:hAnsi="Consolas"/>
                                          <w:lang w:val="en-GB"/>
                                        </w:rPr>
                                      </w:pPr>
                                      <w:r w:rsidRPr="00A815AA">
                                        <w:rPr>
                                          <w:rFonts w:ascii="Consolas" w:hAnsi="Consolas"/>
                                          <w:lang w:val="en-GB"/>
                                        </w:rPr>
                                        <w:t>POST /search/data</w:t>
                                      </w:r>
                                      <w:r>
                                        <w:rPr>
                                          <w:rFonts w:ascii="Consolas" w:hAnsi="Consolas"/>
                                          <w:lang w:val="en-GB"/>
                                        </w:rPr>
                                        <w:t xml:space="preserve"> </w:t>
                                      </w:r>
                                      <w:r w:rsidRPr="00D7760E">
                                        <w:rPr>
                                          <w:rFonts w:ascii="Consolas" w:hAnsi="Consolas"/>
                                          <w:lang w:val="en-GB"/>
                                        </w:rPr>
                                        <w:sym w:font="Wingdings" w:char="F0E0"/>
                                      </w:r>
                                      <w:r w:rsidRPr="00A815AA">
                                        <w:rPr>
                                          <w:rFonts w:ascii="Consolas" w:hAnsi="Consolas"/>
                                          <w:lang w:val="en-GB"/>
                                        </w:rPr>
                                        <w:br/>
                                        <w:t xml:space="preserve">SEARCH_ID = </w:t>
                                      </w:r>
                                      <w:proofErr w:type="spellStart"/>
                                      <w:r>
                                        <w:rPr>
                                          <w:rFonts w:ascii="Consolas" w:hAnsi="Consolas"/>
                                          <w:i/>
                                          <w:lang w:val="en-GB"/>
                                        </w:rPr>
                                        <w:t>Zoekopdracht</w:t>
                                      </w:r>
                                      <w:proofErr w:type="spellEnd"/>
                                      <w:r>
                                        <w:rPr>
                                          <w:rFonts w:ascii="Consolas" w:hAnsi="Consolas"/>
                                          <w:i/>
                                          <w:lang w:val="en-GB"/>
                                        </w:rPr>
                                        <w:t xml:space="preserve"> ID</w:t>
                                      </w:r>
                                    </w:p>
                                    <w:p w14:paraId="5B4D4A4F" w14:textId="7CDEF415" w:rsidR="007A7804" w:rsidRPr="00094A64" w:rsidRDefault="007A7804">
                                      <w:pPr>
                                        <w:rPr>
                                          <w:rFonts w:ascii="Consolas" w:hAnsi="Consolas"/>
                                          <w:i/>
                                          <w:lang w:val="en-GB"/>
                                        </w:rPr>
                                      </w:pPr>
                                      <w:r>
                                        <w:rPr>
                                          <w:rFonts w:ascii="Consolas" w:hAnsi="Consolas"/>
                                          <w:i/>
                                          <w:lang w:val="en-GB"/>
                                        </w:rPr>
                                        <w:t xml:space="preserve">JSON array van </w:t>
                                      </w:r>
                                      <w:proofErr w:type="spellStart"/>
                                      <w:r>
                                        <w:rPr>
                                          <w:rFonts w:ascii="Consolas" w:hAnsi="Consolas"/>
                                          <w:i/>
                                          <w:lang w:val="en-GB"/>
                                        </w:rPr>
                                        <w:t>opname</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g:cNvPr id="93" name="Groep 93"/>
                                <wpg:cNvGrpSpPr/>
                                <wpg:grpSpPr>
                                  <a:xfrm>
                                    <a:off x="0" y="0"/>
                                    <a:ext cx="5146159" cy="2381295"/>
                                    <a:chOff x="0" y="0"/>
                                    <a:chExt cx="5146159" cy="2381295"/>
                                  </a:xfrm>
                                </wpg:grpSpPr>
                                <wps:wsp>
                                  <wps:cNvPr id="86" name="Tekstvak 86"/>
                                  <wps:cNvSpPr txBox="1"/>
                                  <wps:spPr>
                                    <a:xfrm>
                                      <a:off x="552893" y="914400"/>
                                      <a:ext cx="1967024" cy="2232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7AC520" w14:textId="656B67A6" w:rsidR="007A7804" w:rsidRPr="008233E0" w:rsidRDefault="007A7804">
                                        <w:pPr>
                                          <w:rPr>
                                            <w:rFonts w:ascii="Consolas" w:hAnsi="Consolas"/>
                                          </w:rPr>
                                        </w:pPr>
                                        <w:r w:rsidRPr="008233E0">
                                          <w:rPr>
                                            <w:rFonts w:ascii="Consolas" w:hAnsi="Consolas"/>
                                          </w:rPr>
                                          <w:t>GET</w:t>
                                        </w:r>
                                        <w:r>
                                          <w:rPr>
                                            <w:rFonts w:ascii="Consolas" w:hAnsi="Consolas"/>
                                          </w:rPr>
                                          <w:t xml:space="preserve"> /search/new </w:t>
                                        </w:r>
                                        <w:r w:rsidRPr="00C470FD">
                                          <w:rPr>
                                            <w:rFonts w:ascii="Consolas" w:hAnsi="Consolas"/>
                                          </w:rPr>
                                          <w:sym w:font="Wingdings" w:char="F0E0"/>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wpg:cNvPr id="92" name="Groep 92"/>
                                  <wpg:cNvGrpSpPr/>
                                  <wpg:grpSpPr>
                                    <a:xfrm>
                                      <a:off x="0" y="0"/>
                                      <a:ext cx="5146159" cy="2381295"/>
                                      <a:chOff x="0" y="0"/>
                                      <a:chExt cx="5146159" cy="2381295"/>
                                    </a:xfrm>
                                  </wpg:grpSpPr>
                                  <wpg:grpSp>
                                    <wpg:cNvPr id="91" name="Groep 91"/>
                                    <wpg:cNvGrpSpPr/>
                                    <wpg:grpSpPr>
                                      <a:xfrm>
                                        <a:off x="2573080" y="10633"/>
                                        <a:ext cx="2573079" cy="2370662"/>
                                        <a:chOff x="0" y="0"/>
                                        <a:chExt cx="2573079" cy="2370662"/>
                                      </a:xfrm>
                                    </wpg:grpSpPr>
                                    <pic:pic xmlns:pic="http://schemas.openxmlformats.org/drawingml/2006/picture">
                                      <pic:nvPicPr>
                                        <pic:cNvPr id="85" name="Graphic 85" descr="Database"/>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1509823" y="0"/>
                                          <a:ext cx="914400" cy="914400"/>
                                        </a:xfrm>
                                        <a:prstGeom prst="rect">
                                          <a:avLst/>
                                        </a:prstGeom>
                                      </pic:spPr>
                                    </pic:pic>
                                    <wps:wsp>
                                      <wps:cNvPr id="90" name="Tekstvak 90"/>
                                      <wps:cNvSpPr txBox="1"/>
                                      <wps:spPr>
                                        <a:xfrm>
                                          <a:off x="0" y="2126512"/>
                                          <a:ext cx="2573079" cy="244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72A5B" w14:textId="27F30F80" w:rsidR="007A7804" w:rsidRPr="00C470FD" w:rsidRDefault="007A7804" w:rsidP="00D7760E">
                                            <w:pPr>
                                              <w:rPr>
                                                <w:rFonts w:ascii="Consolas" w:hAnsi="Consolas"/>
                                                <w:i/>
                                              </w:rPr>
                                            </w:pPr>
                                            <w:r w:rsidRPr="00A14C5C">
                                              <w:rPr>
                                                <w:rFonts w:ascii="Consolas" w:hAnsi="Consolas"/>
                                              </w:rPr>
                                              <w:sym w:font="Wingdings" w:char="F0DF"/>
                                            </w:r>
                                            <w:r w:rsidRPr="00A14C5C">
                                              <w:rPr>
                                                <w:rFonts w:ascii="Consolas" w:hAnsi="Consolas"/>
                                              </w:rPr>
                                              <w:t xml:space="preserve"> </w:t>
                                            </w:r>
                                            <w:r>
                                              <w:rPr>
                                                <w:rFonts w:ascii="Consolas" w:hAnsi="Consolas"/>
                                                <w:i/>
                                              </w:rPr>
                                              <w:t>JSON array met gevonden matches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pic:pic xmlns:pic="http://schemas.openxmlformats.org/drawingml/2006/picture">
                                    <pic:nvPicPr>
                                      <pic:cNvPr id="76" name="Graphic 76" descr="Smartphone"/>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914400" cy="914400"/>
                                      </a:xfrm>
                                      <a:prstGeom prst="rect">
                                        <a:avLst/>
                                      </a:prstGeom>
                                    </pic:spPr>
                                  </pic:pic>
                                </wpg:grpSp>
                              </wpg:grpSp>
                            </wpg:grpSp>
                          </wpg:grpSp>
                          <wps:wsp>
                            <wps:cNvPr id="96" name="Tekstvak 96"/>
                            <wps:cNvSpPr txBox="1"/>
                            <wps:spPr>
                              <a:xfrm>
                                <a:off x="2402959" y="3317358"/>
                                <a:ext cx="75501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43ACB7" w14:textId="2D44C084" w:rsidR="007A7804" w:rsidRPr="004C4852" w:rsidRDefault="007A7804">
                                  <w:pPr>
                                    <w:rPr>
                                      <w:rFonts w:ascii="Consolas" w:hAnsi="Consolas"/>
                                    </w:rPr>
                                  </w:pPr>
                                  <w:r>
                                    <w:rPr>
                                      <w:rFonts w:ascii="Consolas" w:hAnsi="Consolas"/>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98" name="Tekstvak 98"/>
                          <wps:cNvSpPr txBox="1"/>
                          <wps:spPr>
                            <a:xfrm>
                              <a:off x="552893" y="2413591"/>
                              <a:ext cx="1998934" cy="8597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486D9F" w14:textId="77777777" w:rsidR="007A7804" w:rsidRDefault="007A7804" w:rsidP="005653F7">
                                <w:pPr>
                                  <w:rPr>
                                    <w:rFonts w:ascii="Consolas" w:hAnsi="Consolas"/>
                                    <w:lang w:val="en-GB"/>
                                  </w:rPr>
                                </w:pPr>
                                <w:r w:rsidRPr="00A815AA">
                                  <w:rPr>
                                    <w:rFonts w:ascii="Consolas" w:hAnsi="Consolas"/>
                                    <w:lang w:val="en-GB"/>
                                  </w:rPr>
                                  <w:t>POST /search/data</w:t>
                                </w:r>
                                <w:r>
                                  <w:rPr>
                                    <w:rFonts w:ascii="Consolas" w:hAnsi="Consolas"/>
                                    <w:lang w:val="en-GB"/>
                                  </w:rPr>
                                  <w:t xml:space="preserve"> </w:t>
                                </w:r>
                                <w:r w:rsidRPr="00D7760E">
                                  <w:rPr>
                                    <w:rFonts w:ascii="Consolas" w:hAnsi="Consolas"/>
                                    <w:lang w:val="en-GB"/>
                                  </w:rPr>
                                  <w:sym w:font="Wingdings" w:char="F0E0"/>
                                </w:r>
                                <w:r w:rsidRPr="00A815AA">
                                  <w:rPr>
                                    <w:rFonts w:ascii="Consolas" w:hAnsi="Consolas"/>
                                    <w:lang w:val="en-GB"/>
                                  </w:rPr>
                                  <w:br/>
                                  <w:t xml:space="preserve">SEARCH_ID = </w:t>
                                </w:r>
                                <w:proofErr w:type="spellStart"/>
                                <w:r>
                                  <w:rPr>
                                    <w:rFonts w:ascii="Consolas" w:hAnsi="Consolas"/>
                                    <w:i/>
                                    <w:lang w:val="en-GB"/>
                                  </w:rPr>
                                  <w:t>Zoekopdracht</w:t>
                                </w:r>
                                <w:proofErr w:type="spellEnd"/>
                                <w:r>
                                  <w:rPr>
                                    <w:rFonts w:ascii="Consolas" w:hAnsi="Consolas"/>
                                    <w:i/>
                                    <w:lang w:val="en-GB"/>
                                  </w:rPr>
                                  <w:t xml:space="preserve"> ID</w:t>
                                </w:r>
                              </w:p>
                              <w:p w14:paraId="08A2396B" w14:textId="77777777" w:rsidR="007A7804" w:rsidRPr="00094A64" w:rsidRDefault="007A7804" w:rsidP="005653F7">
                                <w:pPr>
                                  <w:rPr>
                                    <w:rFonts w:ascii="Consolas" w:hAnsi="Consolas"/>
                                    <w:i/>
                                    <w:lang w:val="en-GB"/>
                                  </w:rPr>
                                </w:pPr>
                                <w:r>
                                  <w:rPr>
                                    <w:rFonts w:ascii="Consolas" w:hAnsi="Consolas"/>
                                    <w:i/>
                                    <w:lang w:val="en-GB"/>
                                  </w:rPr>
                                  <w:t xml:space="preserve">JSON array van </w:t>
                                </w:r>
                                <w:proofErr w:type="spellStart"/>
                                <w:r>
                                  <w:rPr>
                                    <w:rFonts w:ascii="Consolas" w:hAnsi="Consolas"/>
                                    <w:i/>
                                    <w:lang w:val="en-GB"/>
                                  </w:rPr>
                                  <w:t>opname</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99" name="Tekstvak 99"/>
                        <wps:cNvSpPr txBox="1"/>
                        <wps:spPr>
                          <a:xfrm>
                            <a:off x="2573080" y="3200400"/>
                            <a:ext cx="2573020" cy="244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AE108" w14:textId="77777777" w:rsidR="007A7804" w:rsidRPr="00C470FD" w:rsidRDefault="007A7804" w:rsidP="005653F7">
                              <w:pPr>
                                <w:rPr>
                                  <w:rFonts w:ascii="Consolas" w:hAnsi="Consolas"/>
                                  <w:i/>
                                </w:rPr>
                              </w:pPr>
                              <w:r w:rsidRPr="00A14C5C">
                                <w:rPr>
                                  <w:rFonts w:ascii="Consolas" w:hAnsi="Consolas"/>
                                </w:rPr>
                                <w:sym w:font="Wingdings" w:char="F0DF"/>
                              </w:r>
                              <w:r w:rsidRPr="00A14C5C">
                                <w:rPr>
                                  <w:rFonts w:ascii="Consolas" w:hAnsi="Consolas"/>
                                </w:rPr>
                                <w:t xml:space="preserve"> </w:t>
                              </w:r>
                              <w:r>
                                <w:rPr>
                                  <w:rFonts w:ascii="Consolas" w:hAnsi="Consolas"/>
                                  <w:i/>
                                </w:rPr>
                                <w:t>JSON array met gevonden matches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wgp>
                  </a:graphicData>
                </a:graphic>
              </wp:anchor>
            </w:drawing>
          </mc:Choice>
          <mc:Fallback>
            <w:pict>
              <v:group w14:anchorId="6D7FF22E" id="Groep 102" o:spid="_x0000_s1120" style="position:absolute;margin-left:.15pt;margin-top:.85pt;width:405.2pt;height:287.1pt;z-index:251658255" coordsize="51461,36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">
                <v:group id="Groep 101" o:spid="_x0000_s1121" style="position:absolute;width:51461;height:36462" coordsize="51461,3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oep 100" o:spid="_x0000_s1122" style="position:absolute;width:51461;height:36462" coordsize="51461,3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Groep 95" o:spid="_x0000_s1123" style="position:absolute;width:51461;height:23812" coordsize="51461,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Tekstvak 87" o:spid="_x0000_s1124" type="#_x0000_t202" style="position:absolute;left:25730;top:10738;width:19671;height:22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" filled="f" stroked="f" strokeweight=".5pt">
                        <v:textbox inset="0,0,0,0">
                          <w:txbxContent>
                            <w:p w14:paraId="4661F871" w14:textId="2A698E5B" w:rsidR="007A7804" w:rsidRPr="00C470FD" w:rsidRDefault="007A7804" w:rsidP="00C470FD">
                              <w:pPr>
                                <w:rPr>
                                  <w:rFonts w:ascii="Consolas" w:hAnsi="Consolas"/>
                                  <w:i/>
                                </w:rPr>
                              </w:pPr>
                              <w:r w:rsidRPr="00A14C5C">
                                <w:rPr>
                                  <w:rFonts w:ascii="Consolas" w:hAnsi="Consolas"/>
                                </w:rPr>
                                <w:sym w:font="Wingdings" w:char="F0DF"/>
                              </w:r>
                              <w:r w:rsidRPr="00A14C5C">
                                <w:rPr>
                                  <w:rFonts w:ascii="Consolas" w:hAnsi="Consolas"/>
                                </w:rPr>
                                <w:t xml:space="preserve"> </w:t>
                              </w:r>
                              <w:r>
                                <w:rPr>
                                  <w:rFonts w:ascii="Consolas" w:hAnsi="Consolas"/>
                                  <w:i/>
                                </w:rPr>
                                <w:t>Zoekopdracht ID</w:t>
                              </w:r>
                            </w:p>
                          </w:txbxContent>
                        </v:textbox>
                      </v:shape>
                      <v:group id="Groep 94" o:spid="_x0000_s1125" style="position:absolute;width:51461;height:23812" coordsize="51461,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Tekstvak 89" o:spid="_x0000_s1126" type="#_x0000_t202" style="position:absolute;left:5528;top:13500;width:19990;height:85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" filled="f" stroked="f" strokeweight=".5pt">
                          <v:textbox style="mso-fit-shape-to-text:t" inset="0,0,0,0">
                            <w:txbxContent>
                              <w:p w14:paraId="6A89E6DF" w14:textId="4DBB9932" w:rsidR="007A7804" w:rsidRDefault="007A7804">
                                <w:pPr>
                                  <w:rPr>
                                    <w:rFonts w:ascii="Consolas" w:hAnsi="Consolas"/>
                                    <w:lang w:val="en-GB"/>
                                  </w:rPr>
                                </w:pPr>
                                <w:r w:rsidRPr="00A815AA">
                                  <w:rPr>
                                    <w:rFonts w:ascii="Consolas" w:hAnsi="Consolas"/>
                                    <w:lang w:val="en-GB"/>
                                  </w:rPr>
                                  <w:t>POST /search/data</w:t>
                                </w:r>
                                <w:r>
                                  <w:rPr>
                                    <w:rFonts w:ascii="Consolas" w:hAnsi="Consolas"/>
                                    <w:lang w:val="en-GB"/>
                                  </w:rPr>
                                  <w:t xml:space="preserve"> </w:t>
                                </w:r>
                                <w:r w:rsidRPr="00D7760E">
                                  <w:rPr>
                                    <w:rFonts w:ascii="Consolas" w:hAnsi="Consolas"/>
                                    <w:lang w:val="en-GB"/>
                                  </w:rPr>
                                  <w:sym w:font="Wingdings" w:char="F0E0"/>
                                </w:r>
                                <w:r w:rsidRPr="00A815AA">
                                  <w:rPr>
                                    <w:rFonts w:ascii="Consolas" w:hAnsi="Consolas"/>
                                    <w:lang w:val="en-GB"/>
                                  </w:rPr>
                                  <w:br/>
                                  <w:t xml:space="preserve">SEARCH_ID = </w:t>
                                </w:r>
                                <w:proofErr w:type="spellStart"/>
                                <w:r>
                                  <w:rPr>
                                    <w:rFonts w:ascii="Consolas" w:hAnsi="Consolas"/>
                                    <w:i/>
                                    <w:lang w:val="en-GB"/>
                                  </w:rPr>
                                  <w:t>Zoekopdracht</w:t>
                                </w:r>
                                <w:proofErr w:type="spellEnd"/>
                                <w:r>
                                  <w:rPr>
                                    <w:rFonts w:ascii="Consolas" w:hAnsi="Consolas"/>
                                    <w:i/>
                                    <w:lang w:val="en-GB"/>
                                  </w:rPr>
                                  <w:t xml:space="preserve"> ID</w:t>
                                </w:r>
                              </w:p>
                              <w:p w14:paraId="5B4D4A4F" w14:textId="7CDEF415" w:rsidR="007A7804" w:rsidRPr="00094A64" w:rsidRDefault="007A7804">
                                <w:pPr>
                                  <w:rPr>
                                    <w:rFonts w:ascii="Consolas" w:hAnsi="Consolas"/>
                                    <w:i/>
                                    <w:lang w:val="en-GB"/>
                                  </w:rPr>
                                </w:pPr>
                                <w:r>
                                  <w:rPr>
                                    <w:rFonts w:ascii="Consolas" w:hAnsi="Consolas"/>
                                    <w:i/>
                                    <w:lang w:val="en-GB"/>
                                  </w:rPr>
                                  <w:t xml:space="preserve">JSON array van </w:t>
                                </w:r>
                                <w:proofErr w:type="spellStart"/>
                                <w:r>
                                  <w:rPr>
                                    <w:rFonts w:ascii="Consolas" w:hAnsi="Consolas"/>
                                    <w:i/>
                                    <w:lang w:val="en-GB"/>
                                  </w:rPr>
                                  <w:t>opname</w:t>
                                </w:r>
                                <w:proofErr w:type="spellEnd"/>
                              </w:p>
                            </w:txbxContent>
                          </v:textbox>
                        </v:shape>
                        <v:group id="Groep 93" o:spid="_x0000_s1127" style="position:absolute;width:51461;height:23812" coordsize="51461,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Tekstvak 86" o:spid="_x0000_s1128" type="#_x0000_t202" style="position:absolute;left:5528;top:9144;width:19671;height:22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" filled="f" stroked="f" strokeweight=".5pt">
                            <v:textbox inset="0,0,0,0">
                              <w:txbxContent>
                                <w:p w14:paraId="7B7AC520" w14:textId="656B67A6" w:rsidR="007A7804" w:rsidRPr="008233E0" w:rsidRDefault="007A7804">
                                  <w:pPr>
                                    <w:rPr>
                                      <w:rFonts w:ascii="Consolas" w:hAnsi="Consolas"/>
                                    </w:rPr>
                                  </w:pPr>
                                  <w:r w:rsidRPr="008233E0">
                                    <w:rPr>
                                      <w:rFonts w:ascii="Consolas" w:hAnsi="Consolas"/>
                                    </w:rPr>
                                    <w:t>GET</w:t>
                                  </w:r>
                                  <w:r>
                                    <w:rPr>
                                      <w:rFonts w:ascii="Consolas" w:hAnsi="Consolas"/>
                                    </w:rPr>
                                    <w:t xml:space="preserve"> /search/new </w:t>
                                  </w:r>
                                  <w:r w:rsidRPr="00C470FD">
                                    <w:rPr>
                                      <w:rFonts w:ascii="Consolas" w:hAnsi="Consolas"/>
                                    </w:rPr>
                                    <w:sym w:font="Wingdings" w:char="F0E0"/>
                                  </w:r>
                                </w:p>
                              </w:txbxContent>
                            </v:textbox>
                          </v:shape>
                          <v:group id="Groep 92" o:spid="_x0000_s1129" style="position:absolute;width:51461;height:23812" coordsize="51461,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group id="Groep 91" o:spid="_x0000_s1130" style="position:absolute;left:25730;top:106;width:25731;height:23706" coordsize="25730,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85" o:spid="_x0000_s1131" type="#_x0000_t75" alt="Database" style="position:absolute;left:15098;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">
                                <v:imagedata r:id="rId28" o:title="Database"/>
                              </v:shape>
                              <v:shape id="Tekstvak 90" o:spid="_x0000_s1132" type="#_x0000_t202" style="position:absolute;top:21265;width:25730;height:244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" filled="f" stroked="f" strokeweight=".5pt">
                                <v:textbox inset="0,0,0,0">
                                  <w:txbxContent>
                                    <w:p w14:paraId="02C72A5B" w14:textId="27F30F80" w:rsidR="007A7804" w:rsidRPr="00C470FD" w:rsidRDefault="007A7804" w:rsidP="00D7760E">
                                      <w:pPr>
                                        <w:rPr>
                                          <w:rFonts w:ascii="Consolas" w:hAnsi="Consolas"/>
                                          <w:i/>
                                        </w:rPr>
                                      </w:pPr>
                                      <w:r w:rsidRPr="00A14C5C">
                                        <w:rPr>
                                          <w:rFonts w:ascii="Consolas" w:hAnsi="Consolas"/>
                                        </w:rPr>
                                        <w:sym w:font="Wingdings" w:char="F0DF"/>
                                      </w:r>
                                      <w:r w:rsidRPr="00A14C5C">
                                        <w:rPr>
                                          <w:rFonts w:ascii="Consolas" w:hAnsi="Consolas"/>
                                        </w:rPr>
                                        <w:t xml:space="preserve"> </w:t>
                                      </w:r>
                                      <w:r>
                                        <w:rPr>
                                          <w:rFonts w:ascii="Consolas" w:hAnsi="Consolas"/>
                                          <w:i/>
                                        </w:rPr>
                                        <w:t>JSON array met gevonden matches</w:t>
                                      </w:r>
                                    </w:p>
                                  </w:txbxContent>
                                </v:textbox>
                              </v:shape>
                            </v:group>
                            <v:shape id="Graphic 76" o:spid="_x0000_s1133" type="#_x0000_t75" alt="Smartpho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">
                              <v:imagedata r:id="rId29" o:title="Smartphone"/>
                            </v:shape>
                          </v:group>
                        </v:group>
                      </v:group>
                    </v:group>
                    <v:shape id="Tekstvak 96" o:spid="_x0000_s1134" type="#_x0000_t202" style="position:absolute;left:24029;top:33173;width:7550;height:328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" filled="f" stroked="f" strokeweight=".5pt">
                      <v:textbox style="mso-fit-shape-to-text:t" inset="0,0,0,0">
                        <w:txbxContent>
                          <w:p w14:paraId="4643ACB7" w14:textId="2D44C084" w:rsidR="007A7804" w:rsidRPr="004C4852" w:rsidRDefault="007A7804">
                            <w:pPr>
                              <w:rPr>
                                <w:rFonts w:ascii="Consolas" w:hAnsi="Consolas"/>
                              </w:rPr>
                            </w:pPr>
                            <w:r>
                              <w:rPr>
                                <w:rFonts w:ascii="Consolas" w:hAnsi="Consolas"/>
                              </w:rPr>
                              <w:t>...</w:t>
                            </w:r>
                          </w:p>
                        </w:txbxContent>
                      </v:textbox>
                    </v:shape>
                  </v:group>
                  <v:shape id="Tekstvak 98" o:spid="_x0000_s1135" type="#_x0000_t202" style="position:absolute;left:5528;top:24135;width:19990;height:85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" filled="f" stroked="f" strokeweight=".5pt">
                    <v:textbox style="mso-fit-shape-to-text:t" inset="0,0,0,0">
                      <w:txbxContent>
                        <w:p w14:paraId="2F486D9F" w14:textId="77777777" w:rsidR="007A7804" w:rsidRDefault="007A7804" w:rsidP="005653F7">
                          <w:pPr>
                            <w:rPr>
                              <w:rFonts w:ascii="Consolas" w:hAnsi="Consolas"/>
                              <w:lang w:val="en-GB"/>
                            </w:rPr>
                          </w:pPr>
                          <w:r w:rsidRPr="00A815AA">
                            <w:rPr>
                              <w:rFonts w:ascii="Consolas" w:hAnsi="Consolas"/>
                              <w:lang w:val="en-GB"/>
                            </w:rPr>
                            <w:t>POST /search/data</w:t>
                          </w:r>
                          <w:r>
                            <w:rPr>
                              <w:rFonts w:ascii="Consolas" w:hAnsi="Consolas"/>
                              <w:lang w:val="en-GB"/>
                            </w:rPr>
                            <w:t xml:space="preserve"> </w:t>
                          </w:r>
                          <w:r w:rsidRPr="00D7760E">
                            <w:rPr>
                              <w:rFonts w:ascii="Consolas" w:hAnsi="Consolas"/>
                              <w:lang w:val="en-GB"/>
                            </w:rPr>
                            <w:sym w:font="Wingdings" w:char="F0E0"/>
                          </w:r>
                          <w:r w:rsidRPr="00A815AA">
                            <w:rPr>
                              <w:rFonts w:ascii="Consolas" w:hAnsi="Consolas"/>
                              <w:lang w:val="en-GB"/>
                            </w:rPr>
                            <w:br/>
                            <w:t xml:space="preserve">SEARCH_ID = </w:t>
                          </w:r>
                          <w:proofErr w:type="spellStart"/>
                          <w:r>
                            <w:rPr>
                              <w:rFonts w:ascii="Consolas" w:hAnsi="Consolas"/>
                              <w:i/>
                              <w:lang w:val="en-GB"/>
                            </w:rPr>
                            <w:t>Zoekopdracht</w:t>
                          </w:r>
                          <w:proofErr w:type="spellEnd"/>
                          <w:r>
                            <w:rPr>
                              <w:rFonts w:ascii="Consolas" w:hAnsi="Consolas"/>
                              <w:i/>
                              <w:lang w:val="en-GB"/>
                            </w:rPr>
                            <w:t xml:space="preserve"> ID</w:t>
                          </w:r>
                        </w:p>
                        <w:p w14:paraId="08A2396B" w14:textId="77777777" w:rsidR="007A7804" w:rsidRPr="00094A64" w:rsidRDefault="007A7804" w:rsidP="005653F7">
                          <w:pPr>
                            <w:rPr>
                              <w:rFonts w:ascii="Consolas" w:hAnsi="Consolas"/>
                              <w:i/>
                              <w:lang w:val="en-GB"/>
                            </w:rPr>
                          </w:pPr>
                          <w:r>
                            <w:rPr>
                              <w:rFonts w:ascii="Consolas" w:hAnsi="Consolas"/>
                              <w:i/>
                              <w:lang w:val="en-GB"/>
                            </w:rPr>
                            <w:t xml:space="preserve">JSON array van </w:t>
                          </w:r>
                          <w:proofErr w:type="spellStart"/>
                          <w:r>
                            <w:rPr>
                              <w:rFonts w:ascii="Consolas" w:hAnsi="Consolas"/>
                              <w:i/>
                              <w:lang w:val="en-GB"/>
                            </w:rPr>
                            <w:t>opname</w:t>
                          </w:r>
                          <w:proofErr w:type="spellEnd"/>
                        </w:p>
                      </w:txbxContent>
                    </v:textbox>
                  </v:shape>
                </v:group>
                <v:shape id="Tekstvak 99" o:spid="_x0000_s1136" type="#_x0000_t202" style="position:absolute;left:25730;top:32004;width:25731;height:244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" filled="f" stroked="f" strokeweight=".5pt">
                  <v:textbox inset="0,0,0,0">
                    <w:txbxContent>
                      <w:p w14:paraId="49DAE108" w14:textId="77777777" w:rsidR="007A7804" w:rsidRPr="00C470FD" w:rsidRDefault="007A7804" w:rsidP="005653F7">
                        <w:pPr>
                          <w:rPr>
                            <w:rFonts w:ascii="Consolas" w:hAnsi="Consolas"/>
                            <w:i/>
                          </w:rPr>
                        </w:pPr>
                        <w:r w:rsidRPr="00A14C5C">
                          <w:rPr>
                            <w:rFonts w:ascii="Consolas" w:hAnsi="Consolas"/>
                          </w:rPr>
                          <w:sym w:font="Wingdings" w:char="F0DF"/>
                        </w:r>
                        <w:r w:rsidRPr="00A14C5C">
                          <w:rPr>
                            <w:rFonts w:ascii="Consolas" w:hAnsi="Consolas"/>
                          </w:rPr>
                          <w:t xml:space="preserve"> </w:t>
                        </w:r>
                        <w:r>
                          <w:rPr>
                            <w:rFonts w:ascii="Consolas" w:hAnsi="Consolas"/>
                            <w:i/>
                          </w:rPr>
                          <w:t>JSON array met gevonden matches</w:t>
                        </w:r>
                      </w:p>
                    </w:txbxContent>
                  </v:textbox>
                </v:shape>
              </v:group>
            </w:pict>
          </mc:Fallback>
        </mc:AlternateContent>
      </w:r>
    </w:p>
    <w:p w14:paraId="0FAD4A04" w14:textId="77777777" w:rsidR="005202EA" w:rsidRDefault="005202EA" w:rsidP="007D5784"/>
    <w:p w14:paraId="0C6661CC" w14:textId="11C66D3A" w:rsidR="005202EA" w:rsidRDefault="005202EA" w:rsidP="007D5784"/>
    <w:p w14:paraId="04590B30" w14:textId="082BA798" w:rsidR="005202EA" w:rsidRDefault="005202EA" w:rsidP="007D5784"/>
    <w:p w14:paraId="76AC4BD7" w14:textId="5C902DF3" w:rsidR="005202EA" w:rsidRDefault="005202EA" w:rsidP="007D5784"/>
    <w:p w14:paraId="2F940B19" w14:textId="413844C6" w:rsidR="005202EA" w:rsidRDefault="005202EA" w:rsidP="007D5784"/>
    <w:p w14:paraId="26B34143" w14:textId="783BD92D" w:rsidR="005202EA" w:rsidRDefault="005202EA" w:rsidP="007D5784"/>
    <w:p w14:paraId="50908166" w14:textId="77777777" w:rsidR="006B26F6" w:rsidRDefault="006B26F6" w:rsidP="007D5784"/>
    <w:p w14:paraId="17229476" w14:textId="77777777" w:rsidR="006B26F6" w:rsidRDefault="006B26F6" w:rsidP="007D5784"/>
    <w:p w14:paraId="45A75AE3" w14:textId="77777777" w:rsidR="0085417F" w:rsidRDefault="0085417F" w:rsidP="007D5784"/>
    <w:p w14:paraId="262FCDB0" w14:textId="77777777" w:rsidR="0085417F" w:rsidRDefault="0085417F" w:rsidP="007D5784"/>
    <w:p w14:paraId="35D6BB23" w14:textId="1E926A7E" w:rsidR="0085417F" w:rsidRDefault="0085417F" w:rsidP="007D5784"/>
    <w:p w14:paraId="720C2841" w14:textId="77777777" w:rsidR="0085417F" w:rsidRDefault="0085417F" w:rsidP="007D5784"/>
    <w:p w14:paraId="21C6CDC7" w14:textId="18BE2B6B" w:rsidR="00AA5313" w:rsidRDefault="0061253B" w:rsidP="007D5784">
      <w:pPr>
        <w:rPr>
          <w:rFonts w:cstheme="minorHAnsi"/>
        </w:rPr>
      </w:pPr>
      <w:r>
        <w:t>Om te beginnen vraagt</w:t>
      </w:r>
      <w:r w:rsidR="00B416F6">
        <w:t xml:space="preserve"> </w:t>
      </w:r>
      <w:r>
        <w:t xml:space="preserve">de client (links) </w:t>
      </w:r>
      <w:r w:rsidR="00B416F6">
        <w:t xml:space="preserve">met een GET verzoek </w:t>
      </w:r>
      <w:r>
        <w:t>een nieuw</w:t>
      </w:r>
      <w:r w:rsidR="0093005F">
        <w:t xml:space="preserve"> ID aan voor een zoekopdracht</w:t>
      </w:r>
      <w:r w:rsidR="00691C60">
        <w:t xml:space="preserve"> bij de server</w:t>
      </w:r>
      <w:r w:rsidR="00E9322C">
        <w:t xml:space="preserve"> </w:t>
      </w:r>
      <w:r w:rsidR="00691C60">
        <w:t xml:space="preserve">(rechts). Vervolgens zal de client de </w:t>
      </w:r>
      <w:r w:rsidR="003F52BD">
        <w:t xml:space="preserve">opname versturen </w:t>
      </w:r>
      <w:r w:rsidR="00B416F6">
        <w:t xml:space="preserve">door middel van een POST verzoek </w:t>
      </w:r>
      <w:r w:rsidR="003F52BD">
        <w:t xml:space="preserve">in de vorm van een JSON array. Bij dit verzoek zit tevens de </w:t>
      </w:r>
      <w:r w:rsidR="003F52BD" w:rsidRPr="001826EF">
        <w:rPr>
          <w:rFonts w:ascii="Consolas" w:hAnsi="Consolas"/>
        </w:rPr>
        <w:t>SEARCH_ID</w:t>
      </w:r>
      <w:r w:rsidR="003F52BD">
        <w:t xml:space="preserve"> header</w:t>
      </w:r>
      <w:r w:rsidR="00C50306">
        <w:t xml:space="preserve"> die het ID van de zoekopdracht bevat. De server zal hierop reageren met de gevonden matches</w:t>
      </w:r>
      <w:r w:rsidR="00120DBD">
        <w:t xml:space="preserve">. </w:t>
      </w:r>
      <w:r w:rsidR="00AA5313">
        <w:t xml:space="preserve">Zolang de </w:t>
      </w:r>
      <w:r w:rsidR="0078797C">
        <w:t>confidence</w:t>
      </w:r>
      <w:r w:rsidR="00236737">
        <w:t xml:space="preserve">-waarde niet boven de grenswaarde uitkomt, zal de client het POST-verzoek blijven sturen totdat dit </w:t>
      </w:r>
      <w:r>
        <w:t xml:space="preserve">wel </w:t>
      </w:r>
      <w:r w:rsidR="00236737">
        <w:t xml:space="preserve">het geval is of wanneer de tien </w:t>
      </w:r>
      <w:r w:rsidR="00922D8C">
        <w:t xml:space="preserve">seconden bereikt zijn. </w:t>
      </w:r>
      <w:r w:rsidR="00841717">
        <w:t xml:space="preserve">Wanneer er geen geldige </w:t>
      </w:r>
      <w:r w:rsidR="00841717" w:rsidRPr="00841717">
        <w:rPr>
          <w:rFonts w:ascii="Consolas" w:hAnsi="Consolas"/>
        </w:rPr>
        <w:t>SEARCH_ID</w:t>
      </w:r>
      <w:r w:rsidR="00841717">
        <w:rPr>
          <w:rFonts w:ascii="Consolas" w:hAnsi="Consolas"/>
        </w:rPr>
        <w:t xml:space="preserve"> </w:t>
      </w:r>
      <w:r w:rsidR="00841717">
        <w:rPr>
          <w:rFonts w:cstheme="minorHAnsi"/>
        </w:rPr>
        <w:t xml:space="preserve">wordt opgegeven zal de server reageren met een </w:t>
      </w:r>
      <w:r w:rsidR="00841717" w:rsidRPr="00841717">
        <w:rPr>
          <w:rFonts w:ascii="Consolas" w:hAnsi="Consolas" w:cstheme="minorHAnsi"/>
        </w:rPr>
        <w:t>403</w:t>
      </w:r>
      <w:r w:rsidR="003A59C9">
        <w:rPr>
          <w:rFonts w:ascii="Consolas" w:hAnsi="Consolas" w:cstheme="minorHAnsi"/>
        </w:rPr>
        <w:t>-forbidden</w:t>
      </w:r>
      <w:r w:rsidR="00841717" w:rsidRPr="00841717">
        <w:rPr>
          <w:rFonts w:ascii="Consolas" w:hAnsi="Consolas" w:cstheme="minorHAnsi"/>
        </w:rPr>
        <w:t xml:space="preserve"> </w:t>
      </w:r>
      <w:r w:rsidR="00841717">
        <w:rPr>
          <w:rFonts w:cstheme="minorHAnsi"/>
        </w:rPr>
        <w:t xml:space="preserve">foutcode. </w:t>
      </w:r>
      <w:r w:rsidR="00CB720C">
        <w:rPr>
          <w:rFonts w:cstheme="minorHAnsi"/>
        </w:rPr>
        <w:t xml:space="preserve">Om de opname te versturen wordt er een JSON array gemaakt </w:t>
      </w:r>
      <w:r w:rsidR="00781239">
        <w:rPr>
          <w:rFonts w:cstheme="minorHAnsi"/>
        </w:rPr>
        <w:t xml:space="preserve">van de opname. </w:t>
      </w:r>
      <w:r w:rsidR="003A59C9">
        <w:rPr>
          <w:rFonts w:cstheme="minorHAnsi"/>
        </w:rPr>
        <w:t>Wan</w:t>
      </w:r>
      <w:r w:rsidR="006D4139">
        <w:rPr>
          <w:rFonts w:cstheme="minorHAnsi"/>
        </w:rPr>
        <w:t>n</w:t>
      </w:r>
      <w:r w:rsidR="003A59C9">
        <w:rPr>
          <w:rFonts w:cstheme="minorHAnsi"/>
        </w:rPr>
        <w:t xml:space="preserve">eer deze JSON data ongeldig is zal de server reageren met een </w:t>
      </w:r>
      <w:r w:rsidR="003A59C9" w:rsidRPr="006D4139">
        <w:rPr>
          <w:rFonts w:ascii="Consolas" w:hAnsi="Consolas" w:cstheme="minorHAnsi"/>
        </w:rPr>
        <w:t xml:space="preserve">400-bad </w:t>
      </w:r>
      <w:proofErr w:type="spellStart"/>
      <w:r w:rsidR="003A59C9" w:rsidRPr="006D4139">
        <w:rPr>
          <w:rFonts w:ascii="Consolas" w:hAnsi="Consolas" w:cstheme="minorHAnsi"/>
        </w:rPr>
        <w:t>request</w:t>
      </w:r>
      <w:proofErr w:type="spellEnd"/>
      <w:r w:rsidR="003A59C9">
        <w:rPr>
          <w:rFonts w:cstheme="minorHAnsi"/>
        </w:rPr>
        <w:t xml:space="preserve"> </w:t>
      </w:r>
      <w:r w:rsidR="006D4139">
        <w:rPr>
          <w:rFonts w:cstheme="minorHAnsi"/>
        </w:rPr>
        <w:t xml:space="preserve">code. In de andere gevallen zal </w:t>
      </w:r>
      <w:r>
        <w:rPr>
          <w:rFonts w:cstheme="minorHAnsi"/>
        </w:rPr>
        <w:t>de server</w:t>
      </w:r>
      <w:r w:rsidR="006D4139">
        <w:rPr>
          <w:rFonts w:cstheme="minorHAnsi"/>
        </w:rPr>
        <w:t xml:space="preserve"> reageren met een </w:t>
      </w:r>
      <w:r w:rsidR="006D4139" w:rsidRPr="00FF3962">
        <w:rPr>
          <w:rFonts w:ascii="Consolas" w:hAnsi="Consolas" w:cstheme="minorHAnsi"/>
        </w:rPr>
        <w:t>200-OK</w:t>
      </w:r>
      <w:r w:rsidR="006D4139">
        <w:rPr>
          <w:rFonts w:cstheme="minorHAnsi"/>
        </w:rPr>
        <w:t xml:space="preserve"> code</w:t>
      </w:r>
      <w:r w:rsidR="00FF3962">
        <w:rPr>
          <w:rFonts w:cstheme="minorHAnsi"/>
        </w:rPr>
        <w:t xml:space="preserve"> en de verzochte data.</w:t>
      </w:r>
    </w:p>
    <w:p w14:paraId="09E0EFC1" w14:textId="57B67CA0" w:rsidR="00CF078F" w:rsidRDefault="00E22E3D" w:rsidP="007D5784">
      <w:pPr>
        <w:rPr>
          <w:rFonts w:cstheme="minorHAnsi"/>
        </w:rPr>
      </w:pPr>
      <w:r>
        <w:rPr>
          <w:rFonts w:cstheme="minorHAnsi"/>
        </w:rPr>
        <w:t xml:space="preserve">Voor het maken van de server-side API zal </w:t>
      </w:r>
      <w:r w:rsidR="009B1E1C">
        <w:rPr>
          <w:rFonts w:cstheme="minorHAnsi"/>
        </w:rPr>
        <w:t xml:space="preserve">de </w:t>
      </w:r>
      <w:proofErr w:type="spellStart"/>
      <w:r w:rsidR="009B1E1C">
        <w:rPr>
          <w:rFonts w:cstheme="minorHAnsi"/>
        </w:rPr>
        <w:t>Flask</w:t>
      </w:r>
      <w:proofErr w:type="spellEnd"/>
      <w:r w:rsidR="009B1E1C">
        <w:rPr>
          <w:rFonts w:cstheme="minorHAnsi"/>
        </w:rPr>
        <w:t xml:space="preserve"> </w:t>
      </w:r>
      <w:proofErr w:type="spellStart"/>
      <w:r w:rsidR="009B1E1C">
        <w:rPr>
          <w:rFonts w:cstheme="minorHAnsi"/>
        </w:rPr>
        <w:t>library</w:t>
      </w:r>
      <w:proofErr w:type="spellEnd"/>
      <w:r w:rsidR="009B1E1C">
        <w:rPr>
          <w:rFonts w:cstheme="minorHAnsi"/>
        </w:rPr>
        <w:t xml:space="preserve"> gebruikt worden </w:t>
      </w:r>
      <w:sdt>
        <w:sdtPr>
          <w:rPr>
            <w:rFonts w:cstheme="minorHAnsi"/>
          </w:rPr>
          <w:id w:val="-876090869"/>
          <w:citation/>
        </w:sdtPr>
        <w:sdtEndPr/>
        <w:sdtContent>
          <w:r w:rsidR="009B1E1C">
            <w:rPr>
              <w:rFonts w:cstheme="minorHAnsi"/>
            </w:rPr>
            <w:fldChar w:fldCharType="begin"/>
          </w:r>
          <w:r w:rsidR="00466A8A">
            <w:rPr>
              <w:rFonts w:cstheme="minorHAnsi"/>
            </w:rPr>
            <w:instrText xml:space="preserve">CITATION Arm \l 1043 </w:instrText>
          </w:r>
          <w:r w:rsidR="009B1E1C">
            <w:rPr>
              <w:rFonts w:cstheme="minorHAnsi"/>
            </w:rPr>
            <w:fldChar w:fldCharType="separate"/>
          </w:r>
          <w:r w:rsidR="00D0438F" w:rsidRPr="00D0438F">
            <w:rPr>
              <w:rFonts w:cstheme="minorHAnsi"/>
              <w:noProof/>
            </w:rPr>
            <w:t>(Ronancher, 2018)</w:t>
          </w:r>
          <w:r w:rsidR="009B1E1C">
            <w:rPr>
              <w:rFonts w:cstheme="minorHAnsi"/>
            </w:rPr>
            <w:fldChar w:fldCharType="end"/>
          </w:r>
        </w:sdtContent>
      </w:sdt>
      <w:r w:rsidR="00CA4B53">
        <w:rPr>
          <w:rFonts w:cstheme="minorHAnsi"/>
        </w:rPr>
        <w:t xml:space="preserve">. Deze </w:t>
      </w:r>
      <w:proofErr w:type="spellStart"/>
      <w:r w:rsidR="00CA4B53">
        <w:rPr>
          <w:rFonts w:cstheme="minorHAnsi"/>
        </w:rPr>
        <w:t>library</w:t>
      </w:r>
      <w:proofErr w:type="spellEnd"/>
      <w:r w:rsidR="00CA4B53">
        <w:rPr>
          <w:rFonts w:cstheme="minorHAnsi"/>
        </w:rPr>
        <w:t xml:space="preserve"> is gemaakt om eenvoudig </w:t>
      </w:r>
      <w:proofErr w:type="spellStart"/>
      <w:r w:rsidR="00CA4B53">
        <w:rPr>
          <w:rFonts w:cstheme="minorHAnsi"/>
        </w:rPr>
        <w:t>API’s</w:t>
      </w:r>
      <w:proofErr w:type="spellEnd"/>
      <w:r w:rsidR="00CA4B53">
        <w:rPr>
          <w:rFonts w:cstheme="minorHAnsi"/>
        </w:rPr>
        <w:t xml:space="preserve"> op te kunnen stellen</w:t>
      </w:r>
      <w:r w:rsidR="009A0D1C">
        <w:rPr>
          <w:rFonts w:cstheme="minorHAnsi"/>
        </w:rPr>
        <w:t>.</w:t>
      </w:r>
      <w:r w:rsidR="001C709E">
        <w:rPr>
          <w:rFonts w:cstheme="minorHAnsi"/>
        </w:rPr>
        <w:t xml:space="preserve"> Als tijdelijke opslag </w:t>
      </w:r>
      <w:r w:rsidR="001C709E">
        <w:rPr>
          <w:rFonts w:cstheme="minorHAnsi"/>
        </w:rPr>
        <w:lastRenderedPageBreak/>
        <w:t>van fragmenten zullen bestanden gebruikt worden met dezelfde naam als het ID van de zoekopdracht</w:t>
      </w:r>
      <w:r w:rsidR="006C5496">
        <w:rPr>
          <w:rFonts w:cstheme="minorHAnsi"/>
        </w:rPr>
        <w:t xml:space="preserve">. </w:t>
      </w:r>
      <w:r w:rsidR="00737F44">
        <w:rPr>
          <w:rFonts w:cstheme="minorHAnsi"/>
        </w:rPr>
        <w:t xml:space="preserve">In dit bestand zullen alle </w:t>
      </w:r>
      <w:r w:rsidR="00E32658">
        <w:rPr>
          <w:rFonts w:cstheme="minorHAnsi"/>
        </w:rPr>
        <w:t xml:space="preserve">verzonden JSON arrays samengevoegd opgeslagen zijn. </w:t>
      </w:r>
      <w:r w:rsidR="00530521">
        <w:rPr>
          <w:rFonts w:cstheme="minorHAnsi"/>
        </w:rPr>
        <w:t>Elke minuut zullen oude bestanden opgeruimd worden die niet meer nodig zijn.</w:t>
      </w:r>
    </w:p>
    <w:p w14:paraId="77A397E4" w14:textId="336558C6" w:rsidR="004013D0" w:rsidRDefault="004A4117" w:rsidP="004013D0">
      <w:pPr>
        <w:pStyle w:val="kop20"/>
      </w:pPr>
      <w:r>
        <w:rPr>
          <w:noProof/>
        </w:rPr>
        <w:drawing>
          <wp:anchor distT="0" distB="0" distL="114300" distR="114300" simplePos="0" relativeHeight="251658251" behindDoc="1" locked="0" layoutInCell="1" allowOverlap="1" wp14:anchorId="43AE60D3" wp14:editId="16367821">
            <wp:simplePos x="0" y="0"/>
            <wp:positionH relativeFrom="page">
              <wp:align>right</wp:align>
            </wp:positionH>
            <wp:positionV relativeFrom="paragraph">
              <wp:posOffset>219075</wp:posOffset>
            </wp:positionV>
            <wp:extent cx="2033905" cy="3759835"/>
            <wp:effectExtent l="0" t="0" r="4445" b="0"/>
            <wp:wrapTight wrapText="bothSides">
              <wp:wrapPolygon edited="0">
                <wp:start x="2832" y="0"/>
                <wp:lineTo x="1618" y="438"/>
                <wp:lineTo x="607" y="1313"/>
                <wp:lineTo x="0" y="20356"/>
                <wp:lineTo x="0" y="21450"/>
                <wp:lineTo x="3844" y="21450"/>
                <wp:lineTo x="17601" y="21450"/>
                <wp:lineTo x="21445" y="21450"/>
                <wp:lineTo x="21445" y="20356"/>
                <wp:lineTo x="20636" y="19262"/>
                <wp:lineTo x="20838" y="1423"/>
                <wp:lineTo x="19826" y="438"/>
                <wp:lineTo x="18613" y="0"/>
                <wp:lineTo x="2832" y="0"/>
              </wp:wrapPolygon>
            </wp:wrapTight>
            <wp:docPr id="97" name="Afbeelding 97" descr="Afbeelding me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frame-klaar.png"/>
                    <pic:cNvPicPr/>
                  </pic:nvPicPr>
                  <pic:blipFill>
                    <a:blip r:embed="rId30"/>
                    <a:stretch>
                      <a:fillRect/>
                    </a:stretch>
                  </pic:blipFill>
                  <pic:spPr>
                    <a:xfrm>
                      <a:off x="0" y="0"/>
                      <a:ext cx="2033905" cy="3759835"/>
                    </a:xfrm>
                    <a:prstGeom prst="rect">
                      <a:avLst/>
                    </a:prstGeom>
                  </pic:spPr>
                </pic:pic>
              </a:graphicData>
            </a:graphic>
            <wp14:sizeRelH relativeFrom="margin">
              <wp14:pctWidth>0</wp14:pctWidth>
            </wp14:sizeRelH>
            <wp14:sizeRelV relativeFrom="margin">
              <wp14:pctHeight>0</wp14:pctHeight>
            </wp14:sizeRelV>
          </wp:anchor>
        </w:drawing>
      </w:r>
      <w:r w:rsidR="004013D0">
        <w:t>Onderdeel 6: client</w:t>
      </w:r>
    </w:p>
    <w:p w14:paraId="4D6E9C2F" w14:textId="5924B0C6" w:rsidR="004013D0" w:rsidRDefault="00151F27" w:rsidP="004013D0">
      <w:r>
        <w:t>De Android</w:t>
      </w:r>
      <w:r w:rsidR="005E7581">
        <w:t xml:space="preserve"> app</w:t>
      </w:r>
      <w:r>
        <w:t xml:space="preserve"> heeft de volgende </w:t>
      </w:r>
      <w:r w:rsidR="000F23D1">
        <w:t xml:space="preserve">taken: audio opnemen, audio uploaden naar de server en </w:t>
      </w:r>
      <w:r w:rsidR="001938E0">
        <w:t>het resultaat laten zien.</w:t>
      </w:r>
    </w:p>
    <w:p w14:paraId="0A5D70BA" w14:textId="0A01AC9C" w:rsidR="00AB296B" w:rsidRDefault="00AB296B" w:rsidP="00AB296B">
      <w:pPr>
        <w:pStyle w:val="Kop3"/>
      </w:pPr>
      <w:r>
        <w:t xml:space="preserve">Onderdeel 6.1: </w:t>
      </w:r>
      <w:r w:rsidR="00973165">
        <w:t>G</w:t>
      </w:r>
      <w:r>
        <w:t>ebruikersomgeving</w:t>
      </w:r>
    </w:p>
    <w:p w14:paraId="4F2C6971" w14:textId="0D49174F" w:rsidR="00AB296B" w:rsidRDefault="007632D0" w:rsidP="00AB296B">
      <w:r>
        <w:t>Er is geprobeerd de gebruikersomgeving</w:t>
      </w:r>
      <w:r w:rsidR="000D6B38">
        <w:t xml:space="preserve"> simpel en modern te houden. Er is daarom gekozen voor een enkele knop die het matchen start en een tekstveld om de</w:t>
      </w:r>
      <w:r w:rsidR="00E31831">
        <w:t xml:space="preserve"> URL van de backend op te geven. Zodra er een match gevonden is laat </w:t>
      </w:r>
      <w:r w:rsidR="00775A34">
        <w:t>de app dit zien door middel van een info-kaart (afb</w:t>
      </w:r>
      <w:r w:rsidR="004A4117">
        <w:t xml:space="preserve"> </w:t>
      </w:r>
      <w:r w:rsidR="00700663">
        <w:t>18</w:t>
      </w:r>
      <w:r w:rsidR="00775A34">
        <w:t xml:space="preserve">). Om de app een moderne </w:t>
      </w:r>
      <w:r w:rsidR="009C0BAD">
        <w:t>uitstraling te geven zijn ook nog enkele animaties toegevoegd.</w:t>
      </w:r>
    </w:p>
    <w:p w14:paraId="480FE087" w14:textId="43225B4A" w:rsidR="00973165" w:rsidRDefault="00973165" w:rsidP="00973165">
      <w:pPr>
        <w:pStyle w:val="Kop3"/>
      </w:pPr>
      <w:r>
        <w:t xml:space="preserve">Onderdeel 6.2: </w:t>
      </w:r>
      <w:r w:rsidR="00D42054">
        <w:t>Geluid opnemen</w:t>
      </w:r>
    </w:p>
    <w:p w14:paraId="08AAE00C" w14:textId="67A0EDEB" w:rsidR="00C1661D" w:rsidRDefault="004A4117" w:rsidP="0021628A">
      <w:pPr>
        <w:rPr>
          <w:rFonts w:asciiTheme="majorHAnsi" w:hAnsiTheme="majorHAnsi" w:cstheme="majorHAnsi"/>
        </w:rPr>
      </w:pPr>
      <w:r>
        <w:rPr>
          <w:noProof/>
        </w:rPr>
        <mc:AlternateContent>
          <mc:Choice Requires="wps">
            <w:drawing>
              <wp:anchor distT="0" distB="0" distL="114300" distR="114300" simplePos="0" relativeHeight="251658252" behindDoc="1" locked="0" layoutInCell="1" allowOverlap="1" wp14:anchorId="68040421" wp14:editId="1C81B417">
                <wp:simplePos x="0" y="0"/>
                <wp:positionH relativeFrom="page">
                  <wp:posOffset>5655155</wp:posOffset>
                </wp:positionH>
                <wp:positionV relativeFrom="paragraph">
                  <wp:posOffset>1099581</wp:posOffset>
                </wp:positionV>
                <wp:extent cx="1856286" cy="635"/>
                <wp:effectExtent l="0" t="0" r="0" b="8255"/>
                <wp:wrapNone/>
                <wp:docPr id="103" name="Tekstvak 103"/>
                <wp:cNvGraphicFramePr/>
                <a:graphic xmlns:a="http://schemas.openxmlformats.org/drawingml/2006/main">
                  <a:graphicData uri="http://schemas.microsoft.com/office/word/2010/wordprocessingShape">
                    <wps:wsp>
                      <wps:cNvSpPr txBox="1"/>
                      <wps:spPr>
                        <a:xfrm>
                          <a:off x="0" y="0"/>
                          <a:ext cx="1856286" cy="635"/>
                        </a:xfrm>
                        <a:prstGeom prst="rect">
                          <a:avLst/>
                        </a:prstGeom>
                        <a:solidFill>
                          <a:prstClr val="white"/>
                        </a:solidFill>
                        <a:ln>
                          <a:noFill/>
                        </a:ln>
                      </wps:spPr>
                      <wps:txbx>
                        <w:txbxContent>
                          <w:p w14:paraId="5AAD2B16" w14:textId="27C23368" w:rsidR="007A7804" w:rsidRPr="00523A37" w:rsidRDefault="007A7804" w:rsidP="004A4117">
                            <w:pPr>
                              <w:pStyle w:val="Bijschrift"/>
                              <w:rPr>
                                <w:noProof/>
                                <w:color w:val="404040" w:themeColor="text1" w:themeTint="BF"/>
                                <w:sz w:val="20"/>
                                <w:szCs w:val="20"/>
                              </w:rPr>
                            </w:pPr>
                            <w:r>
                              <w:t xml:space="preserve">Afb </w:t>
                            </w:r>
                            <w:r>
                              <w:rPr>
                                <w:noProof/>
                              </w:rPr>
                              <w:fldChar w:fldCharType="begin"/>
                            </w:r>
                            <w:r>
                              <w:rPr>
                                <w:noProof/>
                              </w:rPr>
                              <w:instrText xml:space="preserve"> SEQ Afb \* ARABIC </w:instrText>
                            </w:r>
                            <w:r>
                              <w:rPr>
                                <w:noProof/>
                              </w:rPr>
                              <w:fldChar w:fldCharType="separate"/>
                            </w:r>
                            <w:r w:rsidR="00DC56DE">
                              <w:rPr>
                                <w:noProof/>
                              </w:rPr>
                              <w:t>18</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40421" id="Tekstvak 103" o:spid="_x0000_s1137" type="#_x0000_t202" style="position:absolute;margin-left:445.3pt;margin-top:86.6pt;width:146.15pt;height:.05pt;z-index:-2516582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" stroked="f">
                <v:textbox style="mso-fit-shape-to-text:t" inset="0,0,0,0">
                  <w:txbxContent>
                    <w:p w14:paraId="5AAD2B16" w14:textId="27C23368" w:rsidR="007A7804" w:rsidRPr="00523A37" w:rsidRDefault="007A7804" w:rsidP="004A4117">
                      <w:pPr>
                        <w:pStyle w:val="Bijschrift"/>
                        <w:rPr>
                          <w:noProof/>
                          <w:color w:val="404040" w:themeColor="text1" w:themeTint="BF"/>
                          <w:sz w:val="20"/>
                          <w:szCs w:val="20"/>
                        </w:rPr>
                      </w:pPr>
                      <w:r>
                        <w:t xml:space="preserve">Afb </w:t>
                      </w:r>
                      <w:r>
                        <w:rPr>
                          <w:noProof/>
                        </w:rPr>
                        <w:fldChar w:fldCharType="begin"/>
                      </w:r>
                      <w:r>
                        <w:rPr>
                          <w:noProof/>
                        </w:rPr>
                        <w:instrText xml:space="preserve"> SEQ Afb \* ARABIC </w:instrText>
                      </w:r>
                      <w:r>
                        <w:rPr>
                          <w:noProof/>
                        </w:rPr>
                        <w:fldChar w:fldCharType="separate"/>
                      </w:r>
                      <w:r w:rsidR="00DC56DE">
                        <w:rPr>
                          <w:noProof/>
                        </w:rPr>
                        <w:t>18</w:t>
                      </w:r>
                      <w:r>
                        <w:rPr>
                          <w:noProof/>
                        </w:rPr>
                        <w:fldChar w:fldCharType="end"/>
                      </w:r>
                    </w:p>
                  </w:txbxContent>
                </v:textbox>
                <w10:wrap anchorx="page"/>
              </v:shape>
            </w:pict>
          </mc:Fallback>
        </mc:AlternateContent>
      </w:r>
      <w:r w:rsidR="00553FDE">
        <w:t xml:space="preserve">Omdat de server alleen </w:t>
      </w:r>
      <w:r w:rsidR="00AD4308">
        <w:t xml:space="preserve">ruwe data accepteert en dus geen MP3 of een andere </w:t>
      </w:r>
      <w:r w:rsidR="00A45565">
        <w:t>codering</w:t>
      </w:r>
      <w:r w:rsidR="00AD4308">
        <w:t xml:space="preserve"> is het opnemen van geluid red</w:t>
      </w:r>
      <w:r w:rsidR="008D7465">
        <w:t xml:space="preserve">elijk eenvoudig. Met behulp van de </w:t>
      </w:r>
      <w:proofErr w:type="spellStart"/>
      <w:r w:rsidR="008D7465" w:rsidRPr="00E064CE">
        <w:rPr>
          <w:rFonts w:ascii="Consolas" w:hAnsi="Consolas"/>
        </w:rPr>
        <w:t>AudioRecord</w:t>
      </w:r>
      <w:proofErr w:type="spellEnd"/>
      <w:r w:rsidR="008D7465">
        <w:t xml:space="preserve"> functies die in Android ingebouwd zitten kan </w:t>
      </w:r>
      <w:r w:rsidR="00A13C32">
        <w:t xml:space="preserve">geluid met de juiste bemonsteringsfrequentie worden opgenomen </w:t>
      </w:r>
      <w:sdt>
        <w:sdtPr>
          <w:id w:val="-219279499"/>
          <w:citation/>
        </w:sdtPr>
        <w:sdtEndPr/>
        <w:sdtContent>
          <w:r w:rsidR="00A13C32">
            <w:fldChar w:fldCharType="begin"/>
          </w:r>
          <w:r w:rsidR="00FB43AF">
            <w:instrText xml:space="preserve">CITATION Goo18 \l 1043 </w:instrText>
          </w:r>
          <w:r w:rsidR="00A13C32">
            <w:fldChar w:fldCharType="separate"/>
          </w:r>
          <w:r w:rsidR="00D0438F">
            <w:rPr>
              <w:noProof/>
            </w:rPr>
            <w:t>(Google, 2018b)</w:t>
          </w:r>
          <w:r w:rsidR="00A13C32">
            <w:fldChar w:fldCharType="end"/>
          </w:r>
        </w:sdtContent>
      </w:sdt>
      <w:r w:rsidR="00A13C32">
        <w:t>.</w:t>
      </w:r>
      <w:r w:rsidR="00243817">
        <w:t xml:space="preserve"> Voordat geluid kan worden opgenomen moet er een </w:t>
      </w:r>
      <w:proofErr w:type="spellStart"/>
      <w:r w:rsidR="00243817" w:rsidRPr="0045786F">
        <w:rPr>
          <w:rFonts w:ascii="Consolas" w:hAnsi="Consolas"/>
        </w:rPr>
        <w:t>AudioRecord</w:t>
      </w:r>
      <w:proofErr w:type="spellEnd"/>
      <w:r w:rsidR="00243817">
        <w:t xml:space="preserve"> </w:t>
      </w:r>
      <w:proofErr w:type="spellStart"/>
      <w:r w:rsidR="00243817">
        <w:t>instance</w:t>
      </w:r>
      <w:proofErr w:type="spellEnd"/>
      <w:r w:rsidR="00243817">
        <w:t xml:space="preserve"> gemaakt worden. </w:t>
      </w:r>
      <w:r w:rsidR="002732B8">
        <w:t>Dit kan met de volgende functie</w:t>
      </w:r>
      <w:r w:rsidR="0021628A">
        <w:t xml:space="preserve">: </w:t>
      </w:r>
      <w:r w:rsidR="00E03B70">
        <w:br/>
      </w:r>
      <w:r w:rsidR="0021628A" w:rsidRPr="00E03B70">
        <w:rPr>
          <w:rFonts w:ascii="Consolas" w:hAnsi="Consolas"/>
        </w:rPr>
        <w:t xml:space="preserve">public </w:t>
      </w:r>
      <w:proofErr w:type="spellStart"/>
      <w:r w:rsidR="0021628A" w:rsidRPr="00E03B70">
        <w:rPr>
          <w:rFonts w:ascii="Consolas" w:hAnsi="Consolas"/>
        </w:rPr>
        <w:t>AudioRecord</w:t>
      </w:r>
      <w:proofErr w:type="spellEnd"/>
      <w:r w:rsidR="0021628A" w:rsidRPr="00E03B70">
        <w:rPr>
          <w:rFonts w:ascii="Consolas" w:hAnsi="Consolas"/>
        </w:rPr>
        <w:t xml:space="preserve"> (int </w:t>
      </w:r>
      <w:proofErr w:type="spellStart"/>
      <w:r w:rsidR="0021628A" w:rsidRPr="00E03B70">
        <w:rPr>
          <w:rFonts w:ascii="Consolas" w:hAnsi="Consolas"/>
        </w:rPr>
        <w:t>audioSource</w:t>
      </w:r>
      <w:proofErr w:type="spellEnd"/>
      <w:r w:rsidR="0021628A" w:rsidRPr="00E03B70">
        <w:rPr>
          <w:rFonts w:ascii="Consolas" w:hAnsi="Consolas"/>
        </w:rPr>
        <w:t xml:space="preserve">, int </w:t>
      </w:r>
      <w:proofErr w:type="spellStart"/>
      <w:r w:rsidR="0021628A" w:rsidRPr="00E03B70">
        <w:rPr>
          <w:rFonts w:ascii="Consolas" w:hAnsi="Consolas"/>
        </w:rPr>
        <w:t>sampleRateInHz</w:t>
      </w:r>
      <w:proofErr w:type="spellEnd"/>
      <w:r w:rsidR="0021628A" w:rsidRPr="00E03B70">
        <w:rPr>
          <w:rFonts w:ascii="Consolas" w:hAnsi="Consolas"/>
        </w:rPr>
        <w:t xml:space="preserve">, int </w:t>
      </w:r>
      <w:proofErr w:type="spellStart"/>
      <w:r w:rsidR="0021628A" w:rsidRPr="00E03B70">
        <w:rPr>
          <w:rFonts w:ascii="Consolas" w:hAnsi="Consolas"/>
        </w:rPr>
        <w:t>channelConfig</w:t>
      </w:r>
      <w:proofErr w:type="spellEnd"/>
      <w:r w:rsidR="0021628A" w:rsidRPr="00E03B70">
        <w:rPr>
          <w:rFonts w:ascii="Consolas" w:hAnsi="Consolas"/>
        </w:rPr>
        <w:t xml:space="preserve">, int </w:t>
      </w:r>
      <w:proofErr w:type="spellStart"/>
      <w:r w:rsidR="0021628A" w:rsidRPr="00E03B70">
        <w:rPr>
          <w:rFonts w:ascii="Consolas" w:hAnsi="Consolas"/>
        </w:rPr>
        <w:t>audioFormat</w:t>
      </w:r>
      <w:proofErr w:type="spellEnd"/>
      <w:r w:rsidR="0021628A" w:rsidRPr="00E03B70">
        <w:rPr>
          <w:rFonts w:ascii="Consolas" w:hAnsi="Consolas"/>
        </w:rPr>
        <w:t xml:space="preserve">, int </w:t>
      </w:r>
      <w:proofErr w:type="spellStart"/>
      <w:r w:rsidR="0021628A" w:rsidRPr="00E03B70">
        <w:rPr>
          <w:rFonts w:ascii="Consolas" w:hAnsi="Consolas"/>
        </w:rPr>
        <w:t>bufferSizeInBytes</w:t>
      </w:r>
      <w:proofErr w:type="spellEnd"/>
      <w:r w:rsidR="0021628A" w:rsidRPr="00E03B70">
        <w:rPr>
          <w:rFonts w:ascii="Consolas" w:hAnsi="Consolas"/>
        </w:rPr>
        <w:t>)</w:t>
      </w:r>
      <w:r w:rsidR="00E03B70" w:rsidRPr="00E03B70">
        <w:rPr>
          <w:rFonts w:asciiTheme="majorHAnsi" w:hAnsiTheme="majorHAnsi" w:cstheme="majorHAnsi"/>
        </w:rPr>
        <w:t xml:space="preserve">. </w:t>
      </w:r>
    </w:p>
    <w:p w14:paraId="2103023C" w14:textId="3450F7C9" w:rsidR="009C0BAD" w:rsidRDefault="00E03B70" w:rsidP="00C1661D">
      <w:pPr>
        <w:rPr>
          <w:rFonts w:ascii="Consolas" w:hAnsi="Consolas" w:cstheme="majorHAnsi"/>
        </w:rPr>
      </w:pPr>
      <w:r w:rsidRPr="00E03B70">
        <w:rPr>
          <w:rFonts w:asciiTheme="majorHAnsi" w:hAnsiTheme="majorHAnsi" w:cstheme="majorHAnsi"/>
        </w:rPr>
        <w:t>D</w:t>
      </w:r>
      <w:r>
        <w:rPr>
          <w:rFonts w:asciiTheme="majorHAnsi" w:hAnsiTheme="majorHAnsi" w:cstheme="majorHAnsi"/>
        </w:rPr>
        <w:t xml:space="preserve">e </w:t>
      </w:r>
      <w:proofErr w:type="spellStart"/>
      <w:r w:rsidRPr="00B80665">
        <w:rPr>
          <w:rFonts w:ascii="Consolas" w:hAnsi="Consolas" w:cstheme="majorHAnsi"/>
        </w:rPr>
        <w:t>audioSource</w:t>
      </w:r>
      <w:proofErr w:type="spellEnd"/>
      <w:r>
        <w:rPr>
          <w:rFonts w:asciiTheme="majorHAnsi" w:hAnsiTheme="majorHAnsi" w:cstheme="majorHAnsi"/>
        </w:rPr>
        <w:t xml:space="preserve"> is </w:t>
      </w:r>
      <w:r w:rsidR="008B40D0">
        <w:rPr>
          <w:rFonts w:asciiTheme="majorHAnsi" w:hAnsiTheme="majorHAnsi" w:cstheme="majorHAnsi"/>
        </w:rPr>
        <w:t xml:space="preserve">de audiobron waarvan wordt opgenomen. Aangezien </w:t>
      </w:r>
      <w:r w:rsidR="00720C01">
        <w:rPr>
          <w:rFonts w:asciiTheme="majorHAnsi" w:hAnsiTheme="majorHAnsi" w:cstheme="majorHAnsi"/>
        </w:rPr>
        <w:t>er</w:t>
      </w:r>
      <w:r w:rsidR="008B40D0">
        <w:rPr>
          <w:rFonts w:asciiTheme="majorHAnsi" w:hAnsiTheme="majorHAnsi" w:cstheme="majorHAnsi"/>
        </w:rPr>
        <w:t xml:space="preserve"> </w:t>
      </w:r>
      <w:r w:rsidR="00532361">
        <w:rPr>
          <w:rFonts w:asciiTheme="majorHAnsi" w:hAnsiTheme="majorHAnsi" w:cstheme="majorHAnsi"/>
        </w:rPr>
        <w:t xml:space="preserve">met de microfoon van het toestel </w:t>
      </w:r>
      <w:r w:rsidR="00720C01">
        <w:rPr>
          <w:rFonts w:asciiTheme="majorHAnsi" w:hAnsiTheme="majorHAnsi" w:cstheme="majorHAnsi"/>
        </w:rPr>
        <w:t>moet worden opgenomen</w:t>
      </w:r>
      <w:r w:rsidR="00532361">
        <w:rPr>
          <w:rFonts w:asciiTheme="majorHAnsi" w:hAnsiTheme="majorHAnsi" w:cstheme="majorHAnsi"/>
        </w:rPr>
        <w:t xml:space="preserve"> gebruiken we </w:t>
      </w:r>
      <w:proofErr w:type="spellStart"/>
      <w:r w:rsidR="00CF2824" w:rsidRPr="00B80665">
        <w:rPr>
          <w:rFonts w:ascii="Consolas" w:hAnsi="Consolas" w:cstheme="majorHAnsi"/>
        </w:rPr>
        <w:t>MediaRecorder.AudioSource.MIC</w:t>
      </w:r>
      <w:proofErr w:type="spellEnd"/>
      <w:sdt>
        <w:sdtPr>
          <w:rPr>
            <w:rFonts w:ascii="Consolas" w:hAnsi="Consolas" w:cstheme="majorHAnsi"/>
          </w:rPr>
          <w:id w:val="-919173810"/>
          <w:citation/>
        </w:sdtPr>
        <w:sdtEndPr/>
        <w:sdtContent>
          <w:r w:rsidR="006A67D6">
            <w:rPr>
              <w:rFonts w:ascii="Consolas" w:hAnsi="Consolas" w:cstheme="majorHAnsi"/>
            </w:rPr>
            <w:fldChar w:fldCharType="begin"/>
          </w:r>
          <w:r w:rsidR="00995AE7">
            <w:rPr>
              <w:rFonts w:asciiTheme="majorHAnsi" w:hAnsiTheme="majorHAnsi" w:cstheme="majorHAnsi"/>
            </w:rPr>
            <w:instrText xml:space="preserve">CITATION Goo182 \l 1043 </w:instrText>
          </w:r>
          <w:r w:rsidR="006A67D6">
            <w:rPr>
              <w:rFonts w:ascii="Consolas" w:hAnsi="Consolas" w:cstheme="majorHAnsi"/>
            </w:rPr>
            <w:fldChar w:fldCharType="separate"/>
          </w:r>
          <w:r w:rsidR="00D0438F">
            <w:rPr>
              <w:rFonts w:asciiTheme="majorHAnsi" w:hAnsiTheme="majorHAnsi" w:cstheme="majorHAnsi"/>
              <w:noProof/>
            </w:rPr>
            <w:t xml:space="preserve"> </w:t>
          </w:r>
          <w:r w:rsidR="00D0438F" w:rsidRPr="00D0438F">
            <w:rPr>
              <w:rFonts w:asciiTheme="majorHAnsi" w:hAnsiTheme="majorHAnsi" w:cstheme="majorHAnsi"/>
              <w:noProof/>
            </w:rPr>
            <w:t>(Google, 2018c)</w:t>
          </w:r>
          <w:r w:rsidR="006A67D6">
            <w:rPr>
              <w:rFonts w:ascii="Consolas" w:hAnsi="Consolas" w:cstheme="majorHAnsi"/>
            </w:rPr>
            <w:fldChar w:fldCharType="end"/>
          </w:r>
        </w:sdtContent>
      </w:sdt>
      <w:r w:rsidR="006A67D6">
        <w:rPr>
          <w:rFonts w:asciiTheme="majorHAnsi" w:hAnsiTheme="majorHAnsi" w:cstheme="majorHAnsi"/>
        </w:rPr>
        <w:t>.</w:t>
      </w:r>
      <w:r w:rsidR="00CF2824">
        <w:rPr>
          <w:rFonts w:asciiTheme="majorHAnsi" w:hAnsiTheme="majorHAnsi" w:cstheme="majorHAnsi"/>
        </w:rPr>
        <w:t xml:space="preserve"> </w:t>
      </w:r>
      <w:proofErr w:type="spellStart"/>
      <w:r w:rsidR="00720C01" w:rsidRPr="00B80665">
        <w:rPr>
          <w:rFonts w:ascii="Consolas" w:hAnsi="Consolas" w:cstheme="majorHAnsi"/>
        </w:rPr>
        <w:t>sampleRateInHz</w:t>
      </w:r>
      <w:proofErr w:type="spellEnd"/>
      <w:r w:rsidR="00720C01">
        <w:rPr>
          <w:rFonts w:asciiTheme="majorHAnsi" w:hAnsiTheme="majorHAnsi" w:cstheme="majorHAnsi"/>
        </w:rPr>
        <w:t xml:space="preserve"> is de bemonsteringsfrequentie</w:t>
      </w:r>
      <w:r w:rsidR="003D20C3">
        <w:rPr>
          <w:rFonts w:asciiTheme="majorHAnsi" w:hAnsiTheme="majorHAnsi" w:cstheme="majorHAnsi"/>
        </w:rPr>
        <w:t xml:space="preserve"> in Hertz. </w:t>
      </w:r>
      <w:r w:rsidR="00956D6C">
        <w:rPr>
          <w:rFonts w:asciiTheme="majorHAnsi" w:hAnsiTheme="majorHAnsi" w:cstheme="majorHAnsi"/>
        </w:rPr>
        <w:t xml:space="preserve">Aangezien 44100Hz de enige waarde is die gegarandeerd op alle toestellen werkt, wordt er hier de waarde </w:t>
      </w:r>
      <w:r w:rsidR="00956D6C" w:rsidRPr="00B80665">
        <w:rPr>
          <w:rFonts w:ascii="Consolas" w:hAnsi="Consolas" w:cstheme="majorHAnsi"/>
        </w:rPr>
        <w:t>44100</w:t>
      </w:r>
      <w:r w:rsidR="00956D6C">
        <w:rPr>
          <w:rFonts w:asciiTheme="majorHAnsi" w:hAnsiTheme="majorHAnsi" w:cstheme="majorHAnsi"/>
        </w:rPr>
        <w:t xml:space="preserve"> gebruikt.</w:t>
      </w:r>
      <w:r w:rsidR="00654A3D">
        <w:rPr>
          <w:rFonts w:asciiTheme="majorHAnsi" w:hAnsiTheme="majorHAnsi" w:cstheme="majorHAnsi"/>
        </w:rPr>
        <w:t xml:space="preserve"> </w:t>
      </w:r>
      <w:proofErr w:type="spellStart"/>
      <w:r w:rsidR="00930B3F" w:rsidRPr="006B099B">
        <w:rPr>
          <w:rFonts w:ascii="Consolas" w:hAnsi="Consolas" w:cstheme="majorHAnsi"/>
        </w:rPr>
        <w:t>channelConfig</w:t>
      </w:r>
      <w:proofErr w:type="spellEnd"/>
      <w:r w:rsidR="00930B3F">
        <w:rPr>
          <w:rFonts w:asciiTheme="majorHAnsi" w:hAnsiTheme="majorHAnsi" w:cstheme="majorHAnsi"/>
        </w:rPr>
        <w:t xml:space="preserve"> is het aantal kanalen dat gebruikt wordt voor de opname. Er is keuze uit mono en stereo. Aangezien de server maar een kanaal accepteert wordt er hier voor </w:t>
      </w:r>
      <w:proofErr w:type="spellStart"/>
      <w:r w:rsidR="006B099B" w:rsidRPr="006B099B">
        <w:rPr>
          <w:rFonts w:ascii="Consolas" w:hAnsi="Consolas" w:cstheme="majorHAnsi"/>
        </w:rPr>
        <w:t>AudioFormat.CHANNEL_IN_MONO</w:t>
      </w:r>
      <w:proofErr w:type="spellEnd"/>
      <w:r w:rsidR="006B099B">
        <w:rPr>
          <w:rFonts w:asciiTheme="majorHAnsi" w:hAnsiTheme="majorHAnsi" w:cstheme="majorHAnsi"/>
        </w:rPr>
        <w:t xml:space="preserve"> gekozen. </w:t>
      </w:r>
      <w:proofErr w:type="spellStart"/>
      <w:r w:rsidR="006B099B" w:rsidRPr="001E1CCE">
        <w:rPr>
          <w:rFonts w:ascii="Consolas" w:hAnsi="Consolas" w:cstheme="majorHAnsi"/>
        </w:rPr>
        <w:t>audioFormat</w:t>
      </w:r>
      <w:proofErr w:type="spellEnd"/>
      <w:r w:rsidR="006B099B">
        <w:rPr>
          <w:rFonts w:asciiTheme="majorHAnsi" w:hAnsiTheme="majorHAnsi" w:cstheme="majorHAnsi"/>
        </w:rPr>
        <w:t xml:space="preserve"> is </w:t>
      </w:r>
      <w:r w:rsidR="00A45565">
        <w:rPr>
          <w:rFonts w:asciiTheme="majorHAnsi" w:hAnsiTheme="majorHAnsi" w:cstheme="majorHAnsi"/>
        </w:rPr>
        <w:t xml:space="preserve">de codering van de opgenomen audio. </w:t>
      </w:r>
      <w:r w:rsidR="006C1D14">
        <w:rPr>
          <w:rFonts w:asciiTheme="majorHAnsi" w:hAnsiTheme="majorHAnsi" w:cstheme="majorHAnsi"/>
        </w:rPr>
        <w:t xml:space="preserve">Er moet ruwe data naar de server verzonden worden, en omdat de </w:t>
      </w:r>
      <w:r w:rsidR="001E1CCE">
        <w:rPr>
          <w:rFonts w:asciiTheme="majorHAnsi" w:hAnsiTheme="majorHAnsi" w:cstheme="majorHAnsi"/>
        </w:rPr>
        <w:t>compatibiliteit</w:t>
      </w:r>
      <w:r w:rsidR="006C1D14">
        <w:rPr>
          <w:rFonts w:asciiTheme="majorHAnsi" w:hAnsiTheme="majorHAnsi" w:cstheme="majorHAnsi"/>
        </w:rPr>
        <w:t xml:space="preserve"> zo </w:t>
      </w:r>
      <w:r w:rsidR="006C1D14">
        <w:rPr>
          <w:rFonts w:asciiTheme="majorHAnsi" w:hAnsiTheme="majorHAnsi" w:cstheme="majorHAnsi"/>
        </w:rPr>
        <w:lastRenderedPageBreak/>
        <w:t xml:space="preserve">groot mogelijk moet zijn, is er gekozen voor </w:t>
      </w:r>
      <w:r w:rsidR="002B3974" w:rsidRPr="001E1CCE">
        <w:rPr>
          <w:rFonts w:ascii="Consolas" w:hAnsi="Consolas" w:cstheme="majorHAnsi"/>
        </w:rPr>
        <w:t>AudioFormat.ENCODING_PCM_16BIT</w:t>
      </w:r>
      <w:r w:rsidR="002B3974">
        <w:rPr>
          <w:rFonts w:asciiTheme="majorHAnsi" w:hAnsiTheme="majorHAnsi" w:cstheme="majorHAnsi"/>
        </w:rPr>
        <w:t>, aangezien dit de enige ruwe codering is die door alle toestellen ondersteund wordt</w:t>
      </w:r>
      <w:r w:rsidR="006C63EE">
        <w:rPr>
          <w:rFonts w:asciiTheme="majorHAnsi" w:hAnsiTheme="majorHAnsi" w:cstheme="majorHAnsi"/>
        </w:rPr>
        <w:t xml:space="preserve"> </w:t>
      </w:r>
      <w:sdt>
        <w:sdtPr>
          <w:rPr>
            <w:rFonts w:asciiTheme="majorHAnsi" w:hAnsiTheme="majorHAnsi" w:cstheme="majorHAnsi"/>
          </w:rPr>
          <w:id w:val="795868163"/>
          <w:citation/>
        </w:sdtPr>
        <w:sdtEndPr/>
        <w:sdtContent>
          <w:r w:rsidR="006C63EE">
            <w:rPr>
              <w:rFonts w:asciiTheme="majorHAnsi" w:hAnsiTheme="majorHAnsi" w:cstheme="majorHAnsi"/>
            </w:rPr>
            <w:fldChar w:fldCharType="begin"/>
          </w:r>
          <w:r w:rsidR="00FB43AF">
            <w:rPr>
              <w:rFonts w:asciiTheme="majorHAnsi" w:hAnsiTheme="majorHAnsi" w:cstheme="majorHAnsi"/>
            </w:rPr>
            <w:instrText xml:space="preserve">CITATION Goo181 \l 1043 </w:instrText>
          </w:r>
          <w:r w:rsidR="006C63EE">
            <w:rPr>
              <w:rFonts w:asciiTheme="majorHAnsi" w:hAnsiTheme="majorHAnsi" w:cstheme="majorHAnsi"/>
            </w:rPr>
            <w:fldChar w:fldCharType="separate"/>
          </w:r>
          <w:r w:rsidR="00D0438F" w:rsidRPr="00D0438F">
            <w:rPr>
              <w:rFonts w:asciiTheme="majorHAnsi" w:hAnsiTheme="majorHAnsi" w:cstheme="majorHAnsi"/>
              <w:noProof/>
            </w:rPr>
            <w:t>(Google, 2018a)</w:t>
          </w:r>
          <w:r w:rsidR="006C63EE">
            <w:rPr>
              <w:rFonts w:asciiTheme="majorHAnsi" w:hAnsiTheme="majorHAnsi" w:cstheme="majorHAnsi"/>
            </w:rPr>
            <w:fldChar w:fldCharType="end"/>
          </w:r>
        </w:sdtContent>
      </w:sdt>
      <w:r w:rsidR="002B3974">
        <w:rPr>
          <w:rFonts w:asciiTheme="majorHAnsi" w:hAnsiTheme="majorHAnsi" w:cstheme="majorHAnsi"/>
        </w:rPr>
        <w:t>.</w:t>
      </w:r>
      <w:r w:rsidR="00AC1EB0">
        <w:rPr>
          <w:rFonts w:asciiTheme="majorHAnsi" w:hAnsiTheme="majorHAnsi" w:cstheme="majorHAnsi"/>
        </w:rPr>
        <w:t xml:space="preserve"> Het laatste argument, </w:t>
      </w:r>
      <w:proofErr w:type="spellStart"/>
      <w:r w:rsidR="00AC1EB0" w:rsidRPr="001E1CCE">
        <w:rPr>
          <w:rFonts w:ascii="Consolas" w:hAnsi="Consolas" w:cstheme="majorHAnsi"/>
        </w:rPr>
        <w:t>bufferSizeInBytes</w:t>
      </w:r>
      <w:proofErr w:type="spellEnd"/>
      <w:r w:rsidR="00AC1EB0">
        <w:rPr>
          <w:rFonts w:asciiTheme="majorHAnsi" w:hAnsiTheme="majorHAnsi" w:cstheme="majorHAnsi"/>
        </w:rPr>
        <w:t>, moet worden berekend met de func</w:t>
      </w:r>
      <w:r w:rsidR="00C1661D">
        <w:rPr>
          <w:rFonts w:asciiTheme="majorHAnsi" w:hAnsiTheme="majorHAnsi" w:cstheme="majorHAnsi"/>
        </w:rPr>
        <w:t>tie</w:t>
      </w:r>
      <w:r w:rsidR="009A6FF2">
        <w:rPr>
          <w:rFonts w:asciiTheme="majorHAnsi" w:hAnsiTheme="majorHAnsi" w:cstheme="majorHAnsi"/>
        </w:rPr>
        <w:t>:</w:t>
      </w:r>
      <w:r w:rsidR="00C1661D">
        <w:rPr>
          <w:rFonts w:asciiTheme="majorHAnsi" w:hAnsiTheme="majorHAnsi" w:cstheme="majorHAnsi"/>
        </w:rPr>
        <w:br/>
      </w:r>
      <w:r w:rsidR="00C1661D" w:rsidRPr="00CC49F3">
        <w:rPr>
          <w:rFonts w:ascii="Consolas" w:hAnsi="Consolas" w:cstheme="majorHAnsi"/>
        </w:rPr>
        <w:t xml:space="preserve">public </w:t>
      </w:r>
      <w:proofErr w:type="spellStart"/>
      <w:r w:rsidR="00C1661D" w:rsidRPr="00CC49F3">
        <w:rPr>
          <w:rFonts w:ascii="Consolas" w:hAnsi="Consolas" w:cstheme="majorHAnsi"/>
        </w:rPr>
        <w:t>static</w:t>
      </w:r>
      <w:proofErr w:type="spellEnd"/>
      <w:r w:rsidR="00C1661D" w:rsidRPr="00CC49F3">
        <w:rPr>
          <w:rFonts w:ascii="Consolas" w:hAnsi="Consolas" w:cstheme="majorHAnsi"/>
        </w:rPr>
        <w:t xml:space="preserve"> int </w:t>
      </w:r>
      <w:proofErr w:type="spellStart"/>
      <w:r w:rsidR="00C1661D" w:rsidRPr="00CC49F3">
        <w:rPr>
          <w:rFonts w:ascii="Consolas" w:hAnsi="Consolas" w:cstheme="majorHAnsi"/>
        </w:rPr>
        <w:t>getMinBufferSize</w:t>
      </w:r>
      <w:proofErr w:type="spellEnd"/>
      <w:r w:rsidR="00C1661D" w:rsidRPr="00CC49F3">
        <w:rPr>
          <w:rFonts w:ascii="Consolas" w:hAnsi="Consolas" w:cstheme="majorHAnsi"/>
        </w:rPr>
        <w:t xml:space="preserve"> (int </w:t>
      </w:r>
      <w:proofErr w:type="spellStart"/>
      <w:r w:rsidR="00C1661D" w:rsidRPr="00CC49F3">
        <w:rPr>
          <w:rFonts w:ascii="Consolas" w:hAnsi="Consolas" w:cstheme="majorHAnsi"/>
        </w:rPr>
        <w:t>sampleRateInHz</w:t>
      </w:r>
      <w:proofErr w:type="spellEnd"/>
      <w:r w:rsidR="00C1661D" w:rsidRPr="00CC49F3">
        <w:rPr>
          <w:rFonts w:ascii="Consolas" w:hAnsi="Consolas" w:cstheme="majorHAnsi"/>
        </w:rPr>
        <w:t xml:space="preserve">, int </w:t>
      </w:r>
      <w:proofErr w:type="spellStart"/>
      <w:r w:rsidR="00C1661D" w:rsidRPr="00CC49F3">
        <w:rPr>
          <w:rFonts w:ascii="Consolas" w:hAnsi="Consolas" w:cstheme="majorHAnsi"/>
        </w:rPr>
        <w:t>channelConfig</w:t>
      </w:r>
      <w:proofErr w:type="spellEnd"/>
      <w:r w:rsidR="00C1661D" w:rsidRPr="00CC49F3">
        <w:rPr>
          <w:rFonts w:ascii="Consolas" w:hAnsi="Consolas" w:cstheme="majorHAnsi"/>
        </w:rPr>
        <w:t xml:space="preserve">, int </w:t>
      </w:r>
      <w:proofErr w:type="spellStart"/>
      <w:r w:rsidR="00C1661D" w:rsidRPr="00CC49F3">
        <w:rPr>
          <w:rFonts w:ascii="Consolas" w:hAnsi="Consolas" w:cstheme="majorHAnsi"/>
        </w:rPr>
        <w:t>audioFormat</w:t>
      </w:r>
      <w:proofErr w:type="spellEnd"/>
      <w:r w:rsidR="00C1661D" w:rsidRPr="00CC49F3">
        <w:rPr>
          <w:rFonts w:ascii="Consolas" w:hAnsi="Consolas" w:cstheme="majorHAnsi"/>
        </w:rPr>
        <w:t>)</w:t>
      </w:r>
    </w:p>
    <w:p w14:paraId="7DAEF49C" w14:textId="32FB0E31" w:rsidR="00471413" w:rsidRDefault="001E1CCE" w:rsidP="00870ED6">
      <w:pPr>
        <w:rPr>
          <w:rFonts w:cstheme="minorHAnsi"/>
        </w:rPr>
      </w:pPr>
      <w:r>
        <w:rPr>
          <w:rFonts w:asciiTheme="majorHAnsi" w:hAnsiTheme="majorHAnsi" w:cstheme="majorHAnsi"/>
        </w:rPr>
        <w:t xml:space="preserve">Hiervoor worden dezelfde waarden gebruikt als voor </w:t>
      </w:r>
      <w:r w:rsidR="00B52599">
        <w:rPr>
          <w:rFonts w:asciiTheme="majorHAnsi" w:hAnsiTheme="majorHAnsi" w:cstheme="majorHAnsi"/>
        </w:rPr>
        <w:t xml:space="preserve">de </w:t>
      </w:r>
      <w:proofErr w:type="spellStart"/>
      <w:r w:rsidR="00B52599">
        <w:rPr>
          <w:rFonts w:ascii="Consolas" w:hAnsi="Consolas" w:cstheme="majorHAnsi"/>
        </w:rPr>
        <w:t>AudioRecord</w:t>
      </w:r>
      <w:proofErr w:type="spellEnd"/>
      <w:r w:rsidR="00B52599">
        <w:rPr>
          <w:rFonts w:cstheme="minorHAnsi"/>
        </w:rPr>
        <w:t xml:space="preserve"> </w:t>
      </w:r>
      <w:proofErr w:type="spellStart"/>
      <w:r w:rsidR="00B52599">
        <w:rPr>
          <w:rFonts w:cstheme="minorHAnsi"/>
        </w:rPr>
        <w:t>instance</w:t>
      </w:r>
      <w:proofErr w:type="spellEnd"/>
      <w:r w:rsidR="00B52599">
        <w:rPr>
          <w:rFonts w:cstheme="minorHAnsi"/>
        </w:rPr>
        <w:t xml:space="preserve">. De integer die hier vervolgens uitkomt kan worden gebruikt </w:t>
      </w:r>
      <w:r w:rsidR="001533AD">
        <w:rPr>
          <w:rFonts w:cstheme="minorHAnsi"/>
        </w:rPr>
        <w:t xml:space="preserve">in de </w:t>
      </w:r>
      <w:proofErr w:type="spellStart"/>
      <w:r w:rsidR="001533AD">
        <w:rPr>
          <w:rFonts w:ascii="Consolas" w:hAnsi="Consolas" w:cstheme="minorHAnsi"/>
        </w:rPr>
        <w:t>AudioRecord</w:t>
      </w:r>
      <w:proofErr w:type="spellEnd"/>
      <w:r w:rsidR="001533AD">
        <w:rPr>
          <w:rFonts w:ascii="Consolas" w:hAnsi="Consolas" w:cstheme="minorHAnsi"/>
        </w:rPr>
        <w:t>(...)</w:t>
      </w:r>
      <w:r w:rsidR="00471413">
        <w:rPr>
          <w:rFonts w:cstheme="minorHAnsi"/>
        </w:rPr>
        <w:t xml:space="preserve"> functie.</w:t>
      </w:r>
      <w:r w:rsidR="00F35375">
        <w:rPr>
          <w:rFonts w:cstheme="minorHAnsi"/>
        </w:rPr>
        <w:t xml:space="preserve"> </w:t>
      </w:r>
      <w:r w:rsidR="00471413">
        <w:rPr>
          <w:rFonts w:cstheme="minorHAnsi"/>
        </w:rPr>
        <w:t xml:space="preserve">Na het aanmaken van de </w:t>
      </w:r>
      <w:proofErr w:type="spellStart"/>
      <w:r w:rsidR="00471413" w:rsidRPr="00CF44BC">
        <w:rPr>
          <w:rFonts w:ascii="Consolas" w:hAnsi="Consolas" w:cstheme="minorHAnsi"/>
        </w:rPr>
        <w:t>AudioRecord</w:t>
      </w:r>
      <w:proofErr w:type="spellEnd"/>
      <w:r w:rsidR="00471413">
        <w:rPr>
          <w:rFonts w:cstheme="minorHAnsi"/>
        </w:rPr>
        <w:t xml:space="preserve"> </w:t>
      </w:r>
      <w:proofErr w:type="spellStart"/>
      <w:r w:rsidR="00471413">
        <w:rPr>
          <w:rFonts w:cstheme="minorHAnsi"/>
        </w:rPr>
        <w:t>instance</w:t>
      </w:r>
      <w:proofErr w:type="spellEnd"/>
      <w:r w:rsidR="00471413">
        <w:rPr>
          <w:rFonts w:cstheme="minorHAnsi"/>
        </w:rPr>
        <w:t xml:space="preserve">, kan de opname gestart worden met </w:t>
      </w:r>
      <w:proofErr w:type="spellStart"/>
      <w:r w:rsidR="005851E6" w:rsidRPr="00CF44BC">
        <w:rPr>
          <w:rFonts w:ascii="Consolas" w:hAnsi="Consolas" w:cstheme="minorHAnsi"/>
        </w:rPr>
        <w:t>audioRecord.startRecording</w:t>
      </w:r>
      <w:proofErr w:type="spellEnd"/>
      <w:r w:rsidR="005851E6" w:rsidRPr="00CF44BC">
        <w:rPr>
          <w:rFonts w:ascii="Consolas" w:hAnsi="Consolas" w:cstheme="minorHAnsi"/>
        </w:rPr>
        <w:t>()</w:t>
      </w:r>
      <w:r w:rsidR="005851E6">
        <w:rPr>
          <w:rFonts w:cstheme="minorHAnsi"/>
        </w:rPr>
        <w:t xml:space="preserve"> </w:t>
      </w:r>
      <w:sdt>
        <w:sdtPr>
          <w:rPr>
            <w:rFonts w:cstheme="minorHAnsi"/>
          </w:rPr>
          <w:id w:val="-1469038432"/>
          <w:citation/>
        </w:sdtPr>
        <w:sdtEndPr/>
        <w:sdtContent>
          <w:r w:rsidR="00A44008">
            <w:rPr>
              <w:rFonts w:cstheme="minorHAnsi"/>
            </w:rPr>
            <w:fldChar w:fldCharType="begin"/>
          </w:r>
          <w:r w:rsidR="00FB43AF">
            <w:rPr>
              <w:rFonts w:cstheme="minorHAnsi"/>
            </w:rPr>
            <w:instrText xml:space="preserve">CITATION Goo18 \l 1043 </w:instrText>
          </w:r>
          <w:r w:rsidR="00A44008">
            <w:rPr>
              <w:rFonts w:cstheme="minorHAnsi"/>
            </w:rPr>
            <w:fldChar w:fldCharType="separate"/>
          </w:r>
          <w:r w:rsidR="00D0438F" w:rsidRPr="00D0438F">
            <w:rPr>
              <w:rFonts w:cstheme="minorHAnsi"/>
              <w:noProof/>
            </w:rPr>
            <w:t>(Google, 2018b)</w:t>
          </w:r>
          <w:r w:rsidR="00A44008">
            <w:rPr>
              <w:rFonts w:cstheme="minorHAnsi"/>
            </w:rPr>
            <w:fldChar w:fldCharType="end"/>
          </w:r>
        </w:sdtContent>
      </w:sdt>
      <w:r w:rsidR="00A44008">
        <w:rPr>
          <w:rFonts w:cstheme="minorHAnsi"/>
        </w:rPr>
        <w:t xml:space="preserve"> en vervolgens kan de data worden uitgelezen met</w:t>
      </w:r>
      <w:r w:rsidR="004E58C3">
        <w:rPr>
          <w:rFonts w:cstheme="minorHAnsi"/>
        </w:rPr>
        <w:t>:</w:t>
      </w:r>
      <w:r w:rsidR="004E58C3">
        <w:rPr>
          <w:rFonts w:cstheme="minorHAnsi"/>
        </w:rPr>
        <w:br/>
      </w:r>
      <w:r w:rsidR="00870ED6" w:rsidRPr="00CF44BC">
        <w:rPr>
          <w:rFonts w:ascii="Consolas" w:hAnsi="Consolas" w:cstheme="minorHAnsi"/>
        </w:rPr>
        <w:t xml:space="preserve">public int </w:t>
      </w:r>
      <w:proofErr w:type="spellStart"/>
      <w:r w:rsidR="00870ED6" w:rsidRPr="00CF44BC">
        <w:rPr>
          <w:rFonts w:ascii="Consolas" w:hAnsi="Consolas" w:cstheme="minorHAnsi"/>
        </w:rPr>
        <w:t>read</w:t>
      </w:r>
      <w:proofErr w:type="spellEnd"/>
      <w:r w:rsidR="00870ED6" w:rsidRPr="00CF44BC">
        <w:rPr>
          <w:rFonts w:ascii="Consolas" w:hAnsi="Consolas" w:cstheme="minorHAnsi"/>
        </w:rPr>
        <w:t xml:space="preserve"> (short[] </w:t>
      </w:r>
      <w:proofErr w:type="spellStart"/>
      <w:r w:rsidR="00870ED6" w:rsidRPr="00CF44BC">
        <w:rPr>
          <w:rFonts w:ascii="Consolas" w:hAnsi="Consolas" w:cstheme="minorHAnsi"/>
        </w:rPr>
        <w:t>audioData</w:t>
      </w:r>
      <w:proofErr w:type="spellEnd"/>
      <w:r w:rsidR="00870ED6" w:rsidRPr="00CF44BC">
        <w:rPr>
          <w:rFonts w:ascii="Consolas" w:hAnsi="Consolas" w:cstheme="minorHAnsi"/>
        </w:rPr>
        <w:t xml:space="preserve">, int </w:t>
      </w:r>
      <w:proofErr w:type="spellStart"/>
      <w:r w:rsidR="00870ED6" w:rsidRPr="00CF44BC">
        <w:rPr>
          <w:rFonts w:ascii="Consolas" w:hAnsi="Consolas" w:cstheme="minorHAnsi"/>
        </w:rPr>
        <w:t>offsetInShorts</w:t>
      </w:r>
      <w:proofErr w:type="spellEnd"/>
      <w:r w:rsidR="00870ED6" w:rsidRPr="00CF44BC">
        <w:rPr>
          <w:rFonts w:ascii="Consolas" w:hAnsi="Consolas" w:cstheme="minorHAnsi"/>
        </w:rPr>
        <w:t xml:space="preserve">, int </w:t>
      </w:r>
      <w:proofErr w:type="spellStart"/>
      <w:r w:rsidR="00870ED6" w:rsidRPr="00CF44BC">
        <w:rPr>
          <w:rFonts w:ascii="Consolas" w:hAnsi="Consolas" w:cstheme="minorHAnsi"/>
        </w:rPr>
        <w:t>sizeInShorts</w:t>
      </w:r>
      <w:proofErr w:type="spellEnd"/>
      <w:r w:rsidR="00870ED6" w:rsidRPr="00CF44BC">
        <w:rPr>
          <w:rFonts w:ascii="Consolas" w:hAnsi="Consolas" w:cstheme="minorHAnsi"/>
        </w:rPr>
        <w:t>)</w:t>
      </w:r>
      <w:r w:rsidR="006E6F1B" w:rsidRPr="00CF44BC">
        <w:rPr>
          <w:rFonts w:cstheme="minorHAnsi"/>
        </w:rPr>
        <w:t xml:space="preserve"> </w:t>
      </w:r>
      <w:r w:rsidR="004E58C3">
        <w:rPr>
          <w:rFonts w:cstheme="minorHAnsi"/>
        </w:rPr>
        <w:br/>
      </w:r>
      <w:r w:rsidR="004E58C3">
        <w:rPr>
          <w:rFonts w:cstheme="minorHAnsi"/>
        </w:rPr>
        <w:br/>
      </w:r>
      <w:proofErr w:type="spellStart"/>
      <w:r w:rsidR="006E6F1B" w:rsidRPr="00CF44BC">
        <w:rPr>
          <w:rFonts w:ascii="Consolas" w:hAnsi="Consolas" w:cstheme="minorHAnsi"/>
        </w:rPr>
        <w:t>audioData</w:t>
      </w:r>
      <w:proofErr w:type="spellEnd"/>
      <w:r w:rsidR="006E6F1B">
        <w:rPr>
          <w:rFonts w:cstheme="minorHAnsi"/>
        </w:rPr>
        <w:t xml:space="preserve"> is een array</w:t>
      </w:r>
      <w:r w:rsidR="00220C03">
        <w:rPr>
          <w:rFonts w:cstheme="minorHAnsi"/>
        </w:rPr>
        <w:t xml:space="preserve"> waarnaar de opgenomen data toegesch</w:t>
      </w:r>
      <w:r w:rsidR="00F51415">
        <w:rPr>
          <w:rFonts w:cstheme="minorHAnsi"/>
        </w:rPr>
        <w:t>re</w:t>
      </w:r>
      <w:r w:rsidR="00220C03">
        <w:rPr>
          <w:rFonts w:cstheme="minorHAnsi"/>
        </w:rPr>
        <w:t xml:space="preserve">ven wordt beginnend bij de index </w:t>
      </w:r>
      <w:proofErr w:type="spellStart"/>
      <w:r w:rsidR="00220C03" w:rsidRPr="00CF44BC">
        <w:rPr>
          <w:rFonts w:ascii="Consolas" w:hAnsi="Consolas" w:cstheme="minorHAnsi"/>
        </w:rPr>
        <w:t>offsetInShorts</w:t>
      </w:r>
      <w:proofErr w:type="spellEnd"/>
      <w:r w:rsidR="00220C03">
        <w:rPr>
          <w:rFonts w:cstheme="minorHAnsi"/>
        </w:rPr>
        <w:t xml:space="preserve"> en een lengte van </w:t>
      </w:r>
      <w:proofErr w:type="spellStart"/>
      <w:r w:rsidR="00220C03" w:rsidRPr="00CF44BC">
        <w:rPr>
          <w:rFonts w:ascii="Consolas" w:hAnsi="Consolas" w:cstheme="minorHAnsi"/>
        </w:rPr>
        <w:t>sizeInShorts</w:t>
      </w:r>
      <w:proofErr w:type="spellEnd"/>
      <w:r w:rsidR="00220C03">
        <w:rPr>
          <w:rFonts w:cstheme="minorHAnsi"/>
        </w:rPr>
        <w:t xml:space="preserve">. </w:t>
      </w:r>
      <w:proofErr w:type="spellStart"/>
      <w:r w:rsidR="00220C03" w:rsidRPr="00CF44BC">
        <w:rPr>
          <w:rFonts w:ascii="Consolas" w:hAnsi="Consolas" w:cstheme="minorHAnsi"/>
        </w:rPr>
        <w:t>sizeInShorts</w:t>
      </w:r>
      <w:proofErr w:type="spellEnd"/>
      <w:r w:rsidR="00220C03">
        <w:rPr>
          <w:rFonts w:cstheme="minorHAnsi"/>
        </w:rPr>
        <w:t xml:space="preserve"> kan berekend worden door de bemonsteringsfrequentie te vermenigvuldigen </w:t>
      </w:r>
      <w:r w:rsidR="00CF44BC">
        <w:rPr>
          <w:rFonts w:cstheme="minorHAnsi"/>
        </w:rPr>
        <w:t>met het aantal seconden dat moet worden opgenomen.</w:t>
      </w:r>
      <w:r w:rsidR="00F35375">
        <w:rPr>
          <w:rFonts w:cstheme="minorHAnsi"/>
        </w:rPr>
        <w:t xml:space="preserve"> Omdat de </w:t>
      </w:r>
      <w:proofErr w:type="spellStart"/>
      <w:r w:rsidR="00F35375" w:rsidRPr="00F35375">
        <w:rPr>
          <w:rFonts w:ascii="Consolas" w:hAnsi="Consolas" w:cstheme="minorHAnsi"/>
        </w:rPr>
        <w:t>read</w:t>
      </w:r>
      <w:proofErr w:type="spellEnd"/>
      <w:r w:rsidR="00F35375" w:rsidRPr="00F35375">
        <w:rPr>
          <w:rFonts w:ascii="Consolas" w:hAnsi="Consolas" w:cstheme="minorHAnsi"/>
        </w:rPr>
        <w:t>(</w:t>
      </w:r>
      <w:r w:rsidR="00F35375">
        <w:rPr>
          <w:rFonts w:ascii="Consolas" w:hAnsi="Consolas" w:cstheme="minorHAnsi"/>
        </w:rPr>
        <w:t>...</w:t>
      </w:r>
      <w:r w:rsidR="00F35375" w:rsidRPr="00F35375">
        <w:rPr>
          <w:rFonts w:ascii="Consolas" w:hAnsi="Consolas" w:cstheme="minorHAnsi"/>
        </w:rPr>
        <w:t>)</w:t>
      </w:r>
      <w:r w:rsidR="00F35375">
        <w:rPr>
          <w:rFonts w:cstheme="minorHAnsi"/>
        </w:rPr>
        <w:t xml:space="preserve"> functie </w:t>
      </w:r>
      <w:r w:rsidR="00ED125B">
        <w:rPr>
          <w:rFonts w:cstheme="minorHAnsi"/>
        </w:rPr>
        <w:t>de thread waarop hij wordt uitgevoerd</w:t>
      </w:r>
      <w:r w:rsidR="00B73876">
        <w:rPr>
          <w:rFonts w:cstheme="minorHAnsi"/>
        </w:rPr>
        <w:t xml:space="preserve"> blokkeert</w:t>
      </w:r>
      <w:r w:rsidR="00ED125B">
        <w:rPr>
          <w:rFonts w:cstheme="minorHAnsi"/>
        </w:rPr>
        <w:t xml:space="preserve"> is het belangrijk om deze </w:t>
      </w:r>
      <w:r w:rsidR="001E7167">
        <w:rPr>
          <w:rFonts w:cstheme="minorHAnsi"/>
        </w:rPr>
        <w:t>functie</w:t>
      </w:r>
      <w:r w:rsidR="00ED125B">
        <w:rPr>
          <w:rFonts w:cstheme="minorHAnsi"/>
        </w:rPr>
        <w:t xml:space="preserve"> op een </w:t>
      </w:r>
      <w:r w:rsidR="0002649C">
        <w:rPr>
          <w:rFonts w:cstheme="minorHAnsi"/>
        </w:rPr>
        <w:t>andere</w:t>
      </w:r>
      <w:r w:rsidR="00ED125B">
        <w:rPr>
          <w:rFonts w:cstheme="minorHAnsi"/>
        </w:rPr>
        <w:t xml:space="preserve"> thread</w:t>
      </w:r>
      <w:r w:rsidR="0002649C">
        <w:rPr>
          <w:rFonts w:cstheme="minorHAnsi"/>
        </w:rPr>
        <w:t xml:space="preserve"> dan de UI-thread</w:t>
      </w:r>
      <w:r w:rsidR="00ED125B">
        <w:rPr>
          <w:rFonts w:cstheme="minorHAnsi"/>
        </w:rPr>
        <w:t xml:space="preserve"> uit te vo</w:t>
      </w:r>
      <w:r w:rsidR="0002649C">
        <w:rPr>
          <w:rFonts w:cstheme="minorHAnsi"/>
        </w:rPr>
        <w:t>e</w:t>
      </w:r>
      <w:r w:rsidR="00ED125B">
        <w:rPr>
          <w:rFonts w:cstheme="minorHAnsi"/>
        </w:rPr>
        <w:t>ren</w:t>
      </w:r>
      <w:r w:rsidR="0002649C">
        <w:rPr>
          <w:rFonts w:cstheme="minorHAnsi"/>
        </w:rPr>
        <w:t xml:space="preserve"> om te voorkomen dat </w:t>
      </w:r>
      <w:r w:rsidR="004454A0">
        <w:rPr>
          <w:rFonts w:cstheme="minorHAnsi"/>
        </w:rPr>
        <w:t>het beeld blijft hangen.</w:t>
      </w:r>
    </w:p>
    <w:p w14:paraId="4D5C1EDE" w14:textId="38FEFA7F" w:rsidR="004454A0" w:rsidRPr="001533AD" w:rsidRDefault="006069FE" w:rsidP="00870ED6">
      <w:pPr>
        <w:rPr>
          <w:rFonts w:cstheme="minorHAnsi"/>
        </w:rPr>
      </w:pPr>
      <w:r>
        <w:rPr>
          <w:rFonts w:cstheme="minorHAnsi"/>
        </w:rPr>
        <w:t xml:space="preserve">Na het verkrijgen van de data van een opname moet deze naar de server verstuurd worden. De gebruiker kan zelf zijn API-eindpunt kiezen (afb. 18) </w:t>
      </w:r>
      <w:r w:rsidR="0010192C">
        <w:rPr>
          <w:rFonts w:cstheme="minorHAnsi"/>
        </w:rPr>
        <w:t xml:space="preserve">waarnaar de data verstuurd wordt. </w:t>
      </w:r>
      <w:r w:rsidR="00746EFE">
        <w:rPr>
          <w:rFonts w:cstheme="minorHAnsi"/>
        </w:rPr>
        <w:t xml:space="preserve">Voor het uploaden van de data wordt gebruik gemaakt van de </w:t>
      </w:r>
      <w:proofErr w:type="spellStart"/>
      <w:r w:rsidR="00B56107">
        <w:rPr>
          <w:rFonts w:cstheme="minorHAnsi"/>
        </w:rPr>
        <w:t>OkHttp</w:t>
      </w:r>
      <w:proofErr w:type="spellEnd"/>
      <w:r w:rsidR="00B56107">
        <w:rPr>
          <w:rFonts w:cstheme="minorHAnsi"/>
        </w:rPr>
        <w:t xml:space="preserve"> </w:t>
      </w:r>
      <w:proofErr w:type="spellStart"/>
      <w:r w:rsidR="00B56107">
        <w:rPr>
          <w:rFonts w:cstheme="minorHAnsi"/>
        </w:rPr>
        <w:t>library</w:t>
      </w:r>
      <w:proofErr w:type="spellEnd"/>
      <w:sdt>
        <w:sdtPr>
          <w:rPr>
            <w:rFonts w:cstheme="minorHAnsi"/>
          </w:rPr>
          <w:id w:val="698753693"/>
          <w:citation/>
        </w:sdtPr>
        <w:sdtEndPr/>
        <w:sdtContent>
          <w:r w:rsidR="00E81D6B">
            <w:rPr>
              <w:rFonts w:cstheme="minorHAnsi"/>
            </w:rPr>
            <w:fldChar w:fldCharType="begin"/>
          </w:r>
          <w:r w:rsidR="005E5976">
            <w:rPr>
              <w:rFonts w:cstheme="minorHAnsi"/>
            </w:rPr>
            <w:instrText xml:space="preserve">CITATION Squ \l 1043 </w:instrText>
          </w:r>
          <w:r w:rsidR="00E81D6B">
            <w:rPr>
              <w:rFonts w:cstheme="minorHAnsi"/>
            </w:rPr>
            <w:fldChar w:fldCharType="separate"/>
          </w:r>
          <w:r w:rsidR="00D0438F">
            <w:rPr>
              <w:rFonts w:cstheme="minorHAnsi"/>
              <w:noProof/>
            </w:rPr>
            <w:t xml:space="preserve"> </w:t>
          </w:r>
          <w:r w:rsidR="00D0438F" w:rsidRPr="00D0438F">
            <w:rPr>
              <w:rFonts w:cstheme="minorHAnsi"/>
              <w:noProof/>
            </w:rPr>
            <w:t>(Square, sd)</w:t>
          </w:r>
          <w:r w:rsidR="00E81D6B">
            <w:rPr>
              <w:rFonts w:cstheme="minorHAnsi"/>
            </w:rPr>
            <w:fldChar w:fldCharType="end"/>
          </w:r>
        </w:sdtContent>
      </w:sdt>
      <w:r w:rsidR="00B56107">
        <w:rPr>
          <w:rFonts w:cstheme="minorHAnsi"/>
        </w:rPr>
        <w:t xml:space="preserve"> en voor het </w:t>
      </w:r>
      <w:r w:rsidR="00E81D6B">
        <w:rPr>
          <w:rFonts w:cstheme="minorHAnsi"/>
        </w:rPr>
        <w:t xml:space="preserve">verwerken van JSON wordt de GSON </w:t>
      </w:r>
      <w:proofErr w:type="spellStart"/>
      <w:r w:rsidR="00E81D6B">
        <w:rPr>
          <w:rFonts w:cstheme="minorHAnsi"/>
        </w:rPr>
        <w:t>library</w:t>
      </w:r>
      <w:proofErr w:type="spellEnd"/>
      <w:r w:rsidR="00E81D6B">
        <w:rPr>
          <w:rFonts w:cstheme="minorHAnsi"/>
        </w:rPr>
        <w:t xml:space="preserve"> </w:t>
      </w:r>
      <w:sdt>
        <w:sdtPr>
          <w:rPr>
            <w:rFonts w:cstheme="minorHAnsi"/>
          </w:rPr>
          <w:id w:val="2004236292"/>
          <w:citation/>
        </w:sdtPr>
        <w:sdtEndPr/>
        <w:sdtContent>
          <w:r w:rsidR="00E81D6B">
            <w:rPr>
              <w:rFonts w:cstheme="minorHAnsi"/>
            </w:rPr>
            <w:fldChar w:fldCharType="begin"/>
          </w:r>
          <w:r w:rsidR="00FB43AF">
            <w:rPr>
              <w:rFonts w:cstheme="minorHAnsi"/>
            </w:rPr>
            <w:instrText xml:space="preserve">CITATION Goo183 \l 1043 </w:instrText>
          </w:r>
          <w:r w:rsidR="00E81D6B">
            <w:rPr>
              <w:rFonts w:cstheme="minorHAnsi"/>
            </w:rPr>
            <w:fldChar w:fldCharType="separate"/>
          </w:r>
          <w:r w:rsidR="00D0438F" w:rsidRPr="00D0438F">
            <w:rPr>
              <w:rFonts w:cstheme="minorHAnsi"/>
              <w:noProof/>
            </w:rPr>
            <w:t>(Google, 2018d)</w:t>
          </w:r>
          <w:r w:rsidR="00E81D6B">
            <w:rPr>
              <w:rFonts w:cstheme="minorHAnsi"/>
            </w:rPr>
            <w:fldChar w:fldCharType="end"/>
          </w:r>
        </w:sdtContent>
      </w:sdt>
      <w:r w:rsidR="00E81D6B">
        <w:rPr>
          <w:rFonts w:cstheme="minorHAnsi"/>
        </w:rPr>
        <w:t xml:space="preserve"> gebruikt. Elke keer wanneer een </w:t>
      </w:r>
      <w:r w:rsidR="006426E6">
        <w:rPr>
          <w:rFonts w:cstheme="minorHAnsi"/>
        </w:rPr>
        <w:t>fragment</w:t>
      </w:r>
      <w:r w:rsidR="001907F5">
        <w:rPr>
          <w:rFonts w:cstheme="minorHAnsi"/>
        </w:rPr>
        <w:t xml:space="preserve"> van een seconde lang</w:t>
      </w:r>
      <w:r w:rsidR="006426E6">
        <w:rPr>
          <w:rFonts w:cstheme="minorHAnsi"/>
        </w:rPr>
        <w:t xml:space="preserve"> is opgenomen wordt dit geüpload naar de server die dit samenvoegt met eventueel eerde</w:t>
      </w:r>
      <w:r w:rsidR="00A529F5">
        <w:rPr>
          <w:rFonts w:cstheme="minorHAnsi"/>
        </w:rPr>
        <w:t>r</w:t>
      </w:r>
      <w:r w:rsidR="006426E6">
        <w:rPr>
          <w:rFonts w:cstheme="minorHAnsi"/>
        </w:rPr>
        <w:t xml:space="preserve"> geüploade </w:t>
      </w:r>
      <w:r w:rsidR="00CA1AD0">
        <w:rPr>
          <w:rFonts w:cstheme="minorHAnsi"/>
        </w:rPr>
        <w:t xml:space="preserve">fragmenten tot een maximum van 10 seconden. Na het opzoeken van het </w:t>
      </w:r>
      <w:r w:rsidR="00957BAD">
        <w:rPr>
          <w:rFonts w:cstheme="minorHAnsi"/>
        </w:rPr>
        <w:t>geüploade fragment in de database door de server krijgt de app een reactie terug</w:t>
      </w:r>
      <w:r w:rsidR="00496225">
        <w:rPr>
          <w:rFonts w:cstheme="minorHAnsi"/>
        </w:rPr>
        <w:t xml:space="preserve"> met daarin gegevens over de match en het gevonden origineel. Met de GSON </w:t>
      </w:r>
      <w:proofErr w:type="spellStart"/>
      <w:r w:rsidR="00496225">
        <w:rPr>
          <w:rFonts w:cstheme="minorHAnsi"/>
        </w:rPr>
        <w:t>library</w:t>
      </w:r>
      <w:proofErr w:type="spellEnd"/>
      <w:r w:rsidR="00496225">
        <w:rPr>
          <w:rFonts w:cstheme="minorHAnsi"/>
        </w:rPr>
        <w:t xml:space="preserve"> wordt dit antwoord omgezet in een Java-object</w:t>
      </w:r>
      <w:r w:rsidR="00A058E3">
        <w:rPr>
          <w:rFonts w:cstheme="minorHAnsi"/>
        </w:rPr>
        <w:t>. Wanneer er een zekere match is wordt deze door de app weergegeven op het scherm. Zodra een match gevonden is</w:t>
      </w:r>
      <w:r w:rsidR="00110740">
        <w:rPr>
          <w:rFonts w:cstheme="minorHAnsi"/>
        </w:rPr>
        <w:t xml:space="preserve"> stopt de app met zoeken en breekt alle nog openstaande verbindingen af.</w:t>
      </w:r>
    </w:p>
    <w:p w14:paraId="483ACAB7" w14:textId="7A6D3600" w:rsidR="00C30B34" w:rsidRDefault="002F2245">
      <w:pPr>
        <w:pStyle w:val="kop10"/>
      </w:pPr>
      <w:bookmarkStart w:id="6" w:name="_Toc532121682"/>
      <w:r w:rsidRPr="00E03B70">
        <w:lastRenderedPageBreak/>
        <w:t>Testen</w:t>
      </w:r>
      <w:bookmarkEnd w:id="6"/>
    </w:p>
    <w:p w14:paraId="4ABD8F97" w14:textId="6A36B9D6" w:rsidR="00E50896" w:rsidRDefault="0026024C" w:rsidP="00E50896">
      <w:r>
        <w:t xml:space="preserve">Om te beslissen of het gemaakt ontwerp aan alle eisen voldoet is </w:t>
      </w:r>
      <w:r w:rsidR="00641046">
        <w:t>er een geautomatiseerde testmethode gemaakt</w:t>
      </w:r>
      <w:r w:rsidR="0002682E">
        <w:t xml:space="preserve">. Deze testmethode bestaat uit twee delen: het genereren van testfragmenten en </w:t>
      </w:r>
      <w:r w:rsidR="00DB7940">
        <w:t>het bepalen van de nauwkeurigheid wanneer deze getest werden</w:t>
      </w:r>
      <w:r w:rsidR="00430601">
        <w:t>.</w:t>
      </w:r>
    </w:p>
    <w:p w14:paraId="50842DD8" w14:textId="5B9606E1" w:rsidR="00430601" w:rsidRDefault="00430601" w:rsidP="00430601">
      <w:pPr>
        <w:pStyle w:val="kop20"/>
      </w:pPr>
      <w:r>
        <w:t>Testfragmenten genereren</w:t>
      </w:r>
    </w:p>
    <w:p w14:paraId="2D5EDFDB" w14:textId="0B98915A" w:rsidR="00430601" w:rsidRDefault="00430601" w:rsidP="00430601">
      <w:r>
        <w:t xml:space="preserve">Om de testfragmenten te genereren zijn er twee </w:t>
      </w:r>
      <w:r w:rsidR="008F082D">
        <w:t>geluidsfragmenten nodig, namelijk het origineel en een fragment met ruis</w:t>
      </w:r>
      <w:r w:rsidR="00F05C9B">
        <w:t xml:space="preserve">. Als ruis is gekozen voor een geluidsopname van de aula tijdens de middagpauze. </w:t>
      </w:r>
      <w:r w:rsidR="00ED29AB">
        <w:t>Er is tijdens de middagpauze veel lawaai in de aula en omdat het een geluidsopname is, zit er ook ruis in verwerkt die zou ontstaan tijdens een opname</w:t>
      </w:r>
      <w:r w:rsidR="00B31352">
        <w:t>.</w:t>
      </w:r>
      <w:r w:rsidR="002C7CD5">
        <w:t xml:space="preserve"> Er is voor een geluidsopname gekozen</w:t>
      </w:r>
      <w:r w:rsidR="00BE5BB7">
        <w:t>, omdat dit een beter beeld geeft over de werkelijkheid</w:t>
      </w:r>
      <w:r w:rsidR="00C35746">
        <w:t xml:space="preserve"> dan bijvoorbeeld witte ruis</w:t>
      </w:r>
      <w:r w:rsidR="00BE5BB7">
        <w:t>.</w:t>
      </w:r>
    </w:p>
    <w:p w14:paraId="278CAD58" w14:textId="15D30306" w:rsidR="00B31352" w:rsidRDefault="00274550" w:rsidP="00430601">
      <w:r>
        <w:rPr>
          <w:noProof/>
        </w:rPr>
        <mc:AlternateContent>
          <mc:Choice Requires="wps">
            <w:drawing>
              <wp:anchor distT="0" distB="0" distL="114300" distR="114300" simplePos="0" relativeHeight="251658253" behindDoc="0" locked="0" layoutInCell="1" allowOverlap="1" wp14:anchorId="7D3FB9B1" wp14:editId="79341CAD">
                <wp:simplePos x="0" y="0"/>
                <wp:positionH relativeFrom="column">
                  <wp:posOffset>-1578610</wp:posOffset>
                </wp:positionH>
                <wp:positionV relativeFrom="paragraph">
                  <wp:posOffset>1786890</wp:posOffset>
                </wp:positionV>
                <wp:extent cx="1495425" cy="447675"/>
                <wp:effectExtent l="0" t="0" r="9525" b="0"/>
                <wp:wrapNone/>
                <wp:docPr id="84" name="Tekstvak 84"/>
                <wp:cNvGraphicFramePr/>
                <a:graphic xmlns:a="http://schemas.openxmlformats.org/drawingml/2006/main">
                  <a:graphicData uri="http://schemas.microsoft.com/office/word/2010/wordprocessingShape">
                    <wps:wsp>
                      <wps:cNvSpPr txBox="1"/>
                      <wps:spPr>
                        <a:xfrm>
                          <a:off x="0" y="0"/>
                          <a:ext cx="14954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0F3AE8" w14:textId="0CB1C76F" w:rsidR="00274550" w:rsidRPr="00C35746" w:rsidRDefault="00274550">
                            <w:pPr>
                              <w:rPr>
                                <w:color w:val="EF4623" w:themeColor="accent1"/>
                                <w:sz w:val="16"/>
                              </w:rPr>
                            </w:pPr>
                            <w:r w:rsidRPr="00C35746">
                              <w:rPr>
                                <w:color w:val="EF4623" w:themeColor="accent1"/>
                                <w:sz w:val="16"/>
                              </w:rPr>
                              <w:t>[1] Er wordt hier gebruik gemaakt van absolute waarde</w:t>
                            </w:r>
                            <w:r w:rsidR="00390121">
                              <w:rPr>
                                <w:color w:val="EF4623" w:themeColor="accent1"/>
                                <w:sz w:val="16"/>
                              </w:rPr>
                              <w:t>n</w:t>
                            </w:r>
                            <w:r w:rsidRPr="00C35746">
                              <w:rPr>
                                <w:color w:val="EF4623" w:themeColor="accent1"/>
                                <w:sz w:val="16"/>
                              </w:rPr>
                              <w:t xml:space="preserve"> omdat we de gemiddelde uitwijking willen weten, en deze kan zowel positief als negatief zijn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7D3FB9B1" id="Tekstvak 84" o:spid="_x0000_s1138" type="#_x0000_t202" style="position:absolute;margin-left:-124.3pt;margin-top:140.7pt;width:117.75pt;height:35.25pt;z-index:251658253;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" filled="f" stroked="f" strokeweight=".5pt">
                <v:textbox style="mso-fit-shape-to-text:t" inset="0,0,0,0">
                  <w:txbxContent>
                    <w:p w14:paraId="720F3AE8" w14:textId="0CB1C76F" w:rsidR="00274550" w:rsidRPr="00C35746" w:rsidRDefault="00274550">
                      <w:pPr>
                        <w:rPr>
                          <w:color w:val="EF4623" w:themeColor="accent1"/>
                          <w:sz w:val="16"/>
                        </w:rPr>
                      </w:pPr>
                      <w:r w:rsidRPr="00C35746">
                        <w:rPr>
                          <w:color w:val="EF4623" w:themeColor="accent1"/>
                          <w:sz w:val="16"/>
                        </w:rPr>
                        <w:t>[1] Er wordt hier gebruik gemaakt van absolute waarde</w:t>
                      </w:r>
                      <w:r w:rsidR="00390121">
                        <w:rPr>
                          <w:color w:val="EF4623" w:themeColor="accent1"/>
                          <w:sz w:val="16"/>
                        </w:rPr>
                        <w:t>n</w:t>
                      </w:r>
                      <w:r w:rsidRPr="00C35746">
                        <w:rPr>
                          <w:color w:val="EF4623" w:themeColor="accent1"/>
                          <w:sz w:val="16"/>
                        </w:rPr>
                        <w:t xml:space="preserve"> omdat we de gemiddelde uitwijking willen weten, en deze kan zowel positief als negatief zijn</w:t>
                      </w:r>
                    </w:p>
                  </w:txbxContent>
                </v:textbox>
              </v:shape>
            </w:pict>
          </mc:Fallback>
        </mc:AlternateContent>
      </w:r>
      <w:r w:rsidR="00B31352">
        <w:t xml:space="preserve">De testfragmenten moeten een bepaalde </w:t>
      </w:r>
      <w:r w:rsidR="0007753C">
        <w:t>signaal-ruisverhouding</w:t>
      </w:r>
      <w:r w:rsidR="00B31352">
        <w:t xml:space="preserve"> hebben (SNR)</w:t>
      </w:r>
      <w:r w:rsidR="006177E4">
        <w:t xml:space="preserve">. </w:t>
      </w:r>
      <w:r w:rsidR="00660923">
        <w:t>Om te zorgen dat een testfragment een bepaalde SNR heeft moet de ruis versterkt of verzwakt worden afhankelijk van de sterkte van het origineel</w:t>
      </w:r>
      <w:r w:rsidR="00A2779E">
        <w:t xml:space="preserve">. </w:t>
      </w:r>
      <w:r w:rsidR="002D57F5">
        <w:t xml:space="preserve">Omdat </w:t>
      </w:r>
      <w:r w:rsidR="008A4AEE">
        <w:t xml:space="preserve">de SNR in decibel wordt uitgedrukt moet er rekening worden gehouden met de logaritmische schaal van deze eenheid. </w:t>
      </w:r>
      <w:r w:rsidR="00A2779E">
        <w:t>Om deze vermenigvuldigingsfactor uit te rekenen worden onderstaande formules gebruikt:</w:t>
      </w:r>
    </w:p>
    <w:p w14:paraId="59F1F677" w14:textId="3FF1A96D" w:rsidR="00ED643E" w:rsidRDefault="00D26F6A" w:rsidP="00AB16E9">
      <w:pPr>
        <w:jc w:val="both"/>
        <w:rPr>
          <w:rFonts w:eastAsiaTheme="minorEastAsia"/>
        </w:rPr>
      </w:pPr>
      <m:oMathPara>
        <m:oMathParaPr>
          <m:jc m:val="left"/>
        </m:oMathParaPr>
        <m:oMath>
          <m:r>
            <w:rPr>
              <w:rFonts w:ascii="Cambria Math" w:hAnsi="Cambria Math"/>
            </w:rPr>
            <m:t>origineel=</m:t>
          </m:r>
          <m:d>
            <m:dPr>
              <m:begChr m:val="["/>
              <m:endChr m:val="]"/>
              <m:ctrlPr>
                <w:rPr>
                  <w:rFonts w:ascii="Cambria Math" w:hAnsi="Cambria Math"/>
                  <w:i/>
                </w:rPr>
              </m:ctrlPr>
            </m:dPr>
            <m:e>
              <m:r>
                <w:rPr>
                  <w:rFonts w:ascii="Cambria Math" w:hAnsi="Cambria Math"/>
                </w:rPr>
                <m:t>de lijst met numerieke waarden van de geluidsgolf van het origineel</m:t>
              </m:r>
            </m:e>
          </m:d>
          <m:r>
            <m:rPr>
              <m:sty m:val="p"/>
            </m:rPr>
            <w:rPr>
              <w:rFonts w:ascii="Cambria Math" w:hAnsi="Cambria Math"/>
            </w:rPr>
            <w:br/>
          </m:r>
        </m:oMath>
        <m:oMath>
          <m:r>
            <w:rPr>
              <w:rFonts w:ascii="Cambria Math" w:eastAsiaTheme="minorEastAsia" w:hAnsi="Cambria Math"/>
            </w:rPr>
            <m:t>ruis=</m:t>
          </m:r>
          <m:d>
            <m:dPr>
              <m:begChr m:val="["/>
              <m:endChr m:val="]"/>
              <m:ctrlPr>
                <w:rPr>
                  <w:rFonts w:ascii="Cambria Math" w:eastAsiaTheme="minorEastAsia" w:hAnsi="Cambria Math"/>
                  <w:i/>
                </w:rPr>
              </m:ctrlPr>
            </m:dPr>
            <m:e>
              <m:r>
                <w:rPr>
                  <w:rFonts w:ascii="Cambria Math" w:eastAsiaTheme="minorEastAsia" w:hAnsi="Cambria Math"/>
                </w:rPr>
                <m:t>de lijst met numerieke waarden van de geluidsgolf van de ruisopname</m:t>
              </m:r>
            </m:e>
          </m:d>
          <m:r>
            <m:rPr>
              <m:sty m:val="p"/>
            </m:rPr>
            <w:rPr>
              <w:rFonts w:ascii="Cambria Math" w:eastAsiaTheme="minorEastAsia" w:hAnsi="Cambria Math"/>
            </w:rPr>
            <w:br/>
          </m:r>
        </m:oMath>
      </m:oMathPara>
      <m:oMath>
        <m:r>
          <w:rPr>
            <w:rFonts w:ascii="Cambria Math" w:eastAsiaTheme="minorEastAsia" w:hAnsi="Cambria Math"/>
          </w:rPr>
          <m:t>originee</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abs</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origineel</m:t>
            </m:r>
          </m:e>
        </m:d>
      </m:oMath>
      <w:r w:rsidR="00274550">
        <w:rPr>
          <w:rFonts w:eastAsiaTheme="minorEastAsia"/>
          <w:vertAlign w:val="superscript"/>
        </w:rPr>
        <w:t>1</w:t>
      </w:r>
      <m:oMath>
        <m:r>
          <m:rPr>
            <m:sty m:val="p"/>
          </m:rPr>
          <w:rPr>
            <w:rFonts w:ascii="Cambria Math" w:eastAsiaTheme="minorEastAsia" w:hAnsi="Cambria Math"/>
          </w:rPr>
          <w:br/>
        </m:r>
        <m:r>
          <w:rPr>
            <w:rFonts w:ascii="Cambria Math" w:eastAsiaTheme="minorEastAsia" w:hAnsi="Cambria Math"/>
          </w:rPr>
          <m:t>rui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abs</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ruis</m:t>
            </m:r>
          </m:e>
        </m:d>
      </m:oMath>
      <w:r w:rsidR="00274550">
        <w:rPr>
          <w:rFonts w:eastAsiaTheme="minorEastAsia"/>
          <w:vertAlign w:val="superscript"/>
        </w:rPr>
        <w:t>1</w:t>
      </w:r>
      <m:oMath>
        <m:r>
          <m:rPr>
            <m:sty m:val="p"/>
          </m:rPr>
          <w:rPr>
            <w:rFonts w:ascii="Cambria Math" w:eastAsiaTheme="minorEastAsia" w:hAnsi="Cambria Math"/>
          </w:rPr>
          <w:br/>
        </m:r>
      </m:oMath>
      <m:oMathPara>
        <m:oMathParaPr>
          <m:jc m:val="left"/>
        </m:oMathParaPr>
        <m:oMath>
          <m:r>
            <w:rPr>
              <w:rFonts w:ascii="Cambria Math" w:eastAsiaTheme="minorEastAsia" w:hAnsi="Cambria Math"/>
            </w:rPr>
            <m:t>ratio=</m:t>
          </m:r>
          <m:f>
            <m:fPr>
              <m:ctrlPr>
                <w:rPr>
                  <w:rFonts w:ascii="Cambria Math" w:eastAsiaTheme="minorEastAsia" w:hAnsi="Cambria Math"/>
                  <w:i/>
                </w:rPr>
              </m:ctrlPr>
            </m:fPr>
            <m:num>
              <m:r>
                <w:rPr>
                  <w:rFonts w:ascii="Cambria Math" w:eastAsiaTheme="minorEastAsia" w:hAnsi="Cambria Math"/>
                </w:rPr>
                <m:t>gem</m:t>
              </m:r>
              <m:d>
                <m:dPr>
                  <m:ctrlPr>
                    <w:rPr>
                      <w:rFonts w:ascii="Cambria Math" w:eastAsiaTheme="minorEastAsia" w:hAnsi="Cambria Math"/>
                      <w:i/>
                    </w:rPr>
                  </m:ctrlPr>
                </m:dPr>
                <m:e>
                  <m:r>
                    <w:rPr>
                      <w:rFonts w:ascii="Cambria Math" w:eastAsiaTheme="minorEastAsia" w:hAnsi="Cambria Math"/>
                    </w:rPr>
                    <m:t>rui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abs</m:t>
                      </m:r>
                    </m:sub>
                  </m:sSub>
                </m:e>
              </m:d>
            </m:num>
            <m:den>
              <m:r>
                <w:rPr>
                  <w:rFonts w:ascii="Cambria Math" w:eastAsiaTheme="minorEastAsia" w:hAnsi="Cambria Math"/>
                </w:rPr>
                <m:t>gem</m:t>
              </m:r>
              <m:d>
                <m:dPr>
                  <m:ctrlPr>
                    <w:rPr>
                      <w:rFonts w:ascii="Cambria Math" w:eastAsiaTheme="minorEastAsia" w:hAnsi="Cambria Math"/>
                      <w:i/>
                    </w:rPr>
                  </m:ctrlPr>
                </m:dPr>
                <m:e>
                  <m:r>
                    <w:rPr>
                      <w:rFonts w:ascii="Cambria Math" w:eastAsiaTheme="minorEastAsia" w:hAnsi="Cambria Math"/>
                    </w:rPr>
                    <m:t>originee</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abs</m:t>
                      </m:r>
                    </m:sub>
                  </m:sSub>
                </m:e>
              </m:d>
            </m:den>
          </m:f>
          <m:r>
            <m:rPr>
              <m:sty m:val="p"/>
            </m:rPr>
            <w:rPr>
              <w:rFonts w:ascii="Cambria Math" w:eastAsiaTheme="minorEastAsia" w:hAnsi="Cambria Math"/>
            </w:rPr>
            <w:br/>
          </m:r>
        </m:oMath>
        <m:oMath>
          <m:r>
            <w:rPr>
              <w:rFonts w:ascii="Cambria Math" w:eastAsiaTheme="minorEastAsia" w:hAnsi="Cambria Math"/>
            </w:rPr>
            <m:t>rati</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gewenst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dB</m:t>
                      </m:r>
                    </m:sub>
                  </m:sSub>
                </m:num>
                <m:den>
                  <m:r>
                    <w:rPr>
                      <w:rFonts w:ascii="Cambria Math" w:eastAsiaTheme="minorEastAsia" w:hAnsi="Cambria Math"/>
                    </w:rPr>
                    <m:t>10</m:t>
                  </m:r>
                </m:den>
              </m:f>
            </m:sup>
          </m:sSup>
          <m:r>
            <m:rPr>
              <m:sty m:val="p"/>
            </m:rPr>
            <w:rPr>
              <w:rFonts w:ascii="Cambria Math" w:eastAsiaTheme="minorEastAsia" w:hAnsi="Cambria Math"/>
            </w:rPr>
            <w:br/>
          </m:r>
        </m:oMath>
        <m:oMath>
          <m:r>
            <w:rPr>
              <w:rFonts w:ascii="Cambria Math" w:eastAsiaTheme="minorEastAsia" w:hAnsi="Cambria Math"/>
            </w:rPr>
            <m:t>vermenigvuldigingsfactor=</m:t>
          </m:r>
          <m:f>
            <m:fPr>
              <m:ctrlPr>
                <w:rPr>
                  <w:rFonts w:ascii="Cambria Math" w:eastAsiaTheme="minorEastAsia" w:hAnsi="Cambria Math"/>
                  <w:i/>
                </w:rPr>
              </m:ctrlPr>
            </m:fPr>
            <m:num>
              <m:r>
                <w:rPr>
                  <w:rFonts w:ascii="Cambria Math" w:eastAsiaTheme="minorEastAsia" w:hAnsi="Cambria Math"/>
                </w:rPr>
                <m:t>rati</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gewenst</m:t>
                  </m:r>
                </m:sub>
              </m:sSub>
            </m:num>
            <m:den>
              <m:r>
                <w:rPr>
                  <w:rFonts w:ascii="Cambria Math" w:eastAsiaTheme="minorEastAsia" w:hAnsi="Cambria Math"/>
                </w:rPr>
                <m:t>ratio</m:t>
              </m:r>
            </m:den>
          </m:f>
          <m:r>
            <m:rPr>
              <m:sty m:val="p"/>
            </m:rPr>
            <w:rPr>
              <w:rFonts w:ascii="Cambria Math" w:eastAsiaTheme="minorEastAsia" w:hAnsi="Cambria Math"/>
            </w:rPr>
            <w:br/>
          </m:r>
        </m:oMath>
      </m:oMathPara>
      <w:r w:rsidR="006008B1">
        <w:rPr>
          <w:rFonts w:eastAsiaTheme="minorEastAsia"/>
        </w:rPr>
        <w:t xml:space="preserve">Vervolgens kan het testfragment gemaakt worden door elke waarde van de </w:t>
      </w:r>
      <m:oMath>
        <m:r>
          <w:rPr>
            <w:rFonts w:ascii="Cambria Math" w:eastAsiaTheme="minorEastAsia" w:hAnsi="Cambria Math"/>
          </w:rPr>
          <m:t>ruis</m:t>
        </m:r>
      </m:oMath>
      <w:r w:rsidR="006008B1">
        <w:rPr>
          <w:rFonts w:eastAsiaTheme="minorEastAsia"/>
        </w:rPr>
        <w:t xml:space="preserve"> te vermenigvuldigen met </w:t>
      </w:r>
      <m:oMath>
        <m:r>
          <w:rPr>
            <w:rFonts w:ascii="Cambria Math" w:eastAsiaTheme="minorEastAsia" w:hAnsi="Cambria Math"/>
          </w:rPr>
          <m:t>vermenigvuldigingsfactor</m:t>
        </m:r>
      </m:oMath>
      <w:r w:rsidR="00E32DD6">
        <w:rPr>
          <w:rFonts w:eastAsiaTheme="minorEastAsia"/>
        </w:rPr>
        <w:t xml:space="preserve"> en de uitkomst hiervan op te tellen bij het origineel: </w:t>
      </w:r>
      <m:oMath>
        <m:r>
          <w:rPr>
            <w:rFonts w:ascii="Cambria Math" w:eastAsiaTheme="minorEastAsia" w:hAnsi="Cambria Math"/>
          </w:rPr>
          <m:t>testfragment=origineel+</m:t>
        </m:r>
        <m:d>
          <m:dPr>
            <m:ctrlPr>
              <w:rPr>
                <w:rFonts w:ascii="Cambria Math" w:eastAsiaTheme="minorEastAsia" w:hAnsi="Cambria Math"/>
                <w:i/>
              </w:rPr>
            </m:ctrlPr>
          </m:dPr>
          <m:e>
            <m:r>
              <w:rPr>
                <w:rFonts w:ascii="Cambria Math" w:eastAsiaTheme="minorEastAsia" w:hAnsi="Cambria Math"/>
              </w:rPr>
              <m:t>ruis*vermenigvuldigingsfactor</m:t>
            </m:r>
          </m:e>
        </m:d>
      </m:oMath>
      <w:r w:rsidR="00E32DD6">
        <w:rPr>
          <w:rFonts w:eastAsiaTheme="minorEastAsia"/>
        </w:rPr>
        <w:t>.</w:t>
      </w:r>
    </w:p>
    <w:p w14:paraId="759FB34D" w14:textId="43980C68" w:rsidR="00E32DD6" w:rsidRDefault="001A0224" w:rsidP="00AB16E9">
      <w:pPr>
        <w:jc w:val="both"/>
        <w:rPr>
          <w:rFonts w:asciiTheme="majorHAnsi" w:eastAsiaTheme="minorEastAsia" w:hAnsiTheme="majorHAnsi" w:cstheme="majorHAnsi"/>
        </w:rPr>
      </w:pPr>
      <w:r>
        <w:rPr>
          <w:rFonts w:eastAsiaTheme="minorEastAsia"/>
        </w:rPr>
        <w:t>Door vervolgens het gemaakte fragment op te slaan met de bestand</w:t>
      </w:r>
      <w:r w:rsidR="00163C8E">
        <w:rPr>
          <w:rFonts w:eastAsiaTheme="minorEastAsia"/>
        </w:rPr>
        <w:t>s</w:t>
      </w:r>
      <w:r>
        <w:rPr>
          <w:rFonts w:eastAsiaTheme="minorEastAsia"/>
        </w:rPr>
        <w:t xml:space="preserve">naam </w:t>
      </w:r>
      <w:r w:rsidRPr="001A0224">
        <w:rPr>
          <w:rFonts w:ascii="Consolas" w:eastAsiaTheme="minorEastAsia" w:hAnsi="Consolas"/>
        </w:rPr>
        <w:t>[</w:t>
      </w:r>
      <w:proofErr w:type="spellStart"/>
      <w:r w:rsidR="00F975F0">
        <w:rPr>
          <w:rFonts w:ascii="Consolas" w:eastAsiaTheme="minorEastAsia" w:hAnsi="Consolas"/>
        </w:rPr>
        <w:t>song_</w:t>
      </w:r>
      <w:r w:rsidRPr="001A0224">
        <w:rPr>
          <w:rFonts w:ascii="Consolas" w:eastAsiaTheme="minorEastAsia" w:hAnsi="Consolas"/>
        </w:rPr>
        <w:t>id</w:t>
      </w:r>
      <w:proofErr w:type="spellEnd"/>
      <w:r w:rsidRPr="001A0224">
        <w:rPr>
          <w:rFonts w:ascii="Consolas" w:eastAsiaTheme="minorEastAsia" w:hAnsi="Consolas"/>
        </w:rPr>
        <w:t>] [SNR].wav</w:t>
      </w:r>
      <w:r>
        <w:rPr>
          <w:rFonts w:asciiTheme="majorHAnsi" w:eastAsiaTheme="minorEastAsia" w:hAnsiTheme="majorHAnsi" w:cstheme="majorHAnsi"/>
        </w:rPr>
        <w:t xml:space="preserve"> kan het programma later </w:t>
      </w:r>
      <w:r w:rsidR="003A4EC2">
        <w:rPr>
          <w:rFonts w:asciiTheme="majorHAnsi" w:eastAsiaTheme="minorEastAsia" w:hAnsiTheme="majorHAnsi" w:cstheme="majorHAnsi"/>
        </w:rPr>
        <w:t>gemakkelijk uit de bestandsnaam halen wat het gewenste resultaat moet zijn en weet het welke SNR dit fragment heeft.</w:t>
      </w:r>
    </w:p>
    <w:p w14:paraId="070FEF54" w14:textId="7F338E08" w:rsidR="006E70E4" w:rsidRPr="001A0224" w:rsidRDefault="006E70E4" w:rsidP="006E70E4">
      <w:pPr>
        <w:pStyle w:val="kop20"/>
        <w:rPr>
          <w:rFonts w:eastAsiaTheme="minorEastAsia"/>
        </w:rPr>
      </w:pPr>
      <w:r>
        <w:rPr>
          <w:rFonts w:eastAsiaTheme="minorEastAsia"/>
        </w:rPr>
        <w:lastRenderedPageBreak/>
        <w:t>Testfragmenten testen</w:t>
      </w:r>
    </w:p>
    <w:p w14:paraId="3A956F28" w14:textId="5B185E6D" w:rsidR="007B1594" w:rsidRDefault="006E70E4" w:rsidP="00AB16E9">
      <w:pPr>
        <w:jc w:val="both"/>
        <w:rPr>
          <w:rFonts w:eastAsiaTheme="minorEastAsia"/>
        </w:rPr>
      </w:pPr>
      <w:r>
        <w:rPr>
          <w:rFonts w:eastAsiaTheme="minorEastAsia"/>
        </w:rPr>
        <w:t xml:space="preserve">Om alle testfragmenten te testen </w:t>
      </w:r>
      <w:r w:rsidR="00162B6B">
        <w:rPr>
          <w:rFonts w:eastAsiaTheme="minorEastAsia"/>
        </w:rPr>
        <w:t xml:space="preserve">moeten alle testfragmenten in dezelfde map geplaatst worden. Vervolgens kan het programma voor elk bestand </w:t>
      </w:r>
      <w:r w:rsidR="00F975F0">
        <w:rPr>
          <w:rFonts w:eastAsiaTheme="minorEastAsia"/>
        </w:rPr>
        <w:t xml:space="preserve">het bijbehorende </w:t>
      </w:r>
      <w:proofErr w:type="spellStart"/>
      <w:r w:rsidR="00F975F0">
        <w:rPr>
          <w:rFonts w:eastAsiaTheme="minorEastAsia"/>
        </w:rPr>
        <w:t>song_id</w:t>
      </w:r>
      <w:proofErr w:type="spellEnd"/>
      <w:r w:rsidR="00F975F0">
        <w:rPr>
          <w:rFonts w:eastAsiaTheme="minorEastAsia"/>
        </w:rPr>
        <w:t xml:space="preserve"> </w:t>
      </w:r>
      <w:r w:rsidR="00C00207">
        <w:rPr>
          <w:rFonts w:eastAsiaTheme="minorEastAsia"/>
        </w:rPr>
        <w:t xml:space="preserve">en de bijbehorende SNR vinden. De resultaten van de match worden vergeleken met het </w:t>
      </w:r>
      <w:proofErr w:type="spellStart"/>
      <w:r w:rsidR="00C00207" w:rsidRPr="00E058E4">
        <w:rPr>
          <w:rFonts w:ascii="Consolas" w:eastAsiaTheme="minorEastAsia" w:hAnsi="Consolas"/>
        </w:rPr>
        <w:t>song_id</w:t>
      </w:r>
      <w:proofErr w:type="spellEnd"/>
      <w:r w:rsidR="00C00207">
        <w:rPr>
          <w:rFonts w:eastAsiaTheme="minorEastAsia"/>
        </w:rPr>
        <w:t xml:space="preserve"> uit de bestandsnaam en </w:t>
      </w:r>
      <w:r w:rsidR="00C8578A">
        <w:rPr>
          <w:rFonts w:eastAsiaTheme="minorEastAsia"/>
        </w:rPr>
        <w:t>er wordt vervolgens per SNR bepaald hoeveel van de</w:t>
      </w:r>
      <w:r w:rsidR="009A3CB8">
        <w:rPr>
          <w:rFonts w:eastAsiaTheme="minorEastAsia"/>
        </w:rPr>
        <w:t xml:space="preserve"> tests succesvol waren.</w:t>
      </w:r>
    </w:p>
    <w:p w14:paraId="50EB6ADE" w14:textId="08A1E28C" w:rsidR="000B2807" w:rsidRDefault="000B2807" w:rsidP="000B2807">
      <w:pPr>
        <w:pStyle w:val="kop20"/>
        <w:rPr>
          <w:rFonts w:eastAsiaTheme="minorEastAsia"/>
        </w:rPr>
      </w:pPr>
      <w:r>
        <w:rPr>
          <w:rFonts w:eastAsiaTheme="minorEastAsia"/>
        </w:rPr>
        <w:t>Resultaten</w:t>
      </w:r>
    </w:p>
    <w:p w14:paraId="457CC710" w14:textId="77A3B37F" w:rsidR="000B2807" w:rsidRDefault="00AB1F8A" w:rsidP="000B2807">
      <w:r>
        <w:t xml:space="preserve">Voor het testen is de Top 2000 van 2010 gebruikt. Deze liedjes werden allemaal geïmporteerd </w:t>
      </w:r>
      <w:r w:rsidR="00775C2C">
        <w:t xml:space="preserve">en voor </w:t>
      </w:r>
      <w:r w:rsidR="00D94352">
        <w:t>2</w:t>
      </w:r>
      <w:r w:rsidR="00775C2C">
        <w:t xml:space="preserve">00 liedjes werden testfragmenten met een SNR van -3, 0, 3, </w:t>
      </w:r>
      <w:r w:rsidR="00F53750">
        <w:t>en 6 dB aangemaakt. Vervolgens zijn deze fragmenten getest.</w:t>
      </w:r>
    </w:p>
    <w:p w14:paraId="38BC2CA5" w14:textId="3A47AC7C" w:rsidR="00F53750" w:rsidRDefault="00F53750" w:rsidP="000B2807">
      <w:r>
        <w:t xml:space="preserve">Zodra de tests werden aangezet viel één ding meteen op: het programma was traag. </w:t>
      </w:r>
      <w:r w:rsidR="00782191">
        <w:t xml:space="preserve">Na met een stopwatch te hebben gekeken hoe lang er over één test gedaan werd, bleek dit ongeveer </w:t>
      </w:r>
      <w:r w:rsidR="002417C1">
        <w:t>80 tot 90</w:t>
      </w:r>
      <w:r w:rsidR="00782191">
        <w:t xml:space="preserve"> seconden te zijn.</w:t>
      </w:r>
      <w:r w:rsidR="001C319F">
        <w:t xml:space="preserve"> Dit is veel te lang en als er bij elke test zolang </w:t>
      </w:r>
      <w:r w:rsidR="00E33533">
        <w:t xml:space="preserve">zou </w:t>
      </w:r>
      <w:r w:rsidR="001C319F">
        <w:t xml:space="preserve">moeten worden gewacht zou dit ongeveer </w:t>
      </w:r>
      <w:r w:rsidR="00D95605">
        <w:t>23</w:t>
      </w:r>
      <w:r w:rsidR="00227EBC">
        <w:t xml:space="preserve"> uur kosten. Omdat dit </w:t>
      </w:r>
      <w:r w:rsidR="00EF22B3">
        <w:t xml:space="preserve">qua tijd </w:t>
      </w:r>
      <w:r w:rsidR="00C20D18">
        <w:t>niet rendabel is, is besloten te onderzoeken waarom dit zo lang duurt.</w:t>
      </w:r>
    </w:p>
    <w:p w14:paraId="78057220" w14:textId="17F0C38C" w:rsidR="00C20D18" w:rsidRDefault="00C20D18" w:rsidP="00C20D18">
      <w:pPr>
        <w:pStyle w:val="kop20"/>
      </w:pPr>
      <w:r>
        <w:t>Onderzoeken traagheid</w:t>
      </w:r>
    </w:p>
    <w:p w14:paraId="5E06C9CA" w14:textId="3C4A51CB" w:rsidR="00CA0A11" w:rsidRDefault="006D2ECA" w:rsidP="0081417C">
      <w:r>
        <w:t xml:space="preserve">Om de traagheid te onderzoeken </w:t>
      </w:r>
      <w:r w:rsidR="009F40D5">
        <w:t xml:space="preserve">kan een zogenaamde </w:t>
      </w:r>
      <w:proofErr w:type="spellStart"/>
      <w:r w:rsidR="009F40D5">
        <w:t>profiler</w:t>
      </w:r>
      <w:proofErr w:type="spellEnd"/>
      <w:r w:rsidR="009F40D5">
        <w:t xml:space="preserve"> gedraaid worden. Een </w:t>
      </w:r>
      <w:proofErr w:type="spellStart"/>
      <w:r w:rsidR="009F40D5">
        <w:t>profiler</w:t>
      </w:r>
      <w:proofErr w:type="spellEnd"/>
      <w:r w:rsidR="00BF1FD2">
        <w:t xml:space="preserve"> houdt per functie bij hoe vaak deze wordt aangeroepen en hoe lang deze functie bezig is. Het draaien van een </w:t>
      </w:r>
      <w:proofErr w:type="spellStart"/>
      <w:r w:rsidR="00BF1FD2">
        <w:t>profiler</w:t>
      </w:r>
      <w:proofErr w:type="spellEnd"/>
      <w:r w:rsidR="00BF1FD2">
        <w:t xml:space="preserve"> gaf het volgende resultaat</w:t>
      </w:r>
      <w:r w:rsidR="00CA0A11">
        <w:t xml:space="preserve"> (afb 19)</w:t>
      </w:r>
      <w:r w:rsidR="00AF7F73">
        <w:t>:</w:t>
      </w:r>
      <w:r w:rsidR="00DE7F17">
        <w:rPr>
          <w:noProof/>
        </w:rPr>
        <w:drawing>
          <wp:inline distT="0" distB="0" distL="0" distR="0" wp14:anchorId="6AE329B2" wp14:editId="5C0835F7">
            <wp:extent cx="4905375" cy="2806271"/>
            <wp:effectExtent l="0" t="0" r="0" b="0"/>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tretch>
                      <a:fillRect/>
                    </a:stretch>
                  </pic:blipFill>
                  <pic:spPr bwMode="auto">
                    <a:xfrm>
                      <a:off x="0" y="0"/>
                      <a:ext cx="4911474" cy="2809760"/>
                    </a:xfrm>
                    <a:prstGeom prst="rect">
                      <a:avLst/>
                    </a:prstGeom>
                    <a:noFill/>
                    <a:ln>
                      <a:noFill/>
                    </a:ln>
                  </pic:spPr>
                </pic:pic>
              </a:graphicData>
            </a:graphic>
          </wp:inline>
        </w:drawing>
      </w:r>
    </w:p>
    <w:p w14:paraId="3C451560" w14:textId="5DD44016" w:rsidR="00C20D18" w:rsidRPr="00C20D18" w:rsidRDefault="00CA0A11" w:rsidP="00CA0A11">
      <w:pPr>
        <w:pStyle w:val="Bijschrift"/>
      </w:pPr>
      <w:r>
        <w:lastRenderedPageBreak/>
        <w:t xml:space="preserve">Afb </w:t>
      </w:r>
      <w:r w:rsidR="001C5C72">
        <w:rPr>
          <w:noProof/>
        </w:rPr>
        <w:fldChar w:fldCharType="begin"/>
      </w:r>
      <w:r w:rsidR="001C5C72">
        <w:rPr>
          <w:noProof/>
        </w:rPr>
        <w:instrText xml:space="preserve"> SEQ Afb \* ARABIC </w:instrText>
      </w:r>
      <w:r w:rsidR="001C5C72">
        <w:rPr>
          <w:noProof/>
        </w:rPr>
        <w:fldChar w:fldCharType="separate"/>
      </w:r>
      <w:r w:rsidR="00DC56DE">
        <w:rPr>
          <w:noProof/>
        </w:rPr>
        <w:t>19</w:t>
      </w:r>
      <w:r w:rsidR="001C5C72">
        <w:rPr>
          <w:noProof/>
        </w:rPr>
        <w:fldChar w:fldCharType="end"/>
      </w:r>
    </w:p>
    <w:p w14:paraId="1A6C615F" w14:textId="4EC497DF" w:rsidR="00095292" w:rsidRDefault="00AF7F73" w:rsidP="00430601">
      <w:pPr>
        <w:rPr>
          <w:rFonts w:eastAsiaTheme="minorEastAsia"/>
        </w:rPr>
      </w:pPr>
      <w:r>
        <w:rPr>
          <w:rFonts w:eastAsiaTheme="minorEastAsia"/>
        </w:rPr>
        <w:t xml:space="preserve">In deze </w:t>
      </w:r>
      <w:r w:rsidR="00D25A05">
        <w:rPr>
          <w:rFonts w:eastAsiaTheme="minorEastAsia"/>
        </w:rPr>
        <w:t>diagram (afb 19) is een kleurenschaal gebruikt. Hoe langer een functie nodig had</w:t>
      </w:r>
      <w:r w:rsidR="00E840AF">
        <w:rPr>
          <w:rFonts w:eastAsiaTheme="minorEastAsia"/>
        </w:rPr>
        <w:t xml:space="preserve"> in vergelijking met de totale tijd</w:t>
      </w:r>
      <w:r w:rsidR="00D25A05">
        <w:rPr>
          <w:rFonts w:eastAsiaTheme="minorEastAsia"/>
        </w:rPr>
        <w:t>, hoe roder deze i</w:t>
      </w:r>
      <w:r w:rsidR="00E840AF">
        <w:rPr>
          <w:rFonts w:eastAsiaTheme="minorEastAsia"/>
        </w:rPr>
        <w:t>s.</w:t>
      </w:r>
      <w:r w:rsidR="007D677F">
        <w:rPr>
          <w:rFonts w:eastAsiaTheme="minorEastAsia"/>
        </w:rPr>
        <w:t xml:space="preserve"> Zoals te zien zijn er een aantal blokken rood/oranje. </w:t>
      </w:r>
      <w:r w:rsidR="00DE5F1F">
        <w:rPr>
          <w:rFonts w:eastAsiaTheme="minorEastAsia"/>
        </w:rPr>
        <w:t>Het onderste blok (</w:t>
      </w:r>
      <w:r w:rsidR="00DE5F1F" w:rsidRPr="0058586F">
        <w:rPr>
          <w:rFonts w:ascii="Consolas" w:eastAsiaTheme="minorEastAsia" w:hAnsi="Consolas"/>
        </w:rPr>
        <w:t>main.py</w:t>
      </w:r>
      <w:r w:rsidR="00DE5F1F">
        <w:rPr>
          <w:rFonts w:eastAsiaTheme="minorEastAsia"/>
        </w:rPr>
        <w:t>) is het bestand van waaruit alles wordt uitgevoerd, dus het is logisch dat deze erg donkerrood is.</w:t>
      </w:r>
      <w:r w:rsidR="00A6508C">
        <w:rPr>
          <w:rFonts w:eastAsiaTheme="minorEastAsia"/>
        </w:rPr>
        <w:t xml:space="preserve"> </w:t>
      </w:r>
      <w:r w:rsidR="00B114E6">
        <w:rPr>
          <w:rFonts w:eastAsiaTheme="minorEastAsia"/>
        </w:rPr>
        <w:t>Om een indruk te krijgen van wat er zo lang duurt</w:t>
      </w:r>
      <w:r w:rsidR="00FC692F">
        <w:rPr>
          <w:rFonts w:eastAsiaTheme="minorEastAsia"/>
        </w:rPr>
        <w:t>, is een bepaald gedeelte van afbeelding 19 belangrijk. Dit gedeelte is hieronder (afb 20) weergegeven:</w:t>
      </w:r>
    </w:p>
    <w:p w14:paraId="651D03AD" w14:textId="77777777" w:rsidR="00095292" w:rsidRDefault="00AB657D" w:rsidP="00095292">
      <w:pPr>
        <w:keepNext/>
      </w:pPr>
      <w:r>
        <w:rPr>
          <w:rFonts w:eastAsiaTheme="minorEastAsia"/>
          <w:noProof/>
        </w:rPr>
        <w:drawing>
          <wp:inline distT="0" distB="0" distL="0" distR="0" wp14:anchorId="2383F3D9" wp14:editId="6970A46D">
            <wp:extent cx="5089799" cy="1432361"/>
            <wp:effectExtent l="0" t="0" r="0" b="0"/>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9977" t="50393" b="19488"/>
                    <a:stretch/>
                  </pic:blipFill>
                  <pic:spPr bwMode="auto">
                    <a:xfrm>
                      <a:off x="0" y="0"/>
                      <a:ext cx="5119692" cy="1440774"/>
                    </a:xfrm>
                    <a:prstGeom prst="rect">
                      <a:avLst/>
                    </a:prstGeom>
                    <a:noFill/>
                    <a:ln>
                      <a:noFill/>
                    </a:ln>
                    <a:extLst>
                      <a:ext uri="{53640926-AAD7-44D8-BBD7-CCE9431645EC}">
                        <a14:shadowObscured xmlns:a14="http://schemas.microsoft.com/office/drawing/2010/main"/>
                      </a:ext>
                    </a:extLst>
                  </pic:spPr>
                </pic:pic>
              </a:graphicData>
            </a:graphic>
          </wp:inline>
        </w:drawing>
      </w:r>
    </w:p>
    <w:p w14:paraId="7DACB1E3" w14:textId="1E6AC873" w:rsidR="00AB657D" w:rsidRPr="00D26F6A" w:rsidRDefault="00095292" w:rsidP="00095292">
      <w:pPr>
        <w:pStyle w:val="Bijschrift"/>
        <w:rPr>
          <w:rFonts w:eastAsiaTheme="minorEastAsia"/>
          <w:i w:val="0"/>
        </w:rPr>
      </w:pPr>
      <w:r>
        <w:t xml:space="preserve">Afb </w:t>
      </w:r>
      <w:r w:rsidR="001C5C72">
        <w:rPr>
          <w:noProof/>
        </w:rPr>
        <w:fldChar w:fldCharType="begin"/>
      </w:r>
      <w:r w:rsidR="001C5C72">
        <w:rPr>
          <w:noProof/>
        </w:rPr>
        <w:instrText xml:space="preserve"> SEQ Afb \* ARABIC </w:instrText>
      </w:r>
      <w:r w:rsidR="001C5C72">
        <w:rPr>
          <w:noProof/>
        </w:rPr>
        <w:fldChar w:fldCharType="separate"/>
      </w:r>
      <w:r w:rsidR="00DC56DE">
        <w:rPr>
          <w:noProof/>
        </w:rPr>
        <w:t>20</w:t>
      </w:r>
      <w:r w:rsidR="001C5C72">
        <w:rPr>
          <w:noProof/>
        </w:rPr>
        <w:fldChar w:fldCharType="end"/>
      </w:r>
    </w:p>
    <w:p w14:paraId="010381B7" w14:textId="79302315" w:rsidR="00D26F6A" w:rsidRDefault="00F913A8" w:rsidP="00430601">
      <w:pPr>
        <w:rPr>
          <w:rFonts w:eastAsiaTheme="minorEastAsia"/>
        </w:rPr>
      </w:pPr>
      <w:r>
        <w:rPr>
          <w:rFonts w:eastAsiaTheme="minorEastAsia"/>
        </w:rPr>
        <w:t>Het matchen van één fragment duurde in dit geval 89456 ms (</w:t>
      </w:r>
      <w:proofErr w:type="spellStart"/>
      <w:r w:rsidRPr="0058586F">
        <w:rPr>
          <w:rFonts w:ascii="Consolas" w:eastAsiaTheme="minorEastAsia" w:hAnsi="Consolas"/>
        </w:rPr>
        <w:t>match_file</w:t>
      </w:r>
      <w:proofErr w:type="spellEnd"/>
      <w:r>
        <w:rPr>
          <w:rFonts w:eastAsiaTheme="minorEastAsia"/>
        </w:rPr>
        <w:t>)</w:t>
      </w:r>
      <w:r w:rsidR="0058586F">
        <w:rPr>
          <w:rFonts w:eastAsiaTheme="minorEastAsia"/>
        </w:rPr>
        <w:t xml:space="preserve">. Hiervan duurde de functie </w:t>
      </w:r>
      <w:proofErr w:type="spellStart"/>
      <w:r w:rsidR="0058586F" w:rsidRPr="0058586F">
        <w:rPr>
          <w:rFonts w:ascii="Consolas" w:eastAsiaTheme="minorEastAsia" w:hAnsi="Consolas"/>
        </w:rPr>
        <w:t>get_songs_with_fingerprints</w:t>
      </w:r>
      <w:proofErr w:type="spellEnd"/>
      <w:r w:rsidR="0058586F">
        <w:rPr>
          <w:rFonts w:eastAsiaTheme="minorEastAsia"/>
        </w:rPr>
        <w:t xml:space="preserve"> het langste (83301 ms)</w:t>
      </w:r>
      <w:r w:rsidR="00263FC8">
        <w:rPr>
          <w:rFonts w:eastAsiaTheme="minorEastAsia"/>
        </w:rPr>
        <w:t xml:space="preserve">. </w:t>
      </w:r>
      <w:r w:rsidR="00CC101B" w:rsidRPr="00CC101B">
        <w:rPr>
          <w:rFonts w:eastAsiaTheme="minorEastAsia"/>
        </w:rPr>
        <w:t>Ook</w:t>
      </w:r>
      <w:r w:rsidR="00263FC8" w:rsidRPr="00CC101B">
        <w:rPr>
          <w:rFonts w:eastAsiaTheme="minorEastAsia"/>
        </w:rPr>
        <w:t xml:space="preserve"> </w:t>
      </w:r>
      <w:r w:rsidR="00CC101B" w:rsidRPr="00CC101B">
        <w:rPr>
          <w:rFonts w:eastAsiaTheme="minorEastAsia"/>
        </w:rPr>
        <w:t xml:space="preserve">duurde het uitvoeren van </w:t>
      </w:r>
      <w:proofErr w:type="spellStart"/>
      <w:r w:rsidR="00263FC8" w:rsidRPr="0007759F">
        <w:rPr>
          <w:rFonts w:ascii="Consolas" w:eastAsiaTheme="minorEastAsia" w:hAnsi="Consolas"/>
        </w:rPr>
        <w:t>get_times_for_fingerprints_of</w:t>
      </w:r>
      <w:r w:rsidR="00CC101B" w:rsidRPr="0007759F">
        <w:rPr>
          <w:rFonts w:ascii="Consolas" w:eastAsiaTheme="minorEastAsia" w:hAnsi="Consolas"/>
        </w:rPr>
        <w:t>_song</w:t>
      </w:r>
      <w:proofErr w:type="spellEnd"/>
      <w:r w:rsidR="00CC101B" w:rsidRPr="00CC101B">
        <w:rPr>
          <w:rFonts w:eastAsiaTheme="minorEastAsia"/>
        </w:rPr>
        <w:t xml:space="preserve"> </w:t>
      </w:r>
      <w:r w:rsidR="00226F2F">
        <w:rPr>
          <w:rFonts w:eastAsiaTheme="minorEastAsia"/>
        </w:rPr>
        <w:t>relatief lang (4962 ms). Deze twee functies roepen de database aan</w:t>
      </w:r>
      <w:r w:rsidR="00913763">
        <w:rPr>
          <w:rFonts w:eastAsiaTheme="minorEastAsia"/>
        </w:rPr>
        <w:t xml:space="preserve">. Blijkbaar heeft de database dus moeite met het vinden van data. </w:t>
      </w:r>
      <w:r w:rsidR="004A4C42">
        <w:rPr>
          <w:rFonts w:eastAsiaTheme="minorEastAsia"/>
        </w:rPr>
        <w:t xml:space="preserve">Samen waren deze twee functies verantwoordelijk voor </w:t>
      </w:r>
      <w:r w:rsidR="00566189">
        <w:rPr>
          <w:rFonts w:eastAsiaTheme="minorEastAsia"/>
        </w:rPr>
        <w:t>ongeveer 98,7%</w:t>
      </w:r>
      <w:r w:rsidR="00907BE7">
        <w:rPr>
          <w:rFonts w:eastAsiaTheme="minorEastAsia"/>
        </w:rPr>
        <w:t xml:space="preserve"> van de zoektijd. Het probleem lijkt dus vooral in de database software te liggen</w:t>
      </w:r>
      <w:r w:rsidR="004F42E4">
        <w:rPr>
          <w:rFonts w:eastAsiaTheme="minorEastAsia"/>
        </w:rPr>
        <w:t>.</w:t>
      </w:r>
    </w:p>
    <w:p w14:paraId="46BEDD0E" w14:textId="0E3404BB" w:rsidR="004F42E4" w:rsidRDefault="001B45F7" w:rsidP="00430601">
      <w:pPr>
        <w:rPr>
          <w:rFonts w:eastAsiaTheme="minorEastAsia"/>
        </w:rPr>
      </w:pPr>
      <w:r>
        <w:rPr>
          <w:rFonts w:eastAsiaTheme="minorEastAsia"/>
        </w:rPr>
        <w:t>Met 2000 nummers in de database bev</w:t>
      </w:r>
      <w:r w:rsidR="00964087">
        <w:rPr>
          <w:rFonts w:eastAsiaTheme="minorEastAsia"/>
        </w:rPr>
        <w:t>i</w:t>
      </w:r>
      <w:r>
        <w:rPr>
          <w:rFonts w:eastAsiaTheme="minorEastAsia"/>
        </w:rPr>
        <w:t>nden zich ongeveer 175 miljoen rijen in de database</w:t>
      </w:r>
      <w:r w:rsidR="0007759F">
        <w:rPr>
          <w:rFonts w:eastAsiaTheme="minorEastAsia"/>
        </w:rPr>
        <w:t>. Dit k</w:t>
      </w:r>
      <w:r w:rsidR="00964087">
        <w:rPr>
          <w:rFonts w:eastAsiaTheme="minorEastAsia"/>
        </w:rPr>
        <w:t>omt</w:t>
      </w:r>
      <w:r w:rsidR="0007759F">
        <w:rPr>
          <w:rFonts w:eastAsiaTheme="minorEastAsia"/>
        </w:rPr>
        <w:t xml:space="preserve"> neer op een </w:t>
      </w:r>
      <w:r w:rsidR="00964087">
        <w:rPr>
          <w:rFonts w:eastAsiaTheme="minorEastAsia"/>
        </w:rPr>
        <w:t>grootte van 16.7 GiB</w:t>
      </w:r>
      <w:r w:rsidR="004251FE">
        <w:rPr>
          <w:rFonts w:eastAsiaTheme="minorEastAsia"/>
        </w:rPr>
        <w:t xml:space="preserve">. Dit is natuurlijk een enorme hoeveelheid data om snel te kunnen doorzoeken en daarom zijn er eerder ook al </w:t>
      </w:r>
      <w:r w:rsidR="00C86F9D">
        <w:rPr>
          <w:rFonts w:eastAsiaTheme="minorEastAsia"/>
        </w:rPr>
        <w:t>ind</w:t>
      </w:r>
      <w:r w:rsidR="00413B25">
        <w:rPr>
          <w:rFonts w:eastAsiaTheme="minorEastAsia"/>
        </w:rPr>
        <w:t>ices</w:t>
      </w:r>
      <w:r w:rsidR="004251FE">
        <w:rPr>
          <w:rFonts w:eastAsiaTheme="minorEastAsia"/>
        </w:rPr>
        <w:t xml:space="preserve"> toegevoegd zodat niet telkens de gehele </w:t>
      </w:r>
      <w:r w:rsidR="00EB0102">
        <w:rPr>
          <w:rFonts w:eastAsiaTheme="minorEastAsia"/>
        </w:rPr>
        <w:t xml:space="preserve">16.7 GiB hoeft worden doorzocht, maar er sneller kan worden opgezocht waar een rij met een bepaalde </w:t>
      </w:r>
      <w:r w:rsidR="00515D5C">
        <w:rPr>
          <w:rFonts w:eastAsiaTheme="minorEastAsia"/>
        </w:rPr>
        <w:t>vingerafdruk</w:t>
      </w:r>
      <w:r w:rsidR="00EB0102">
        <w:rPr>
          <w:rFonts w:eastAsiaTheme="minorEastAsia"/>
        </w:rPr>
        <w:t xml:space="preserve"> zich bevindt.</w:t>
      </w:r>
      <w:r w:rsidR="005771D6">
        <w:rPr>
          <w:rFonts w:eastAsiaTheme="minorEastAsia"/>
        </w:rPr>
        <w:t xml:space="preserve"> </w:t>
      </w:r>
    </w:p>
    <w:p w14:paraId="51D44C53" w14:textId="4463D40C" w:rsidR="004B3B40" w:rsidRDefault="004B3B40" w:rsidP="00430601">
      <w:pPr>
        <w:rPr>
          <w:rFonts w:eastAsiaTheme="minorEastAsia"/>
        </w:rPr>
      </w:pPr>
      <w:r>
        <w:rPr>
          <w:rFonts w:eastAsiaTheme="minorEastAsia"/>
        </w:rPr>
        <w:t>Om te kijken of de traagheid misschien te wijten was</w:t>
      </w:r>
      <w:r w:rsidR="00597184">
        <w:rPr>
          <w:rFonts w:eastAsiaTheme="minorEastAsia"/>
        </w:rPr>
        <w:t xml:space="preserve"> aan </w:t>
      </w:r>
      <w:r w:rsidR="00246CBF">
        <w:rPr>
          <w:rFonts w:eastAsiaTheme="minorEastAsia"/>
        </w:rPr>
        <w:t xml:space="preserve">een grote hoeveelheid duplicaten, is er een tweede database aangemaakt die precies </w:t>
      </w:r>
      <w:r w:rsidR="00A736D4">
        <w:rPr>
          <w:rFonts w:eastAsiaTheme="minorEastAsia"/>
        </w:rPr>
        <w:t xml:space="preserve">dezelfde opzet heeft als in </w:t>
      </w:r>
      <w:r w:rsidR="004E447C">
        <w:rPr>
          <w:rFonts w:eastAsiaTheme="minorEastAsia"/>
        </w:rPr>
        <w:t xml:space="preserve">tabel 1 en 3, maar waarvan de </w:t>
      </w:r>
      <w:r w:rsidR="004E447C" w:rsidRPr="00A45844">
        <w:rPr>
          <w:rFonts w:ascii="Consolas" w:eastAsiaTheme="minorEastAsia" w:hAnsi="Consolas"/>
        </w:rPr>
        <w:t>fingerprint</w:t>
      </w:r>
      <w:r w:rsidR="004E447C">
        <w:rPr>
          <w:rFonts w:eastAsiaTheme="minorEastAsia"/>
        </w:rPr>
        <w:t xml:space="preserve"> kolom nu 10 bytes lang is in plaats van </w:t>
      </w:r>
      <w:r w:rsidR="00A45844">
        <w:rPr>
          <w:rFonts w:eastAsiaTheme="minorEastAsia"/>
        </w:rPr>
        <w:t xml:space="preserve">8. Dit zorgt voor </w:t>
      </w:r>
      <w:r w:rsidR="008C5C29">
        <w:rPr>
          <w:rFonts w:eastAsiaTheme="minorEastAsia"/>
        </w:rPr>
        <w:t xml:space="preserve">ongeveer </w:t>
      </w:r>
      <w:r w:rsidR="00922C6E">
        <w:rPr>
          <w:rFonts w:eastAsiaTheme="minorEastAsia"/>
        </w:rPr>
        <w:t>65</w:t>
      </w:r>
      <w:r w:rsidR="00D17A70">
        <w:rPr>
          <w:rFonts w:eastAsiaTheme="minorEastAsia"/>
        </w:rPr>
        <w:t xml:space="preserve">.000 keer zo veel </w:t>
      </w:r>
      <w:r w:rsidR="008C5C29">
        <w:rPr>
          <w:rFonts w:eastAsiaTheme="minorEastAsia"/>
        </w:rPr>
        <w:t>mogelijkheden</w:t>
      </w:r>
      <w:r w:rsidR="00E874FC">
        <w:rPr>
          <w:rFonts w:eastAsiaTheme="minorEastAsia"/>
        </w:rPr>
        <w:t xml:space="preserve"> waardoor het aantal duplicaten aanzienlijk zou moeten dalen.</w:t>
      </w:r>
    </w:p>
    <w:p w14:paraId="51851A7A" w14:textId="0F38AE11" w:rsidR="0028435F" w:rsidRDefault="00DB420B" w:rsidP="00430601">
      <w:pPr>
        <w:rPr>
          <w:rFonts w:eastAsiaTheme="minorEastAsia"/>
          <w:noProof/>
        </w:rPr>
      </w:pPr>
      <w:r>
        <w:rPr>
          <w:rFonts w:eastAsiaTheme="minorEastAsia"/>
        </w:rPr>
        <w:t xml:space="preserve">Na het opnieuw importeren van dezelfde 2000 nummers bleek dit geen </w:t>
      </w:r>
      <w:r w:rsidR="005D6975">
        <w:rPr>
          <w:rFonts w:eastAsiaTheme="minorEastAsia"/>
        </w:rPr>
        <w:t xml:space="preserve">verbetering met zich mee te brengen, zoals te zien in afbeelding </w:t>
      </w:r>
      <w:r w:rsidR="0028435F">
        <w:rPr>
          <w:rFonts w:eastAsiaTheme="minorEastAsia"/>
        </w:rPr>
        <w:t xml:space="preserve">21. De database-functies nemen samen </w:t>
      </w:r>
      <w:r w:rsidR="007025D8">
        <w:rPr>
          <w:rFonts w:eastAsiaTheme="minorEastAsia"/>
        </w:rPr>
        <w:lastRenderedPageBreak/>
        <w:t xml:space="preserve">ongeveer 84 seconden in beslag, wat neerkomt op </w:t>
      </w:r>
      <w:r w:rsidR="00453063">
        <w:rPr>
          <w:rFonts w:eastAsiaTheme="minorEastAsia"/>
        </w:rPr>
        <w:t>98,7% van de totale tijd.</w:t>
      </w:r>
      <w:r w:rsidR="00C73C32">
        <w:rPr>
          <w:rFonts w:eastAsiaTheme="minorEastAsia"/>
        </w:rPr>
        <w:t xml:space="preserve"> </w:t>
      </w:r>
      <w:r w:rsidR="005E0896">
        <w:rPr>
          <w:rFonts w:eastAsiaTheme="minorEastAsia"/>
        </w:rPr>
        <w:t>Wel was er een verschil in de grootte van de database</w:t>
      </w:r>
      <w:r w:rsidR="00AB741E">
        <w:rPr>
          <w:rFonts w:eastAsiaTheme="minorEastAsia"/>
        </w:rPr>
        <w:t xml:space="preserve">: met 17,9 GiB is deze database </w:t>
      </w:r>
      <w:r w:rsidR="00B67896">
        <w:rPr>
          <w:rFonts w:eastAsiaTheme="minorEastAsia"/>
        </w:rPr>
        <w:t xml:space="preserve">ongeveer 7% groter dan de database voor de aanpassing van de </w:t>
      </w:r>
      <w:r w:rsidR="00B67896" w:rsidRPr="00C86F9D">
        <w:rPr>
          <w:rFonts w:ascii="Consolas" w:eastAsiaTheme="minorEastAsia" w:hAnsi="Consolas"/>
        </w:rPr>
        <w:t>fingerprint</w:t>
      </w:r>
      <w:r w:rsidR="00B67896">
        <w:rPr>
          <w:rFonts w:eastAsiaTheme="minorEastAsia"/>
        </w:rPr>
        <w:t xml:space="preserve"> kolom.</w:t>
      </w:r>
      <w:r w:rsidR="00C86F9D">
        <w:rPr>
          <w:rFonts w:eastAsiaTheme="minorEastAsia"/>
        </w:rPr>
        <w:t xml:space="preserve"> Omdat de aanpassing dus alleen meer opslagruimte in beslag neemt en verder geen merkbare verbetering met zich</w:t>
      </w:r>
      <w:r w:rsidR="0064630D">
        <w:rPr>
          <w:rFonts w:eastAsiaTheme="minorEastAsia"/>
        </w:rPr>
        <w:t xml:space="preserve"> meebrengt is besloten deze verandering ongedaan te maken.</w:t>
      </w:r>
    </w:p>
    <w:p w14:paraId="3A7C36D6" w14:textId="77777777" w:rsidR="0028435F" w:rsidRDefault="0028435F" w:rsidP="0028435F">
      <w:pPr>
        <w:keepNext/>
      </w:pPr>
      <w:r>
        <w:rPr>
          <w:rFonts w:eastAsiaTheme="minorEastAsia"/>
          <w:noProof/>
        </w:rPr>
        <w:drawing>
          <wp:inline distT="0" distB="0" distL="0" distR="0" wp14:anchorId="7011C9A7" wp14:editId="6D43C205">
            <wp:extent cx="5203589" cy="2337758"/>
            <wp:effectExtent l="0" t="0" r="0" b="5715"/>
            <wp:docPr id="106" name="Afbeelding 106" descr="Afbeelding met schermafbeelding,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ONIQ-2000nummers-mysql-aangepaste-tabel-cropped.png"/>
                    <pic:cNvPicPr/>
                  </pic:nvPicPr>
                  <pic:blipFill rotWithShape="1">
                    <a:blip r:embed="rId33"/>
                    <a:srcRect t="54387" b="13214"/>
                    <a:stretch/>
                  </pic:blipFill>
                  <pic:spPr bwMode="auto">
                    <a:xfrm>
                      <a:off x="0" y="0"/>
                      <a:ext cx="5203589" cy="2337758"/>
                    </a:xfrm>
                    <a:prstGeom prst="rect">
                      <a:avLst/>
                    </a:prstGeom>
                    <a:ln>
                      <a:noFill/>
                    </a:ln>
                    <a:extLst>
                      <a:ext uri="{53640926-AAD7-44D8-BBD7-CCE9431645EC}">
                        <a14:shadowObscured xmlns:a14="http://schemas.microsoft.com/office/drawing/2010/main"/>
                      </a:ext>
                    </a:extLst>
                  </pic:spPr>
                </pic:pic>
              </a:graphicData>
            </a:graphic>
          </wp:inline>
        </w:drawing>
      </w:r>
    </w:p>
    <w:p w14:paraId="79026653" w14:textId="68699C7E" w:rsidR="00DB420B" w:rsidRDefault="0028435F" w:rsidP="0028435F">
      <w:pPr>
        <w:pStyle w:val="Bijschrift"/>
      </w:pPr>
      <w:r>
        <w:t xml:space="preserve">Afb </w:t>
      </w:r>
      <w:r w:rsidR="00BD5125">
        <w:rPr>
          <w:noProof/>
        </w:rPr>
        <w:fldChar w:fldCharType="begin"/>
      </w:r>
      <w:r w:rsidR="00BD5125">
        <w:rPr>
          <w:noProof/>
        </w:rPr>
        <w:instrText xml:space="preserve"> SEQ Afb \* ARABIC </w:instrText>
      </w:r>
      <w:r w:rsidR="00BD5125">
        <w:rPr>
          <w:noProof/>
        </w:rPr>
        <w:fldChar w:fldCharType="separate"/>
      </w:r>
      <w:r w:rsidR="00DC56DE">
        <w:rPr>
          <w:noProof/>
        </w:rPr>
        <w:t>21</w:t>
      </w:r>
      <w:r w:rsidR="00BD5125">
        <w:rPr>
          <w:noProof/>
        </w:rPr>
        <w:fldChar w:fldCharType="end"/>
      </w:r>
    </w:p>
    <w:p w14:paraId="4A437CCB" w14:textId="299D7A88" w:rsidR="0064630D" w:rsidRDefault="00A67559" w:rsidP="0064630D">
      <w:r>
        <w:t xml:space="preserve">Omdat de database </w:t>
      </w:r>
      <w:r w:rsidR="00A649F6">
        <w:t>wel snel was tijdens de eerste test met 300 nummers in de database</w:t>
      </w:r>
      <w:r w:rsidR="00472BC0">
        <w:t xml:space="preserve"> bestaat het vermoeden dat de traagheid</w:t>
      </w:r>
      <w:r w:rsidR="00952D5B">
        <w:t xml:space="preserve"> is ontstaan</w:t>
      </w:r>
      <w:r w:rsidR="00472BC0">
        <w:t xml:space="preserve"> door de grote hoeveelheid </w:t>
      </w:r>
      <w:r w:rsidR="00C70837">
        <w:t xml:space="preserve">data in één database. In MariaDB is het mogelijk om </w:t>
      </w:r>
      <w:r w:rsidR="00567E8E">
        <w:t>een</w:t>
      </w:r>
      <w:r w:rsidR="001A09F2">
        <w:t xml:space="preserve"> database op te delen in kleinere delen</w:t>
      </w:r>
      <w:r w:rsidR="006D468C">
        <w:t>. Dit kan door partities te maken. Deze partities kun je baseren op de waarde van een bepaald veld</w:t>
      </w:r>
      <w:r w:rsidR="005D7433">
        <w:t xml:space="preserve">. Om te testen of dit effect heeft op de zoektijd zijn 16 partities gemaakt gebaseerd op </w:t>
      </w:r>
      <w:r w:rsidR="00527185">
        <w:t>het eerste symbool</w:t>
      </w:r>
      <w:r w:rsidR="005D7433">
        <w:t xml:space="preserve"> van een vingerafdruk</w:t>
      </w:r>
      <w:r w:rsidR="000D38D9">
        <w:t>. Zo wordt elke vingerafdruk die begint met een “0” opgeslagen in een eigen partitie, de</w:t>
      </w:r>
      <w:r w:rsidR="009F0D0E">
        <w:t xml:space="preserve"> vingerafdrukken die</w:t>
      </w:r>
      <w:r w:rsidR="000D38D9">
        <w:t xml:space="preserve"> </w:t>
      </w:r>
      <w:r w:rsidR="00527185">
        <w:t xml:space="preserve">beginnen met een “1” in een </w:t>
      </w:r>
      <w:r w:rsidR="009F0D0E">
        <w:t xml:space="preserve">andere </w:t>
      </w:r>
      <w:r w:rsidR="00527185">
        <w:t>eigen partitie en zo door tot en met de “f”</w:t>
      </w:r>
      <w:r w:rsidR="009F0D0E">
        <w:t>.</w:t>
      </w:r>
    </w:p>
    <w:p w14:paraId="54483662" w14:textId="336216DC" w:rsidR="00794D7D" w:rsidRDefault="00794D7D" w:rsidP="0064630D">
      <w:r>
        <w:t xml:space="preserve">Om </w:t>
      </w:r>
      <w:r w:rsidR="00653DBC">
        <w:t>een partitie te maken moet de tabel worden aangepast</w:t>
      </w:r>
      <w:r w:rsidR="00294B7A">
        <w:t xml:space="preserve"> </w:t>
      </w:r>
      <w:r w:rsidR="00E05F9A">
        <w:t xml:space="preserve">met het </w:t>
      </w:r>
      <w:r w:rsidR="00E05F9A" w:rsidRPr="00397DB6">
        <w:rPr>
          <w:rFonts w:ascii="Consolas" w:hAnsi="Consolas"/>
        </w:rPr>
        <w:t>ALTER</w:t>
      </w:r>
      <w:r w:rsidR="00E05F9A">
        <w:t xml:space="preserve"> </w:t>
      </w:r>
      <w:r w:rsidR="004E2094">
        <w:t>commando</w:t>
      </w:r>
      <w:r w:rsidR="00C019C3">
        <w:t xml:space="preserve"> </w:t>
      </w:r>
      <w:sdt>
        <w:sdtPr>
          <w:id w:val="643858086"/>
          <w:citation/>
        </w:sdtPr>
        <w:sdtEndPr/>
        <w:sdtContent>
          <w:r w:rsidR="00C019C3">
            <w:fldChar w:fldCharType="begin"/>
          </w:r>
          <w:r w:rsidR="00C019C3">
            <w:instrText xml:space="preserve"> CITATION Mar18 \l 1043 </w:instrText>
          </w:r>
          <w:r w:rsidR="00C019C3">
            <w:fldChar w:fldCharType="separate"/>
          </w:r>
          <w:r w:rsidR="00D0438F">
            <w:rPr>
              <w:noProof/>
            </w:rPr>
            <w:t>(MariaDB, 2018)</w:t>
          </w:r>
          <w:r w:rsidR="00C019C3">
            <w:fldChar w:fldCharType="end"/>
          </w:r>
        </w:sdtContent>
      </w:sdt>
      <w:r w:rsidR="004E2094">
        <w:t xml:space="preserve">. </w:t>
      </w:r>
      <w:r w:rsidR="00C019C3">
        <w:t xml:space="preserve">Omdat </w:t>
      </w:r>
      <w:r w:rsidR="00890578">
        <w:t>de partitie verde</w:t>
      </w:r>
      <w:r w:rsidR="00397DB6">
        <w:t>eld wordt</w:t>
      </w:r>
      <w:r w:rsidR="00890578">
        <w:t xml:space="preserve"> op basis van de vingerafdruk </w:t>
      </w:r>
      <w:r w:rsidR="00397DB6">
        <w:t>kan</w:t>
      </w:r>
      <w:r w:rsidR="00890578">
        <w:t xml:space="preserve"> niet het </w:t>
      </w:r>
      <w:r w:rsidR="00890578" w:rsidRPr="00397DB6">
        <w:rPr>
          <w:rFonts w:ascii="Consolas" w:hAnsi="Consolas"/>
        </w:rPr>
        <w:t>RANGE</w:t>
      </w:r>
      <w:r w:rsidR="00890578">
        <w:t xml:space="preserve"> </w:t>
      </w:r>
      <w:r w:rsidR="00426444">
        <w:t>type gebruik</w:t>
      </w:r>
      <w:r w:rsidR="00397DB6">
        <w:t>t worden</w:t>
      </w:r>
      <w:r w:rsidR="00426444">
        <w:t xml:space="preserve">, want deze ondersteunt alleen </w:t>
      </w:r>
      <w:r w:rsidR="00426444" w:rsidRPr="00397DB6">
        <w:rPr>
          <w:rFonts w:ascii="Consolas" w:hAnsi="Consolas"/>
        </w:rPr>
        <w:t>INTEGER</w:t>
      </w:r>
      <w:r w:rsidR="00426444">
        <w:t xml:space="preserve"> velden</w:t>
      </w:r>
      <w:r w:rsidR="00DB53DA">
        <w:t xml:space="preserve"> en het </w:t>
      </w:r>
      <w:r w:rsidR="00DB53DA" w:rsidRPr="00397DB6">
        <w:rPr>
          <w:rFonts w:ascii="Consolas" w:hAnsi="Consolas"/>
        </w:rPr>
        <w:t>fingerprint</w:t>
      </w:r>
      <w:r w:rsidR="00397DB6" w:rsidRPr="00397DB6">
        <w:rPr>
          <w:rFonts w:cstheme="minorHAnsi"/>
        </w:rPr>
        <w:t xml:space="preserve"> </w:t>
      </w:r>
      <w:r w:rsidR="00DB53DA">
        <w:t xml:space="preserve">veld is een </w:t>
      </w:r>
      <w:r w:rsidR="00DB53DA" w:rsidRPr="00674293">
        <w:rPr>
          <w:rFonts w:ascii="Consolas" w:hAnsi="Consolas"/>
        </w:rPr>
        <w:t>BINARY</w:t>
      </w:r>
      <w:r w:rsidR="00397DB6">
        <w:t xml:space="preserve"> veld. Wel kan </w:t>
      </w:r>
      <w:r w:rsidR="00DF095B">
        <w:t>het</w:t>
      </w:r>
      <w:r w:rsidR="00397DB6">
        <w:t xml:space="preserve"> </w:t>
      </w:r>
      <w:r w:rsidR="00397DB6" w:rsidRPr="00674293">
        <w:rPr>
          <w:rFonts w:ascii="Consolas" w:hAnsi="Consolas"/>
        </w:rPr>
        <w:t>RANGE COLUMN</w:t>
      </w:r>
      <w:r w:rsidR="00397DB6">
        <w:t xml:space="preserve"> </w:t>
      </w:r>
      <w:r w:rsidR="00DF095B">
        <w:t>partitie type gebruikt worden</w:t>
      </w:r>
      <w:r w:rsidR="00294D3D">
        <w:t>, want dit type ondersteunt meer type</w:t>
      </w:r>
      <w:r w:rsidR="00674293">
        <w:t xml:space="preserve">n velden. Om de partities toe te voegen aan de database kan de volgende query gebruikt </w:t>
      </w:r>
      <w:r w:rsidR="002F54FF">
        <w:t>worden:</w:t>
      </w:r>
    </w:p>
    <w:p w14:paraId="079AC432" w14:textId="672365E5" w:rsidR="00A61CCB" w:rsidRPr="004C06DE" w:rsidRDefault="00B81EA8" w:rsidP="004356BA">
      <w:pPr>
        <w:rPr>
          <w:rFonts w:ascii="Consolas" w:hAnsi="Consolas"/>
          <w:sz w:val="16"/>
          <w:lang w:val="en-GB"/>
        </w:rPr>
      </w:pPr>
      <w:r w:rsidRPr="004C06DE">
        <w:rPr>
          <w:rFonts w:ascii="Consolas" w:hAnsi="Consolas"/>
          <w:sz w:val="16"/>
          <w:lang w:val="en-GB"/>
        </w:rPr>
        <w:t>ALTER TABLE fingerprints</w:t>
      </w:r>
      <w:r w:rsidR="00F20B49" w:rsidRPr="004C06DE">
        <w:rPr>
          <w:rFonts w:ascii="Consolas" w:hAnsi="Consolas"/>
          <w:sz w:val="16"/>
          <w:lang w:val="en-GB"/>
        </w:rPr>
        <w:br/>
      </w:r>
      <w:r w:rsidRPr="004C06DE">
        <w:rPr>
          <w:rFonts w:ascii="Consolas" w:hAnsi="Consolas"/>
          <w:sz w:val="16"/>
          <w:lang w:val="en-GB"/>
        </w:rPr>
        <w:t>PARTITION BY RANGE COLUMNS(fingerprint)</w:t>
      </w:r>
      <w:r w:rsidR="00F20B49" w:rsidRPr="004C06DE">
        <w:rPr>
          <w:rFonts w:ascii="Consolas" w:hAnsi="Consolas"/>
          <w:sz w:val="16"/>
          <w:lang w:val="en-GB"/>
        </w:rPr>
        <w:br/>
      </w:r>
      <w:r w:rsidRPr="004C06DE">
        <w:rPr>
          <w:rFonts w:ascii="Consolas" w:hAnsi="Consolas"/>
          <w:sz w:val="16"/>
          <w:lang w:val="en-GB"/>
        </w:rPr>
        <w:t xml:space="preserve">   (PARTITION partition0 VALUES LESS THAN (0x1000000000000000),</w:t>
      </w:r>
      <w:r w:rsidR="00F20B49" w:rsidRPr="004C06DE">
        <w:rPr>
          <w:rFonts w:ascii="Consolas" w:hAnsi="Consolas"/>
          <w:sz w:val="16"/>
          <w:lang w:val="en-GB"/>
        </w:rPr>
        <w:br/>
      </w:r>
      <w:r w:rsidRPr="004C06DE">
        <w:rPr>
          <w:rFonts w:ascii="Consolas" w:hAnsi="Consolas"/>
          <w:sz w:val="16"/>
          <w:lang w:val="en-GB"/>
        </w:rPr>
        <w:lastRenderedPageBreak/>
        <w:t xml:space="preserve">    PARTITION partition1 VALUES LESS THAN (0x2000000000000000),</w:t>
      </w:r>
      <w:r w:rsidR="00F20B49" w:rsidRPr="004C06DE">
        <w:rPr>
          <w:rFonts w:ascii="Consolas" w:hAnsi="Consolas"/>
          <w:sz w:val="16"/>
          <w:lang w:val="en-GB"/>
        </w:rPr>
        <w:br/>
      </w:r>
      <w:r w:rsidRPr="004C06DE">
        <w:rPr>
          <w:rFonts w:ascii="Consolas" w:hAnsi="Consolas"/>
          <w:sz w:val="16"/>
          <w:lang w:val="en-GB"/>
        </w:rPr>
        <w:t xml:space="preserve">    PARTITION partition2 VALUES LESS THAN (0x3000000000000000),</w:t>
      </w:r>
      <w:r w:rsidR="004C06DE" w:rsidRPr="004C06DE">
        <w:rPr>
          <w:rFonts w:ascii="Consolas" w:hAnsi="Consolas"/>
          <w:sz w:val="16"/>
          <w:lang w:val="en-GB"/>
        </w:rPr>
        <w:t xml:space="preserve"> </w:t>
      </w:r>
      <w:r w:rsidR="002F0E0C" w:rsidRPr="004C06DE">
        <w:rPr>
          <w:rFonts w:ascii="Consolas" w:hAnsi="Consolas"/>
          <w:sz w:val="16"/>
          <w:lang w:val="en-GB"/>
        </w:rPr>
        <w:br/>
      </w:r>
      <w:r w:rsidRPr="004C06DE">
        <w:rPr>
          <w:rFonts w:ascii="Consolas" w:hAnsi="Consolas"/>
          <w:sz w:val="16"/>
          <w:lang w:val="en-GB"/>
        </w:rPr>
        <w:t xml:space="preserve">    </w:t>
      </w:r>
      <w:r w:rsidR="004356BA" w:rsidRPr="004C06DE">
        <w:rPr>
          <w:rFonts w:ascii="Consolas" w:hAnsi="Consolas"/>
          <w:sz w:val="16"/>
          <w:lang w:val="en-GB"/>
        </w:rPr>
        <w:t xml:space="preserve">                          ...</w:t>
      </w:r>
      <w:r w:rsidR="002F0E0C" w:rsidRPr="004C06DE">
        <w:rPr>
          <w:rFonts w:ascii="Consolas" w:hAnsi="Consolas"/>
          <w:sz w:val="16"/>
          <w:lang w:val="en-GB"/>
        </w:rPr>
        <w:br/>
      </w:r>
      <w:r w:rsidRPr="004C06DE">
        <w:rPr>
          <w:rFonts w:ascii="Consolas" w:hAnsi="Consolas"/>
          <w:sz w:val="16"/>
          <w:lang w:val="en-GB"/>
        </w:rPr>
        <w:t xml:space="preserve">    PARTITION </w:t>
      </w:r>
      <w:proofErr w:type="spellStart"/>
      <w:r w:rsidRPr="004C06DE">
        <w:rPr>
          <w:rFonts w:ascii="Consolas" w:hAnsi="Consolas"/>
          <w:sz w:val="16"/>
          <w:lang w:val="en-GB"/>
        </w:rPr>
        <w:t>partitionc</w:t>
      </w:r>
      <w:proofErr w:type="spellEnd"/>
      <w:r w:rsidRPr="004C06DE">
        <w:rPr>
          <w:rFonts w:ascii="Consolas" w:hAnsi="Consolas"/>
          <w:sz w:val="16"/>
          <w:lang w:val="en-GB"/>
        </w:rPr>
        <w:t xml:space="preserve"> VALUES LESS THAN (0xd000000000000000),</w:t>
      </w:r>
      <w:r w:rsidR="002F0E0C" w:rsidRPr="004C06DE">
        <w:rPr>
          <w:rFonts w:ascii="Consolas" w:hAnsi="Consolas"/>
          <w:sz w:val="16"/>
          <w:lang w:val="en-GB"/>
        </w:rPr>
        <w:br/>
      </w:r>
      <w:r w:rsidRPr="004C06DE">
        <w:rPr>
          <w:rFonts w:ascii="Consolas" w:hAnsi="Consolas"/>
          <w:sz w:val="16"/>
          <w:lang w:val="en-GB"/>
        </w:rPr>
        <w:t xml:space="preserve">    PARTITION </w:t>
      </w:r>
      <w:proofErr w:type="spellStart"/>
      <w:r w:rsidRPr="004C06DE">
        <w:rPr>
          <w:rFonts w:ascii="Consolas" w:hAnsi="Consolas"/>
          <w:sz w:val="16"/>
          <w:lang w:val="en-GB"/>
        </w:rPr>
        <w:t>partitiond</w:t>
      </w:r>
      <w:proofErr w:type="spellEnd"/>
      <w:r w:rsidRPr="004C06DE">
        <w:rPr>
          <w:rFonts w:ascii="Consolas" w:hAnsi="Consolas"/>
          <w:sz w:val="16"/>
          <w:lang w:val="en-GB"/>
        </w:rPr>
        <w:t xml:space="preserve"> VALUES LESS THAN (0xe000000000000000),</w:t>
      </w:r>
      <w:r w:rsidR="002F0E0C" w:rsidRPr="004C06DE">
        <w:rPr>
          <w:rFonts w:ascii="Consolas" w:hAnsi="Consolas"/>
          <w:sz w:val="16"/>
          <w:lang w:val="en-GB"/>
        </w:rPr>
        <w:br/>
      </w:r>
      <w:r w:rsidRPr="004C06DE">
        <w:rPr>
          <w:rFonts w:ascii="Consolas" w:hAnsi="Consolas"/>
          <w:sz w:val="16"/>
          <w:lang w:val="en-GB"/>
        </w:rPr>
        <w:t xml:space="preserve">    PARTITION </w:t>
      </w:r>
      <w:proofErr w:type="spellStart"/>
      <w:r w:rsidRPr="004C06DE">
        <w:rPr>
          <w:rFonts w:ascii="Consolas" w:hAnsi="Consolas"/>
          <w:sz w:val="16"/>
          <w:lang w:val="en-GB"/>
        </w:rPr>
        <w:t>partitione</w:t>
      </w:r>
      <w:proofErr w:type="spellEnd"/>
      <w:r w:rsidRPr="004C06DE">
        <w:rPr>
          <w:rFonts w:ascii="Consolas" w:hAnsi="Consolas"/>
          <w:sz w:val="16"/>
          <w:lang w:val="en-GB"/>
        </w:rPr>
        <w:t xml:space="preserve"> VALUES LESS THAN (0xf000000000000000),</w:t>
      </w:r>
      <w:r w:rsidR="002F0E0C" w:rsidRPr="004C06DE">
        <w:rPr>
          <w:rFonts w:ascii="Consolas" w:hAnsi="Consolas"/>
          <w:sz w:val="16"/>
          <w:lang w:val="en-GB"/>
        </w:rPr>
        <w:br/>
      </w:r>
      <w:r w:rsidRPr="004C06DE">
        <w:rPr>
          <w:rFonts w:ascii="Consolas" w:hAnsi="Consolas"/>
          <w:sz w:val="16"/>
          <w:lang w:val="en-GB"/>
        </w:rPr>
        <w:t xml:space="preserve">    PARTITION </w:t>
      </w:r>
      <w:proofErr w:type="spellStart"/>
      <w:r w:rsidRPr="004C06DE">
        <w:rPr>
          <w:rFonts w:ascii="Consolas" w:hAnsi="Consolas"/>
          <w:sz w:val="16"/>
          <w:lang w:val="en-GB"/>
        </w:rPr>
        <w:t>partitionf</w:t>
      </w:r>
      <w:proofErr w:type="spellEnd"/>
      <w:r w:rsidRPr="004C06DE">
        <w:rPr>
          <w:rFonts w:ascii="Consolas" w:hAnsi="Consolas"/>
          <w:sz w:val="16"/>
          <w:lang w:val="en-GB"/>
        </w:rPr>
        <w:t xml:space="preserve"> VALUES LESS THAN MAXVALUE);</w:t>
      </w:r>
    </w:p>
    <w:p w14:paraId="68AEED8F" w14:textId="77777777" w:rsidR="00763A02" w:rsidRDefault="00CB223A" w:rsidP="00763A02">
      <w:pPr>
        <w:keepNext/>
      </w:pPr>
      <w:r w:rsidRPr="00CB223A">
        <w:t>Na het maken v</w:t>
      </w:r>
      <w:r>
        <w:t xml:space="preserve">an de partities </w:t>
      </w:r>
      <w:r w:rsidR="009F0BD8">
        <w:t>is nogmaals getest op de tijd die elke functie nodig had</w:t>
      </w:r>
      <w:r w:rsidR="003F2D45">
        <w:t>. De resultaten zijn hieronder (afbeelding 22) te zien.</w:t>
      </w:r>
      <w:r w:rsidR="0089321D">
        <w:t xml:space="preserve"> Zoals te zien is, liggen de zoektijden van de database nu ongeveer 8 keer zo laag als voor het maken van de partities</w:t>
      </w:r>
      <w:r w:rsidR="00A541E4">
        <w:t xml:space="preserve">. Om te kijken of dit geen toeval was, is de test nog vijf keer uitgevoerd. De tijden van de databasefuncties </w:t>
      </w:r>
      <w:r w:rsidR="002F3D5E">
        <w:t xml:space="preserve">lagen in alle gevallen tussen de 8 en 20 seconden. Door het maken van de partities is er dus een tijdsbesparing van ongeveer </w:t>
      </w:r>
      <w:r w:rsidR="00E26D84">
        <w:t>60 tot 70 seconden</w:t>
      </w:r>
      <w:r w:rsidR="00A04963">
        <w:t xml:space="preserve"> per test</w:t>
      </w:r>
      <w:r w:rsidR="00E26D84">
        <w:t>.</w:t>
      </w:r>
      <w:r w:rsidR="00DC177E">
        <w:rPr>
          <w:noProof/>
        </w:rPr>
        <w:drawing>
          <wp:inline distT="0" distB="0" distL="0" distR="0" wp14:anchorId="11AC429B" wp14:editId="13D6D3E3">
            <wp:extent cx="5204460" cy="2857500"/>
            <wp:effectExtent l="0" t="0" r="0" b="0"/>
            <wp:docPr id="47" name="Afbeelding 47"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ONIQ-2000nummers-mysql-partities-cropped.png"/>
                    <pic:cNvPicPr/>
                  </pic:nvPicPr>
                  <pic:blipFill>
                    <a:blip r:embed="rId34"/>
                    <a:stretch>
                      <a:fillRect/>
                    </a:stretch>
                  </pic:blipFill>
                  <pic:spPr>
                    <a:xfrm>
                      <a:off x="0" y="0"/>
                      <a:ext cx="5204460" cy="2857500"/>
                    </a:xfrm>
                    <a:prstGeom prst="rect">
                      <a:avLst/>
                    </a:prstGeom>
                  </pic:spPr>
                </pic:pic>
              </a:graphicData>
            </a:graphic>
          </wp:inline>
        </w:drawing>
      </w:r>
    </w:p>
    <w:p w14:paraId="28511D04" w14:textId="17307B96" w:rsidR="00DC177E" w:rsidRDefault="00763A02" w:rsidP="00763A02">
      <w:pPr>
        <w:pStyle w:val="Bijschrift"/>
      </w:pPr>
      <w:r>
        <w:t xml:space="preserve">Afb </w:t>
      </w:r>
      <w:r w:rsidR="000306DF">
        <w:rPr>
          <w:noProof/>
        </w:rPr>
        <w:fldChar w:fldCharType="begin"/>
      </w:r>
      <w:r w:rsidR="000306DF">
        <w:rPr>
          <w:noProof/>
        </w:rPr>
        <w:instrText xml:space="preserve"> SEQ Afb \* ARABIC </w:instrText>
      </w:r>
      <w:r w:rsidR="000306DF">
        <w:rPr>
          <w:noProof/>
        </w:rPr>
        <w:fldChar w:fldCharType="separate"/>
      </w:r>
      <w:r w:rsidR="00DC56DE">
        <w:rPr>
          <w:noProof/>
        </w:rPr>
        <w:t>22</w:t>
      </w:r>
      <w:r w:rsidR="000306DF">
        <w:rPr>
          <w:noProof/>
        </w:rPr>
        <w:fldChar w:fldCharType="end"/>
      </w:r>
    </w:p>
    <w:p w14:paraId="285C16E1" w14:textId="2F682A41" w:rsidR="002F3E38" w:rsidRPr="002F3E38" w:rsidRDefault="002F3E38" w:rsidP="002F3E38">
      <w:pPr>
        <w:pStyle w:val="kop20"/>
        <w:rPr>
          <w:rFonts w:eastAsiaTheme="minorEastAsia"/>
        </w:rPr>
      </w:pPr>
      <w:r>
        <w:rPr>
          <w:rFonts w:eastAsiaTheme="minorEastAsia"/>
        </w:rPr>
        <w:t>Testfragmenten testen</w:t>
      </w:r>
    </w:p>
    <w:p w14:paraId="02F4ED38" w14:textId="479DB4FA" w:rsidR="000824D5" w:rsidRDefault="00E26D84" w:rsidP="0064630D">
      <w:r>
        <w:t>Nu het matchen minder lang duurt kunnen de tests voor de nauwkeurigheid gedraaid worden</w:t>
      </w:r>
      <w:r w:rsidR="004A68DB">
        <w:t>.</w:t>
      </w:r>
      <w:r w:rsidR="00E02FDF">
        <w:t xml:space="preserve"> Er is opnieuw een test-set gegenereerd</w:t>
      </w:r>
      <w:r w:rsidR="00D95605">
        <w:t xml:space="preserve"> van 200 liedjes met een SNR van -3, 0, 3 en 6 dB. Een testfragment moe</w:t>
      </w:r>
      <w:r w:rsidR="00FF6C51">
        <w:t xml:space="preserve">t minimaal 7 seconden aan muziek </w:t>
      </w:r>
      <w:r w:rsidR="008455C9">
        <w:t>bevatten om</w:t>
      </w:r>
      <w:r w:rsidR="00802B22">
        <w:t xml:space="preserve"> te voorkomen dat </w:t>
      </w:r>
      <w:r w:rsidR="007E00C2">
        <w:t>de toegevoegde ruis een lagere sterkte heeft dan zo</w:t>
      </w:r>
      <w:r w:rsidR="004D7629">
        <w:t>u</w:t>
      </w:r>
      <w:r w:rsidR="007E00C2">
        <w:t xml:space="preserve"> moeten, omdat de stilte het gemiddelde verlaagt</w:t>
      </w:r>
      <w:r w:rsidR="003F3E7E">
        <w:t xml:space="preserve">. Zo vallen dus bij veel liedjes het begin en </w:t>
      </w:r>
      <w:r w:rsidR="004D7629">
        <w:t xml:space="preserve">het </w:t>
      </w:r>
      <w:r w:rsidR="003F3E7E">
        <w:t xml:space="preserve">einde af, omdat er vaak een </w:t>
      </w:r>
      <w:r w:rsidR="001925FA">
        <w:t xml:space="preserve">stilte aan het begin en </w:t>
      </w:r>
      <w:r w:rsidR="004D7629">
        <w:t xml:space="preserve">aan </w:t>
      </w:r>
      <w:r w:rsidR="001925FA">
        <w:t>het einde van een nummer zit. Hieronder (tabel</w:t>
      </w:r>
      <w:r w:rsidR="00A66594">
        <w:t xml:space="preserve"> 5</w:t>
      </w:r>
      <w:r w:rsidR="001925FA">
        <w:t>) zijn de resultaten van deze tests te zien.</w:t>
      </w:r>
    </w:p>
    <w:p w14:paraId="162E6F4A" w14:textId="77777777" w:rsidR="000824D5" w:rsidRDefault="000824D5">
      <w:r>
        <w:lastRenderedPageBreak/>
        <w:br w:type="page"/>
      </w:r>
    </w:p>
    <w:tbl>
      <w:tblPr>
        <w:tblStyle w:val="Rastertabel1licht-Accent1"/>
        <w:tblW w:w="0" w:type="auto"/>
        <w:tblLook w:val="04A0" w:firstRow="1" w:lastRow="0" w:firstColumn="1" w:lastColumn="0" w:noHBand="0" w:noVBand="1"/>
      </w:tblPr>
      <w:tblGrid>
        <w:gridCol w:w="2725"/>
        <w:gridCol w:w="2725"/>
        <w:gridCol w:w="2726"/>
      </w:tblGrid>
      <w:tr w:rsidR="00626D24" w14:paraId="46F18317" w14:textId="77777777" w:rsidTr="0062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5" w:type="dxa"/>
          </w:tcPr>
          <w:p w14:paraId="024A8192" w14:textId="7D147A77" w:rsidR="00626D24" w:rsidRDefault="00626D24" w:rsidP="0064630D">
            <w:r>
              <w:lastRenderedPageBreak/>
              <w:t>SNR</w:t>
            </w:r>
            <w:r w:rsidR="00BC0E76">
              <w:t xml:space="preserve"> (dB)</w:t>
            </w:r>
          </w:p>
        </w:tc>
        <w:tc>
          <w:tcPr>
            <w:tcW w:w="2725" w:type="dxa"/>
          </w:tcPr>
          <w:p w14:paraId="7F596A51" w14:textId="5F1C3B30" w:rsidR="00626D24" w:rsidRDefault="00626D24" w:rsidP="0064630D">
            <w:pPr>
              <w:cnfStyle w:val="100000000000" w:firstRow="1" w:lastRow="0" w:firstColumn="0" w:lastColumn="0" w:oddVBand="0" w:evenVBand="0" w:oddHBand="0" w:evenHBand="0" w:firstRowFirstColumn="0" w:firstRowLastColumn="0" w:lastRowFirstColumn="0" w:lastRowLastColumn="0"/>
            </w:pPr>
            <w:r>
              <w:t>Aantal correct gematcht</w:t>
            </w:r>
          </w:p>
        </w:tc>
        <w:tc>
          <w:tcPr>
            <w:tcW w:w="2726" w:type="dxa"/>
          </w:tcPr>
          <w:p w14:paraId="2450B30B" w14:textId="68F0CBA0" w:rsidR="00626D24" w:rsidRDefault="00626D24" w:rsidP="0064630D">
            <w:pPr>
              <w:cnfStyle w:val="100000000000" w:firstRow="1" w:lastRow="0" w:firstColumn="0" w:lastColumn="0" w:oddVBand="0" w:evenVBand="0" w:oddHBand="0" w:evenHBand="0" w:firstRowFirstColumn="0" w:firstRowLastColumn="0" w:lastRowFirstColumn="0" w:lastRowLastColumn="0"/>
            </w:pPr>
            <w:r>
              <w:t>Percentage correct</w:t>
            </w:r>
          </w:p>
        </w:tc>
      </w:tr>
      <w:tr w:rsidR="00626D24" w14:paraId="61428F52" w14:textId="77777777" w:rsidTr="00626D24">
        <w:tc>
          <w:tcPr>
            <w:cnfStyle w:val="001000000000" w:firstRow="0" w:lastRow="0" w:firstColumn="1" w:lastColumn="0" w:oddVBand="0" w:evenVBand="0" w:oddHBand="0" w:evenHBand="0" w:firstRowFirstColumn="0" w:firstRowLastColumn="0" w:lastRowFirstColumn="0" w:lastRowLastColumn="0"/>
            <w:tcW w:w="2725" w:type="dxa"/>
          </w:tcPr>
          <w:p w14:paraId="4175DFE0" w14:textId="3F76F500" w:rsidR="00626D24" w:rsidRDefault="00BC0E76" w:rsidP="0064630D">
            <w:r>
              <w:t>-3</w:t>
            </w:r>
          </w:p>
        </w:tc>
        <w:tc>
          <w:tcPr>
            <w:tcW w:w="2725" w:type="dxa"/>
          </w:tcPr>
          <w:p w14:paraId="621A6B4A" w14:textId="2277B3BA" w:rsidR="00626D24" w:rsidRDefault="006223BB" w:rsidP="0064630D">
            <w:pPr>
              <w:cnfStyle w:val="000000000000" w:firstRow="0" w:lastRow="0" w:firstColumn="0" w:lastColumn="0" w:oddVBand="0" w:evenVBand="0" w:oddHBand="0" w:evenHBand="0" w:firstRowFirstColumn="0" w:firstRowLastColumn="0" w:lastRowFirstColumn="0" w:lastRowLastColumn="0"/>
            </w:pPr>
            <w:r>
              <w:t>36</w:t>
            </w:r>
          </w:p>
        </w:tc>
        <w:tc>
          <w:tcPr>
            <w:tcW w:w="2726" w:type="dxa"/>
          </w:tcPr>
          <w:p w14:paraId="2A92EAB3" w14:textId="333089E7" w:rsidR="00626D24" w:rsidRDefault="003006FB" w:rsidP="0064630D">
            <w:pPr>
              <w:cnfStyle w:val="000000000000" w:firstRow="0" w:lastRow="0" w:firstColumn="0" w:lastColumn="0" w:oddVBand="0" w:evenVBand="0" w:oddHBand="0" w:evenHBand="0" w:firstRowFirstColumn="0" w:firstRowLastColumn="0" w:lastRowFirstColumn="0" w:lastRowLastColumn="0"/>
            </w:pPr>
            <w:r>
              <w:t>18</w:t>
            </w:r>
            <w:r w:rsidR="008F6C8A">
              <w:t>%</w:t>
            </w:r>
          </w:p>
        </w:tc>
      </w:tr>
      <w:tr w:rsidR="00626D24" w14:paraId="105E3599" w14:textId="77777777" w:rsidTr="00626D24">
        <w:tc>
          <w:tcPr>
            <w:cnfStyle w:val="001000000000" w:firstRow="0" w:lastRow="0" w:firstColumn="1" w:lastColumn="0" w:oddVBand="0" w:evenVBand="0" w:oddHBand="0" w:evenHBand="0" w:firstRowFirstColumn="0" w:firstRowLastColumn="0" w:lastRowFirstColumn="0" w:lastRowLastColumn="0"/>
            <w:tcW w:w="2725" w:type="dxa"/>
          </w:tcPr>
          <w:p w14:paraId="518122C4" w14:textId="38C530CB" w:rsidR="00626D24" w:rsidRDefault="00BC0E76" w:rsidP="0064630D">
            <w:r>
              <w:t>0</w:t>
            </w:r>
          </w:p>
        </w:tc>
        <w:tc>
          <w:tcPr>
            <w:tcW w:w="2725" w:type="dxa"/>
          </w:tcPr>
          <w:p w14:paraId="621F9B35" w14:textId="44135B6D" w:rsidR="00626D24" w:rsidRDefault="006223BB" w:rsidP="0064630D">
            <w:pPr>
              <w:cnfStyle w:val="000000000000" w:firstRow="0" w:lastRow="0" w:firstColumn="0" w:lastColumn="0" w:oddVBand="0" w:evenVBand="0" w:oddHBand="0" w:evenHBand="0" w:firstRowFirstColumn="0" w:firstRowLastColumn="0" w:lastRowFirstColumn="0" w:lastRowLastColumn="0"/>
            </w:pPr>
            <w:r>
              <w:t>113</w:t>
            </w:r>
          </w:p>
        </w:tc>
        <w:tc>
          <w:tcPr>
            <w:tcW w:w="2726" w:type="dxa"/>
          </w:tcPr>
          <w:p w14:paraId="71923092" w14:textId="514F6101" w:rsidR="00626D24" w:rsidRDefault="003006FB" w:rsidP="0064630D">
            <w:pPr>
              <w:cnfStyle w:val="000000000000" w:firstRow="0" w:lastRow="0" w:firstColumn="0" w:lastColumn="0" w:oddVBand="0" w:evenVBand="0" w:oddHBand="0" w:evenHBand="0" w:firstRowFirstColumn="0" w:firstRowLastColumn="0" w:lastRowFirstColumn="0" w:lastRowLastColumn="0"/>
            </w:pPr>
            <w:r>
              <w:t>56.5</w:t>
            </w:r>
            <w:r w:rsidR="008F6C8A">
              <w:t>%</w:t>
            </w:r>
          </w:p>
        </w:tc>
      </w:tr>
      <w:tr w:rsidR="00626D24" w14:paraId="7F86C58F" w14:textId="77777777" w:rsidTr="00626D24">
        <w:tc>
          <w:tcPr>
            <w:cnfStyle w:val="001000000000" w:firstRow="0" w:lastRow="0" w:firstColumn="1" w:lastColumn="0" w:oddVBand="0" w:evenVBand="0" w:oddHBand="0" w:evenHBand="0" w:firstRowFirstColumn="0" w:firstRowLastColumn="0" w:lastRowFirstColumn="0" w:lastRowLastColumn="0"/>
            <w:tcW w:w="2725" w:type="dxa"/>
          </w:tcPr>
          <w:p w14:paraId="093AD912" w14:textId="6D3B4F33" w:rsidR="00626D24" w:rsidRDefault="00BC0E76" w:rsidP="0064630D">
            <w:r>
              <w:t>3</w:t>
            </w:r>
          </w:p>
        </w:tc>
        <w:tc>
          <w:tcPr>
            <w:tcW w:w="2725" w:type="dxa"/>
          </w:tcPr>
          <w:p w14:paraId="31A63AA4" w14:textId="4929A659" w:rsidR="00626D24" w:rsidRDefault="006223BB" w:rsidP="0064630D">
            <w:pPr>
              <w:cnfStyle w:val="000000000000" w:firstRow="0" w:lastRow="0" w:firstColumn="0" w:lastColumn="0" w:oddVBand="0" w:evenVBand="0" w:oddHBand="0" w:evenHBand="0" w:firstRowFirstColumn="0" w:firstRowLastColumn="0" w:lastRowFirstColumn="0" w:lastRowLastColumn="0"/>
            </w:pPr>
            <w:r>
              <w:t>185</w:t>
            </w:r>
          </w:p>
        </w:tc>
        <w:tc>
          <w:tcPr>
            <w:tcW w:w="2726" w:type="dxa"/>
          </w:tcPr>
          <w:p w14:paraId="51247AC5" w14:textId="31CCC2F9" w:rsidR="00626D24" w:rsidRDefault="003006FB" w:rsidP="0064630D">
            <w:pPr>
              <w:cnfStyle w:val="000000000000" w:firstRow="0" w:lastRow="0" w:firstColumn="0" w:lastColumn="0" w:oddVBand="0" w:evenVBand="0" w:oddHBand="0" w:evenHBand="0" w:firstRowFirstColumn="0" w:firstRowLastColumn="0" w:lastRowFirstColumn="0" w:lastRowLastColumn="0"/>
            </w:pPr>
            <w:r>
              <w:t>92.5</w:t>
            </w:r>
            <w:r w:rsidR="008F6C8A">
              <w:t>%</w:t>
            </w:r>
          </w:p>
        </w:tc>
      </w:tr>
      <w:tr w:rsidR="00626D24" w14:paraId="74F7949F" w14:textId="77777777" w:rsidTr="00626D24">
        <w:tc>
          <w:tcPr>
            <w:cnfStyle w:val="001000000000" w:firstRow="0" w:lastRow="0" w:firstColumn="1" w:lastColumn="0" w:oddVBand="0" w:evenVBand="0" w:oddHBand="0" w:evenHBand="0" w:firstRowFirstColumn="0" w:firstRowLastColumn="0" w:lastRowFirstColumn="0" w:lastRowLastColumn="0"/>
            <w:tcW w:w="2725" w:type="dxa"/>
          </w:tcPr>
          <w:p w14:paraId="7055F1A9" w14:textId="2BA0C144" w:rsidR="00626D24" w:rsidRDefault="00BC0E76" w:rsidP="0064630D">
            <w:r>
              <w:t>6</w:t>
            </w:r>
          </w:p>
        </w:tc>
        <w:tc>
          <w:tcPr>
            <w:tcW w:w="2725" w:type="dxa"/>
          </w:tcPr>
          <w:p w14:paraId="2C24E432" w14:textId="3BF29BD5" w:rsidR="00626D24" w:rsidRDefault="006223BB" w:rsidP="0064630D">
            <w:pPr>
              <w:cnfStyle w:val="000000000000" w:firstRow="0" w:lastRow="0" w:firstColumn="0" w:lastColumn="0" w:oddVBand="0" w:evenVBand="0" w:oddHBand="0" w:evenHBand="0" w:firstRowFirstColumn="0" w:firstRowLastColumn="0" w:lastRowFirstColumn="0" w:lastRowLastColumn="0"/>
            </w:pPr>
            <w:r>
              <w:t>192</w:t>
            </w:r>
          </w:p>
        </w:tc>
        <w:tc>
          <w:tcPr>
            <w:tcW w:w="2726" w:type="dxa"/>
          </w:tcPr>
          <w:p w14:paraId="1E531920" w14:textId="32383AAF" w:rsidR="00626D24" w:rsidRDefault="003006FB" w:rsidP="00A66594">
            <w:pPr>
              <w:keepNext/>
              <w:cnfStyle w:val="000000000000" w:firstRow="0" w:lastRow="0" w:firstColumn="0" w:lastColumn="0" w:oddVBand="0" w:evenVBand="0" w:oddHBand="0" w:evenHBand="0" w:firstRowFirstColumn="0" w:firstRowLastColumn="0" w:lastRowFirstColumn="0" w:lastRowLastColumn="0"/>
            </w:pPr>
            <w:r>
              <w:t>96</w:t>
            </w:r>
            <w:r w:rsidR="008F6C8A">
              <w:t>%</w:t>
            </w:r>
          </w:p>
        </w:tc>
      </w:tr>
    </w:tbl>
    <w:p w14:paraId="0CA42C56" w14:textId="48B8054B" w:rsidR="007A7804" w:rsidRDefault="00A66594" w:rsidP="00A66594">
      <w:pPr>
        <w:pStyle w:val="Bijschrift"/>
        <w:rPr>
          <w:noProof/>
        </w:rPr>
      </w:pPr>
      <w:r>
        <w:t xml:space="preserve">Tabel </w:t>
      </w:r>
      <w:r w:rsidR="00F54917">
        <w:rPr>
          <w:noProof/>
        </w:rPr>
        <w:fldChar w:fldCharType="begin"/>
      </w:r>
      <w:r w:rsidR="00F54917">
        <w:rPr>
          <w:noProof/>
        </w:rPr>
        <w:instrText xml:space="preserve"> SEQ Tabel \* ARABIC </w:instrText>
      </w:r>
      <w:r w:rsidR="00F54917">
        <w:rPr>
          <w:noProof/>
        </w:rPr>
        <w:fldChar w:fldCharType="separate"/>
      </w:r>
      <w:r w:rsidR="00DC56DE">
        <w:rPr>
          <w:noProof/>
        </w:rPr>
        <w:t>5</w:t>
      </w:r>
      <w:r w:rsidR="00F54917">
        <w:rPr>
          <w:noProof/>
        </w:rPr>
        <w:fldChar w:fldCharType="end"/>
      </w:r>
    </w:p>
    <w:p w14:paraId="4801ED43" w14:textId="331FB8CF" w:rsidR="003006FB" w:rsidRDefault="003006FB" w:rsidP="003006FB">
      <w:r>
        <w:t>Zoals te zien in</w:t>
      </w:r>
      <w:r w:rsidR="008F6C8A">
        <w:t xml:space="preserve"> tabel 5 scoort het programma goed bij</w:t>
      </w:r>
      <w:r w:rsidR="00FB6598">
        <w:t xml:space="preserve"> </w:t>
      </w:r>
      <w:r w:rsidR="0007753C">
        <w:t xml:space="preserve">signaal-ruisverhoudingen boven de 0dB. </w:t>
      </w:r>
      <w:r w:rsidR="00B100D1">
        <w:t xml:space="preserve">Echter, </w:t>
      </w:r>
      <w:r w:rsidR="00045175">
        <w:t xml:space="preserve">bij een SNR lager dan 3dB is er een sterke afname in nauwkeurigheid </w:t>
      </w:r>
      <w:r w:rsidR="005721B7">
        <w:t xml:space="preserve">(grafiek 1). </w:t>
      </w:r>
      <w:r w:rsidR="009B20B7">
        <w:t>Opvallend is dat de lijn lineair lijkt te lopen tussen de -3 dB en 3</w:t>
      </w:r>
      <w:r w:rsidR="00635E0D">
        <w:t xml:space="preserve"> </w:t>
      </w:r>
      <w:r w:rsidR="009B20B7">
        <w:t>dB</w:t>
      </w:r>
      <w:r w:rsidR="00635E0D">
        <w:t xml:space="preserve"> en vervolgens na 3 dB nog langzaam omhoog kruipt</w:t>
      </w:r>
      <w:r w:rsidR="0015539B">
        <w:t>.</w:t>
      </w:r>
    </w:p>
    <w:p w14:paraId="4B695A54" w14:textId="77777777" w:rsidR="005721B7" w:rsidRDefault="00251210" w:rsidP="005721B7">
      <w:pPr>
        <w:keepNext/>
      </w:pPr>
      <w:r>
        <w:rPr>
          <w:noProof/>
        </w:rPr>
        <w:drawing>
          <wp:inline distT="0" distB="0" distL="0" distR="0" wp14:anchorId="4BB743C3" wp14:editId="5F240CEC">
            <wp:extent cx="5204460" cy="3035935"/>
            <wp:effectExtent l="0" t="0" r="15240" b="12065"/>
            <wp:docPr id="107" name="Grafiek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EC264C" w14:textId="030DCF97" w:rsidR="00251210" w:rsidRPr="003006FB" w:rsidRDefault="005721B7" w:rsidP="005721B7">
      <w:pPr>
        <w:pStyle w:val="Bijschrift"/>
      </w:pPr>
      <w:r>
        <w:t xml:space="preserve">Grafiek </w:t>
      </w:r>
      <w:r w:rsidR="000306DF">
        <w:rPr>
          <w:noProof/>
        </w:rPr>
        <w:fldChar w:fldCharType="begin"/>
      </w:r>
      <w:r w:rsidR="000306DF">
        <w:rPr>
          <w:noProof/>
        </w:rPr>
        <w:instrText xml:space="preserve"> SEQ Grafiek \* ARABIC </w:instrText>
      </w:r>
      <w:r w:rsidR="000306DF">
        <w:rPr>
          <w:noProof/>
        </w:rPr>
        <w:fldChar w:fldCharType="separate"/>
      </w:r>
      <w:r w:rsidR="00DC56DE">
        <w:rPr>
          <w:noProof/>
        </w:rPr>
        <w:t>1</w:t>
      </w:r>
      <w:r w:rsidR="000306DF">
        <w:rPr>
          <w:noProof/>
        </w:rPr>
        <w:fldChar w:fldCharType="end"/>
      </w:r>
    </w:p>
    <w:p w14:paraId="73F31130" w14:textId="2181964B" w:rsidR="002F3E38" w:rsidRDefault="002F3E38" w:rsidP="002F3E38">
      <w:pPr>
        <w:pStyle w:val="kop20"/>
      </w:pPr>
      <w:r>
        <w:t>Testen op fout-positieven</w:t>
      </w:r>
    </w:p>
    <w:p w14:paraId="71F56D29" w14:textId="5E50F128" w:rsidR="001C3AB6" w:rsidRDefault="001C3AB6" w:rsidP="001C3AB6">
      <w:r>
        <w:t xml:space="preserve">Om te testen hoeveel </w:t>
      </w:r>
      <w:r w:rsidR="001A0AEE">
        <w:t xml:space="preserve">fout-positieven er optreden zijn van 100 nummers </w:t>
      </w:r>
      <w:r w:rsidR="004B7381">
        <w:t>die niet in de database stonden testfragmenten</w:t>
      </w:r>
      <w:r w:rsidR="00B03C9F">
        <w:t xml:space="preserve"> </w:t>
      </w:r>
      <w:r w:rsidR="00E14CBE">
        <w:t>gemaakt. Omdat er geen eisen gesteld zijn over het aantal fout-positieven bij een bepaalde SNR</w:t>
      </w:r>
      <w:r w:rsidR="005B4A83">
        <w:t xml:space="preserve">, is er geen ruis toegevoegd aan deze fragmenten. </w:t>
      </w:r>
      <w:r w:rsidR="004B7381">
        <w:t>Deze testfragmenten zijn vervolgens getest. Wanneer er uit de resultaten kwam dat er een betrouwbare match gevonden was, telt dit als een fout-positief.</w:t>
      </w:r>
      <w:r w:rsidR="00B03C9F">
        <w:t xml:space="preserve"> Van de 100 geteste fragmenten trad er bij </w:t>
      </w:r>
      <w:r w:rsidR="00F55E76">
        <w:t>1</w:t>
      </w:r>
      <w:r w:rsidR="005B4A83">
        <w:t xml:space="preserve"> fragment een fout-positief op. Dit komt neer op een percentage</w:t>
      </w:r>
      <w:r w:rsidR="00763A02">
        <w:t xml:space="preserve"> van </w:t>
      </w:r>
      <w:r w:rsidR="00F55E76">
        <w:t>1</w:t>
      </w:r>
      <w:r w:rsidR="00763A02">
        <w:t>%.</w:t>
      </w:r>
    </w:p>
    <w:p w14:paraId="110BE16D" w14:textId="77777777" w:rsidR="00FB5F8C" w:rsidRDefault="00FB5F8C">
      <w:r>
        <w:br w:type="page"/>
      </w:r>
    </w:p>
    <w:p w14:paraId="36D9E6E0" w14:textId="644724AB" w:rsidR="00FB5F8C" w:rsidRPr="001C3AB6" w:rsidRDefault="00FB5F8C" w:rsidP="001C3AB6">
      <w:r>
        <w:lastRenderedPageBreak/>
        <w:t>Omdat Python op vrijwel elk platform geïnstalleerd kan worden (Windows, Linux, Mac)</w:t>
      </w:r>
      <w:r w:rsidR="00D0438F">
        <w:t xml:space="preserve"> </w:t>
      </w:r>
      <w:sdt>
        <w:sdtPr>
          <w:id w:val="553041546"/>
          <w:citation/>
        </w:sdtPr>
        <w:sdtEndPr/>
        <w:sdtContent>
          <w:r w:rsidR="00D0438F">
            <w:fldChar w:fldCharType="begin"/>
          </w:r>
          <w:r w:rsidR="00D0438F">
            <w:instrText xml:space="preserve"> CITATION Pyt18 \l 1043 </w:instrText>
          </w:r>
          <w:r w:rsidR="00D0438F">
            <w:fldChar w:fldCharType="separate"/>
          </w:r>
          <w:r w:rsidR="00D0438F">
            <w:rPr>
              <w:noProof/>
            </w:rPr>
            <w:t>(Python Software Foundation, sd)</w:t>
          </w:r>
          <w:r w:rsidR="00D0438F">
            <w:fldChar w:fldCharType="end"/>
          </w:r>
        </w:sdtContent>
      </w:sdt>
      <w:r>
        <w:t xml:space="preserve">, is dit programma erg flexibel wat besturingssysteem betreft. De tests zijn allemaal uitgevoerd op Windows, maar SONIQ kan dus bijvoorbeeld ook </w:t>
      </w:r>
      <w:r w:rsidR="00A33785">
        <w:t>worden uitgevoerd</w:t>
      </w:r>
      <w:r>
        <w:t xml:space="preserve"> op Ubuntu, wat het oorspronkelijke plan was.</w:t>
      </w:r>
      <w:r w:rsidR="00C43034">
        <w:t xml:space="preserve"> De enige software-eis is dan wel dat er een </w:t>
      </w:r>
      <w:proofErr w:type="spellStart"/>
      <w:r w:rsidR="00C43034">
        <w:t>MySQL</w:t>
      </w:r>
      <w:proofErr w:type="spellEnd"/>
      <w:r w:rsidR="00C43034">
        <w:t>-compatible database beschikbaar moet zijn, maar ook</w:t>
      </w:r>
      <w:r w:rsidR="00F30493">
        <w:t xml:space="preserve"> dit is beschikbaar</w:t>
      </w:r>
      <w:r w:rsidR="00FB271D">
        <w:t xml:space="preserve"> voor</w:t>
      </w:r>
      <w:r w:rsidR="00F30493">
        <w:t xml:space="preserve"> Windows, Linux en Mac</w:t>
      </w:r>
      <w:r w:rsidR="00D0438F">
        <w:t xml:space="preserve"> </w:t>
      </w:r>
      <w:sdt>
        <w:sdtPr>
          <w:id w:val="-1969583492"/>
          <w:citation/>
        </w:sdtPr>
        <w:sdtEndPr/>
        <w:sdtContent>
          <w:r w:rsidR="00D0438F">
            <w:fldChar w:fldCharType="begin"/>
          </w:r>
          <w:r w:rsidR="00D0438F">
            <w:instrText xml:space="preserve"> CITATION MyS18 \l 1043 </w:instrText>
          </w:r>
          <w:r w:rsidR="00D0438F">
            <w:fldChar w:fldCharType="separate"/>
          </w:r>
          <w:r w:rsidR="00D0438F">
            <w:rPr>
              <w:noProof/>
            </w:rPr>
            <w:t>(MySQL, sd)</w:t>
          </w:r>
          <w:r w:rsidR="00D0438F">
            <w:fldChar w:fldCharType="end"/>
          </w:r>
        </w:sdtContent>
      </w:sdt>
      <w:r w:rsidR="00F30493">
        <w:t>.</w:t>
      </w:r>
    </w:p>
    <w:p w14:paraId="38E51E6F" w14:textId="52E13A18" w:rsidR="00C30B34" w:rsidRPr="009400B7" w:rsidRDefault="005449B9">
      <w:pPr>
        <w:pStyle w:val="kop10"/>
      </w:pPr>
      <w:bookmarkStart w:id="7" w:name="_Toc321140627"/>
      <w:bookmarkStart w:id="8" w:name="_Toc532121683"/>
      <w:r w:rsidRPr="009400B7">
        <w:lastRenderedPageBreak/>
        <w:t>Con</w:t>
      </w:r>
      <w:bookmarkEnd w:id="7"/>
      <w:r w:rsidR="002F2245" w:rsidRPr="009400B7">
        <w:t>clusie</w:t>
      </w:r>
      <w:bookmarkEnd w:id="8"/>
    </w:p>
    <w:p w14:paraId="5EB9F761" w14:textId="5AE28B26" w:rsidR="00C25160" w:rsidRDefault="007E5EE8">
      <w:r>
        <w:t>Het gemaakte programma, wat de naam SONIQ heeft gekregen</w:t>
      </w:r>
      <w:r w:rsidR="0011312E">
        <w:t xml:space="preserve">, voldoet niet aan alle gestelde eisen. Hieronder staat </w:t>
      </w:r>
      <w:r w:rsidR="00126F84">
        <w:t>per eis of SONIQ eraan voldoet of niet:</w:t>
      </w:r>
    </w:p>
    <w:p w14:paraId="6E292E18" w14:textId="77777777" w:rsidR="0092675B" w:rsidRPr="009400B7" w:rsidRDefault="0092675B" w:rsidP="0092675B">
      <w:pPr>
        <w:pStyle w:val="kop20"/>
      </w:pPr>
      <w:r w:rsidRPr="009400B7">
        <w:t>Lijst van eisen:</w:t>
      </w:r>
    </w:p>
    <w:p w14:paraId="3CDA416F" w14:textId="37A374C7" w:rsidR="0092675B" w:rsidRDefault="0092675B" w:rsidP="0092675B">
      <w:pPr>
        <w:pStyle w:val="Lijstalinea"/>
        <w:numPr>
          <w:ilvl w:val="0"/>
          <w:numId w:val="6"/>
        </w:numPr>
      </w:pPr>
      <w:r w:rsidRPr="009400B7">
        <w:t>De geluidsfragmenten die gematcht moeten worden mogen maximaal 10 seconden lang zijn.</w:t>
      </w:r>
    </w:p>
    <w:p w14:paraId="14C3CB44" w14:textId="579A783F" w:rsidR="00476FA9" w:rsidRPr="009400B7" w:rsidRDefault="00476FA9" w:rsidP="00476FA9">
      <w:pPr>
        <w:pStyle w:val="Lijstalinea"/>
        <w:numPr>
          <w:ilvl w:val="1"/>
          <w:numId w:val="6"/>
        </w:numPr>
      </w:pPr>
      <w:r w:rsidRPr="00A61BE9">
        <w:rPr>
          <w:b/>
        </w:rPr>
        <w:t>Voldaan</w:t>
      </w:r>
      <w:r>
        <w:t xml:space="preserve"> – SONIQ accepteert fragmenten van maximaal tien seconden lang</w:t>
      </w:r>
    </w:p>
    <w:p w14:paraId="1C0D1CC3" w14:textId="2D8B7F91" w:rsidR="0092675B" w:rsidRDefault="0092675B" w:rsidP="0092675B">
      <w:pPr>
        <w:pStyle w:val="Lijstalinea"/>
        <w:numPr>
          <w:ilvl w:val="0"/>
          <w:numId w:val="6"/>
        </w:numPr>
      </w:pPr>
      <w:r w:rsidRPr="009400B7">
        <w:t>De software moet met een smartphone te gebruiken zijn.</w:t>
      </w:r>
    </w:p>
    <w:p w14:paraId="5BA9999E" w14:textId="403AF84F" w:rsidR="00D7287A" w:rsidRPr="009400B7" w:rsidRDefault="00D7287A" w:rsidP="00D7287A">
      <w:pPr>
        <w:pStyle w:val="Lijstalinea"/>
        <w:numPr>
          <w:ilvl w:val="1"/>
          <w:numId w:val="6"/>
        </w:numPr>
      </w:pPr>
      <w:r w:rsidRPr="00A61BE9">
        <w:rPr>
          <w:b/>
        </w:rPr>
        <w:t>Voldaan</w:t>
      </w:r>
      <w:r>
        <w:t xml:space="preserve"> – Door middel van de Android app is SONIQ op een groot aantal smartphones te gebruiken</w:t>
      </w:r>
    </w:p>
    <w:p w14:paraId="3E152BB9" w14:textId="76268765" w:rsidR="0092675B" w:rsidRDefault="0092675B" w:rsidP="0092675B">
      <w:pPr>
        <w:pStyle w:val="Lijstalinea"/>
        <w:numPr>
          <w:ilvl w:val="0"/>
          <w:numId w:val="6"/>
        </w:numPr>
      </w:pPr>
      <w:r w:rsidRPr="009400B7">
        <w:t>De software moet een catalogus aankunnen van minimaal 2000 nummers.</w:t>
      </w:r>
    </w:p>
    <w:p w14:paraId="3F2534DD" w14:textId="27E65319" w:rsidR="00EA3A1D" w:rsidRPr="009400B7" w:rsidRDefault="001D41EF" w:rsidP="00EA3A1D">
      <w:pPr>
        <w:pStyle w:val="Lijstalinea"/>
        <w:numPr>
          <w:ilvl w:val="1"/>
          <w:numId w:val="6"/>
        </w:numPr>
      </w:pPr>
      <w:r w:rsidRPr="00A61BE9">
        <w:rPr>
          <w:b/>
        </w:rPr>
        <w:t>Voldaan</w:t>
      </w:r>
      <w:r>
        <w:t xml:space="preserve"> – SONIQ functioneert bij een catalogus met 2000 nummers.</w:t>
      </w:r>
    </w:p>
    <w:p w14:paraId="4D3B2B9A" w14:textId="6045B64F" w:rsidR="0092675B" w:rsidRDefault="0092675B" w:rsidP="0092675B">
      <w:pPr>
        <w:pStyle w:val="Lijstalinea"/>
        <w:numPr>
          <w:ilvl w:val="0"/>
          <w:numId w:val="6"/>
        </w:numPr>
      </w:pPr>
      <w:r w:rsidRPr="009400B7">
        <w:t>De gemiddelde zoektijd van een opgenomen fragment mag maximaal twee seconden zijn, waarvan minimaal 90% onder de drie seconden blijft.</w:t>
      </w:r>
    </w:p>
    <w:p w14:paraId="6D6FE0E5" w14:textId="46DC94E2" w:rsidR="00965749" w:rsidRPr="009400B7" w:rsidRDefault="00965749" w:rsidP="00965749">
      <w:pPr>
        <w:pStyle w:val="Lijstalinea"/>
        <w:numPr>
          <w:ilvl w:val="1"/>
          <w:numId w:val="6"/>
        </w:numPr>
      </w:pPr>
      <w:r w:rsidRPr="00A61BE9">
        <w:rPr>
          <w:b/>
        </w:rPr>
        <w:t>Voldaan</w:t>
      </w:r>
      <w:r>
        <w:t xml:space="preserve"> – Indien alleen naar de software gekeken wordt die voor dit ontwerpverslag </w:t>
      </w:r>
      <w:r w:rsidR="009E0BE8">
        <w:t xml:space="preserve">geschreven is, zit SONIQ ruim onder deze marges. Wanneer er gekeken wordt naar de totale </w:t>
      </w:r>
      <w:r w:rsidR="001857D8">
        <w:t>wachttijd, dus ook met de wachttijden van MariaDB</w:t>
      </w:r>
      <w:r w:rsidR="007D1DCD">
        <w:t>,</w:t>
      </w:r>
      <w:r w:rsidR="001857D8">
        <w:t xml:space="preserve"> wordt er niet aan de eis voldaan</w:t>
      </w:r>
      <w:r w:rsidR="003633C0">
        <w:t>, maar omdat deze software van derden is, is besloten deze niet mee te tellen.</w:t>
      </w:r>
    </w:p>
    <w:p w14:paraId="72049327" w14:textId="1F2B1CE2" w:rsidR="0092675B" w:rsidRDefault="0092675B" w:rsidP="0092675B">
      <w:pPr>
        <w:pStyle w:val="Lijstalinea"/>
        <w:numPr>
          <w:ilvl w:val="0"/>
          <w:numId w:val="6"/>
        </w:numPr>
      </w:pPr>
      <w:r w:rsidRPr="009400B7">
        <w:t xml:space="preserve">Bij een </w:t>
      </w:r>
      <w:r w:rsidR="0007753C">
        <w:t>signaal-ruisverhouding</w:t>
      </w:r>
      <w:r w:rsidRPr="009400B7">
        <w:t xml:space="preserve"> van</w:t>
      </w:r>
      <w:r w:rsidR="00953DF7">
        <w:t xml:space="preserve">af </w:t>
      </w:r>
      <w:r w:rsidRPr="009400B7">
        <w:t xml:space="preserve">3dB </w:t>
      </w:r>
      <w:r w:rsidR="00953DF7">
        <w:t xml:space="preserve">en hoger </w:t>
      </w:r>
      <w:r w:rsidRPr="009400B7">
        <w:t>moet er in minimaal 95% van de gevallen een match gevonden worden.</w:t>
      </w:r>
    </w:p>
    <w:p w14:paraId="7C40277B" w14:textId="7A12F6EB" w:rsidR="0015539B" w:rsidRPr="009400B7" w:rsidRDefault="0015539B" w:rsidP="0015539B">
      <w:pPr>
        <w:pStyle w:val="Lijstalinea"/>
        <w:numPr>
          <w:ilvl w:val="1"/>
          <w:numId w:val="6"/>
        </w:numPr>
      </w:pPr>
      <w:r>
        <w:rPr>
          <w:b/>
        </w:rPr>
        <w:t>Niet voldaan</w:t>
      </w:r>
      <w:r>
        <w:t xml:space="preserve"> </w:t>
      </w:r>
      <w:r w:rsidR="00BF5011">
        <w:t>–</w:t>
      </w:r>
      <w:r>
        <w:t xml:space="preserve"> </w:t>
      </w:r>
      <w:r w:rsidR="00BF5011">
        <w:t>Bij een signaal-ruisverhouding van 3dB haalt SONIQ een nauwkeurigheid van 92,5%. Dit ligt weliswaar in de buurt van de eis, maar is net niet voldoende.</w:t>
      </w:r>
    </w:p>
    <w:p w14:paraId="348E21B3" w14:textId="06F7EB1A" w:rsidR="0092675B" w:rsidRDefault="0092675B" w:rsidP="0092675B">
      <w:pPr>
        <w:pStyle w:val="Lijstalinea"/>
        <w:numPr>
          <w:ilvl w:val="0"/>
          <w:numId w:val="6"/>
        </w:numPr>
      </w:pPr>
      <w:r w:rsidRPr="009400B7">
        <w:t xml:space="preserve">Bij een </w:t>
      </w:r>
      <w:r w:rsidR="0007753C">
        <w:t>signaal-ruisverhouding</w:t>
      </w:r>
      <w:r w:rsidRPr="009400B7">
        <w:t xml:space="preserve"> van 0 dB moet er in minimaal 80% van de gevallen een match gevonden worden.</w:t>
      </w:r>
    </w:p>
    <w:p w14:paraId="70030182" w14:textId="7D55D94B" w:rsidR="00BF5011" w:rsidRPr="009400B7" w:rsidRDefault="00356BC1" w:rsidP="00BF5011">
      <w:pPr>
        <w:pStyle w:val="Lijstalinea"/>
        <w:numPr>
          <w:ilvl w:val="1"/>
          <w:numId w:val="6"/>
        </w:numPr>
      </w:pPr>
      <w:r>
        <w:rPr>
          <w:b/>
        </w:rPr>
        <w:t>Niet voldaan</w:t>
      </w:r>
      <w:r>
        <w:t xml:space="preserve"> – SONIQ haalt bij een SNR van 0 dB slechts een nauwkeurigheid van 56,5%, wat ver onder de vereiste 80% ligt.</w:t>
      </w:r>
    </w:p>
    <w:p w14:paraId="4BAFA479" w14:textId="537F6F43" w:rsidR="0092675B" w:rsidRDefault="0092675B" w:rsidP="0092675B">
      <w:pPr>
        <w:pStyle w:val="Lijstalinea"/>
        <w:numPr>
          <w:ilvl w:val="0"/>
          <w:numId w:val="6"/>
        </w:numPr>
      </w:pPr>
      <w:r w:rsidRPr="009400B7">
        <w:t xml:space="preserve">Bij een </w:t>
      </w:r>
      <w:r w:rsidR="0007753C">
        <w:t>signaal-ruisverhouding</w:t>
      </w:r>
      <w:r w:rsidRPr="009400B7">
        <w:t xml:space="preserve"> van  -3 dB moet er in minimaal 70% van de gevallen een match gevonden worden.</w:t>
      </w:r>
    </w:p>
    <w:p w14:paraId="5ADC3FA5" w14:textId="1A4D027A" w:rsidR="00364113" w:rsidRPr="009400B7" w:rsidRDefault="00364113" w:rsidP="00364113">
      <w:pPr>
        <w:pStyle w:val="Lijstalinea"/>
        <w:numPr>
          <w:ilvl w:val="1"/>
          <w:numId w:val="6"/>
        </w:numPr>
      </w:pPr>
      <w:r>
        <w:rPr>
          <w:b/>
        </w:rPr>
        <w:t>Niet voldaan</w:t>
      </w:r>
      <w:r>
        <w:t xml:space="preserve"> </w:t>
      </w:r>
      <w:r w:rsidR="00EF7565">
        <w:t>–</w:t>
      </w:r>
      <w:r>
        <w:t xml:space="preserve"> </w:t>
      </w:r>
      <w:r w:rsidR="00EF7565">
        <w:t xml:space="preserve">De gestelde eis van 70% is niet gehaald. Bij een SNR van </w:t>
      </w:r>
      <w:r w:rsidR="00EF7565">
        <w:br/>
        <w:t xml:space="preserve">-3 dB haalde </w:t>
      </w:r>
      <w:r w:rsidR="009100FD">
        <w:t>SONIQ een nauwkeurigheid van 18</w:t>
      </w:r>
      <w:r w:rsidR="007427D2">
        <w:t>%. Dit ligt ruim 50% onder de gestelde eis.</w:t>
      </w:r>
    </w:p>
    <w:p w14:paraId="2C4584A2" w14:textId="6B2AD4AC" w:rsidR="00A66594" w:rsidRDefault="0092675B" w:rsidP="0092675B">
      <w:pPr>
        <w:pStyle w:val="Lijstalinea"/>
        <w:numPr>
          <w:ilvl w:val="0"/>
          <w:numId w:val="6"/>
        </w:numPr>
      </w:pPr>
      <w:r w:rsidRPr="009400B7">
        <w:t>Er mag in maximaal 5% van de gevallen een fout-positief optreden.</w:t>
      </w:r>
    </w:p>
    <w:p w14:paraId="652DBF5F" w14:textId="1E83EE67" w:rsidR="008C3520" w:rsidRDefault="008C3520" w:rsidP="008C3520">
      <w:pPr>
        <w:pStyle w:val="Lijstalinea"/>
        <w:numPr>
          <w:ilvl w:val="1"/>
          <w:numId w:val="6"/>
        </w:numPr>
      </w:pPr>
      <w:r>
        <w:rPr>
          <w:b/>
        </w:rPr>
        <w:t>Voldaan</w:t>
      </w:r>
      <w:r>
        <w:t xml:space="preserve"> – Er trad in 1% van de gevallen een fout-positief op</w:t>
      </w:r>
    </w:p>
    <w:p w14:paraId="26F249E5" w14:textId="7BC1B3E3" w:rsidR="00924BF8" w:rsidRDefault="00462F5D">
      <w:r>
        <w:lastRenderedPageBreak/>
        <w:t>Zoals hierboven te lezen is</w:t>
      </w:r>
      <w:r w:rsidR="00D9061C">
        <w:t xml:space="preserve">, voldoet SONIQ aan </w:t>
      </w:r>
      <w:r w:rsidR="006578F1">
        <w:t>meer dan de helft van de</w:t>
      </w:r>
      <w:r w:rsidR="00D9061C">
        <w:t xml:space="preserve"> eisen. Alleen de nauwkeurigheid viel tegen.</w:t>
      </w:r>
      <w:r w:rsidR="00637B52">
        <w:t xml:space="preserve"> Het programma was </w:t>
      </w:r>
      <w:r w:rsidR="00B67AF6">
        <w:t>slecht in staat om zwaar “beschadigde” audio fragmenten te herkennen</w:t>
      </w:r>
      <w:r w:rsidR="00311F81">
        <w:t xml:space="preserve">, maar fragmenten met licht achtergrondgeluid </w:t>
      </w:r>
      <w:r w:rsidR="0081417C">
        <w:t xml:space="preserve">werden wel goed herkend. Verder voldoet SONIQ aan </w:t>
      </w:r>
      <w:r w:rsidR="009D75B9">
        <w:t xml:space="preserve">de gestelde capaciteit-eis van 2000 nummers en is via de Android app te gebruiken </w:t>
      </w:r>
      <w:r w:rsidR="005F1445">
        <w:t>op</w:t>
      </w:r>
      <w:r w:rsidR="009D75B9">
        <w:t xml:space="preserve"> een groot deel van de smartphones.</w:t>
      </w:r>
      <w:r w:rsidR="00F55E76">
        <w:t xml:space="preserve"> Ook is het programma </w:t>
      </w:r>
      <w:r w:rsidR="00C9331C">
        <w:t xml:space="preserve">robuust wat betreft fout-positieven, </w:t>
      </w:r>
      <w:r w:rsidR="00B96852">
        <w:t>want</w:t>
      </w:r>
      <w:r w:rsidR="00C9331C">
        <w:t xml:space="preserve"> in</w:t>
      </w:r>
      <w:r w:rsidR="00B96852">
        <w:t xml:space="preserve"> slechts</w:t>
      </w:r>
      <w:r w:rsidR="00C9331C">
        <w:t xml:space="preserve"> 1% van de gevallen is er een fout-positief</w:t>
      </w:r>
      <w:r w:rsidR="00B96852">
        <w:t xml:space="preserve"> opgetreden</w:t>
      </w:r>
      <w:r w:rsidR="00C9331C">
        <w:t>.</w:t>
      </w:r>
      <w:r w:rsidR="00924BF8">
        <w:br w:type="page"/>
      </w:r>
    </w:p>
    <w:p w14:paraId="1BDD7C9F" w14:textId="3C2A1A9E" w:rsidR="0092675B" w:rsidRPr="009400B7" w:rsidRDefault="00924BF8" w:rsidP="00924BF8">
      <w:pPr>
        <w:pStyle w:val="kop10"/>
      </w:pPr>
      <w:bookmarkStart w:id="9" w:name="_Toc532121684"/>
      <w:r>
        <w:lastRenderedPageBreak/>
        <w:t>Evaluatie</w:t>
      </w:r>
      <w:bookmarkEnd w:id="9"/>
    </w:p>
    <w:p w14:paraId="0C032A81" w14:textId="266D2626" w:rsidR="00E70808" w:rsidRDefault="00CF693E">
      <w:r>
        <w:t>Het ontwerpproces is over het algemeen goed verlopen</w:t>
      </w:r>
      <w:r w:rsidR="00480C59">
        <w:t>, maar er zijn ook een aantal dingen die verbeterd zouden kunnen worden.</w:t>
      </w:r>
    </w:p>
    <w:p w14:paraId="4360F45A" w14:textId="0E3A4F1E" w:rsidR="00EF2349" w:rsidRDefault="003C0548">
      <w:r>
        <w:t xml:space="preserve">Zo is het programma door de manier van matchen erg gevoelig voor een verandering in afspeelsnelheid. Dit komt omdat </w:t>
      </w:r>
      <w:r w:rsidR="0039622C">
        <w:t xml:space="preserve">het tijdsverschil tussen twee pieken wordt meegenomen in een vingerafdruk en er bij het evalueren van mogelijke matches wordt gekeken of de onderlinge tijd tussen vingerafdrukken </w:t>
      </w:r>
      <w:r w:rsidR="00F7340D">
        <w:t xml:space="preserve">overeenkomt </w:t>
      </w:r>
      <w:r w:rsidR="0039622C">
        <w:t>met die in het origineel</w:t>
      </w:r>
      <w:r w:rsidR="00EF2349">
        <w:t>.</w:t>
      </w:r>
    </w:p>
    <w:p w14:paraId="2C274AD8" w14:textId="77777777" w:rsidR="001D4C96" w:rsidRDefault="00EF2349">
      <w:r>
        <w:t xml:space="preserve">Verder is de database een vertragende factor. Een oplossing hiervoor zou kunnen zijn om </w:t>
      </w:r>
      <w:r w:rsidR="004818CC">
        <w:t>zelf een eigen datastructuur te maken om de vingerafdrukken in op te slaan. Dit zou echter wel meer tijd kosten dan wanneer bestaande database software gebruikt wordt. Een alternatief zou zijn om snellere hardware te gebruiken</w:t>
      </w:r>
      <w:r w:rsidR="00AC4FB3">
        <w:t>, maar hier zitten weer meer kosten aan verbonden.</w:t>
      </w:r>
    </w:p>
    <w:p w14:paraId="03F022B8" w14:textId="6770D365" w:rsidR="00E557AC" w:rsidRDefault="001D4C96">
      <w:r>
        <w:t>Daarnaast is het genereren van een testfragment niet helemaal nauwkeurig. Omdat het programma eerst een fragment van 10 seconden uit een origineel haalt en hier de gemiddelde geluidssterkte van ber</w:t>
      </w:r>
      <w:r w:rsidR="00045EBA">
        <w:t>ekent, kan het zijn dat een kort stukje muziek dat erg luid is het gemiddelde omhoog trekt</w:t>
      </w:r>
      <w:r w:rsidR="00E557AC">
        <w:t>, of andersom</w:t>
      </w:r>
      <w:r w:rsidR="00045EBA">
        <w:t xml:space="preserve">. </w:t>
      </w:r>
      <w:r w:rsidR="00BA439E">
        <w:t>Dit zou ervoor kunnen zorgen dat na het toevoegen van de ruis</w:t>
      </w:r>
      <w:r w:rsidR="007401C7">
        <w:t>,</w:t>
      </w:r>
      <w:r w:rsidR="00BA439E">
        <w:t xml:space="preserve"> afgestemd op de gemiddelde geluidssterkte van het origineel</w:t>
      </w:r>
      <w:r w:rsidR="007401C7">
        <w:t>,</w:t>
      </w:r>
      <w:r w:rsidR="006D613D">
        <w:t xml:space="preserve"> zachtere gedeeltes van het origineel</w:t>
      </w:r>
      <w:r w:rsidR="007401C7">
        <w:t xml:space="preserve"> overstemd worden door de harde ruis</w:t>
      </w:r>
      <w:r w:rsidR="00D7002A">
        <w:t xml:space="preserve"> of dat er juist een te zachte ruis wordt toegevoegd</w:t>
      </w:r>
      <w:r w:rsidR="00021637">
        <w:t>.</w:t>
      </w:r>
      <w:r w:rsidR="00DD2194">
        <w:t xml:space="preserve"> Hetzelfde geldt voor de ruis</w:t>
      </w:r>
      <w:r w:rsidR="007401C7">
        <w:t xml:space="preserve">, ook hier kan een gedeelte van de ruis de gemiddelde geluidssterkte </w:t>
      </w:r>
      <w:r w:rsidR="00A91173">
        <w:t xml:space="preserve">erg beïnvloeden en zo een te harde of te zachte ruis laten vormen. Een oplossing hiervoor zou zijn om </w:t>
      </w:r>
      <w:r w:rsidR="00D7002A">
        <w:t>het</w:t>
      </w:r>
      <w:r w:rsidR="00A91173">
        <w:t xml:space="preserve"> fragment van 10 seconden op te splitsen in kleine delen en </w:t>
      </w:r>
      <w:r w:rsidR="00E557AC">
        <w:t xml:space="preserve">hier telkens gemiddelden van </w:t>
      </w:r>
      <w:r w:rsidR="00657E8E">
        <w:t xml:space="preserve">te </w:t>
      </w:r>
      <w:r w:rsidR="00E557AC">
        <w:t>pakken</w:t>
      </w:r>
      <w:r w:rsidR="00C46DB7">
        <w:t xml:space="preserve"> en daarop de sterkte van de ruis te baseren.</w:t>
      </w:r>
    </w:p>
    <w:p w14:paraId="7BEF03CB" w14:textId="5EB2F7AB" w:rsidR="00BD13E9" w:rsidRDefault="00BD13E9">
      <w:r>
        <w:t xml:space="preserve">Als laatste </w:t>
      </w:r>
      <w:r w:rsidR="00D535ED">
        <w:t>is er niet gelet op de veiligheid van het programma. Omdat de server</w:t>
      </w:r>
      <w:r w:rsidR="00B65313">
        <w:t>-modus</w:t>
      </w:r>
      <w:r w:rsidR="00D535ED">
        <w:t xml:space="preserve"> data accepteert en deze zonder </w:t>
      </w:r>
      <w:r w:rsidR="005A3BDF">
        <w:t>grondig</w:t>
      </w:r>
      <w:r w:rsidR="00D535ED">
        <w:t xml:space="preserve"> te controleren </w:t>
      </w:r>
      <w:r w:rsidR="005A3BDF">
        <w:t>opslaat en vervolgens verwerkt, is het misschien mogelijk</w:t>
      </w:r>
      <w:r w:rsidR="00B65313">
        <w:t xml:space="preserve"> voor een persoon om het programma te laten crashen (</w:t>
      </w:r>
      <w:proofErr w:type="spellStart"/>
      <w:r w:rsidR="00B65313">
        <w:t>DoS</w:t>
      </w:r>
      <w:proofErr w:type="spellEnd"/>
      <w:r w:rsidR="00B65313">
        <w:t>) of misschien zelfs willekeurige code uit te voeren (RCE)</w:t>
      </w:r>
      <w:r w:rsidR="00596F22">
        <w:t xml:space="preserve"> door malafide data te versturen</w:t>
      </w:r>
      <w:r w:rsidR="00B65313">
        <w:t>.</w:t>
      </w:r>
      <w:r w:rsidR="00BC12E6">
        <w:t xml:space="preserve"> Omdat dit programma geen commercieel doeleinde heeft</w:t>
      </w:r>
      <w:r w:rsidR="00F95FCD">
        <w:t xml:space="preserve"> is dit niet heel belangrijk, maar wel een noemenswaardig punt.</w:t>
      </w:r>
    </w:p>
    <w:p w14:paraId="40010ADE" w14:textId="3EB369D7" w:rsidR="00D20B0C" w:rsidRDefault="00D20B0C">
      <w:r>
        <w:br w:type="page"/>
      </w:r>
    </w:p>
    <w:p w14:paraId="28515C0D" w14:textId="28E047B6" w:rsidR="0092675B" w:rsidRDefault="00D20B0C" w:rsidP="00D20B0C">
      <w:pPr>
        <w:pStyle w:val="kop10"/>
      </w:pPr>
      <w:bookmarkStart w:id="10" w:name="_Toc532121685"/>
      <w:r>
        <w:lastRenderedPageBreak/>
        <w:t>Nawoord</w:t>
      </w:r>
      <w:bookmarkEnd w:id="10"/>
    </w:p>
    <w:p w14:paraId="4407B293" w14:textId="32F2C473" w:rsidR="00DE6D0E" w:rsidRDefault="0046699D" w:rsidP="00D20B0C">
      <w:r>
        <w:t>Tijdens het maken van dit profielwerkstuk heb ik veel geleerd. Zo ben ik aan de slag gegaan met de programmeertaal Python</w:t>
      </w:r>
      <w:r w:rsidR="005B4F1C">
        <w:t xml:space="preserve">, waar ik voor dit project weinig ervaring mee had. Daarnaast heb ik geleerd over datastructuren bij grote hoeveelheden data </w:t>
      </w:r>
      <w:r w:rsidR="00010E82">
        <w:t>en hoe je deze k</w:t>
      </w:r>
      <w:r w:rsidR="00794627">
        <w:t>unt</w:t>
      </w:r>
      <w:r w:rsidR="00010E82">
        <w:t xml:space="preserve"> optimaliseren</w:t>
      </w:r>
      <w:r w:rsidR="007C7660">
        <w:t>.</w:t>
      </w:r>
      <w:r w:rsidR="002F0B52">
        <w:t xml:space="preserve"> </w:t>
      </w:r>
      <w:r w:rsidR="00DD603A">
        <w:t xml:space="preserve">Ik vond het leuk om deze dingen te leren en </w:t>
      </w:r>
      <w:r w:rsidR="00FF1ACE">
        <w:t>in de praktijk toe te passen en ik denk dat deze dingen mij in de toekomst nog van pas zullen komen</w:t>
      </w:r>
      <w:r w:rsidR="00794627">
        <w:t>, dus dat is mooi meegenomen</w:t>
      </w:r>
      <w:r w:rsidR="00B57FC0">
        <w:t>.</w:t>
      </w:r>
    </w:p>
    <w:p w14:paraId="5AC9A335" w14:textId="63422FB1" w:rsidR="00B57FC0" w:rsidRPr="00D20B0C" w:rsidRDefault="00325A64" w:rsidP="00D20B0C">
      <w:r>
        <w:t>Ik wil</w:t>
      </w:r>
      <w:r w:rsidR="00841CE3">
        <w:t xml:space="preserve"> de makers van</w:t>
      </w:r>
      <w:r w:rsidR="00722257">
        <w:t xml:space="preserve"> de libraries</w:t>
      </w:r>
      <w:r w:rsidR="00841CE3">
        <w:t xml:space="preserve"> </w:t>
      </w:r>
      <w:proofErr w:type="spellStart"/>
      <w:r w:rsidR="00841CE3">
        <w:t>SciPy</w:t>
      </w:r>
      <w:proofErr w:type="spellEnd"/>
      <w:r w:rsidR="00841CE3">
        <w:t xml:space="preserve">, </w:t>
      </w:r>
      <w:proofErr w:type="spellStart"/>
      <w:r w:rsidR="00841CE3">
        <w:t>matplotlib</w:t>
      </w:r>
      <w:proofErr w:type="spellEnd"/>
      <w:r w:rsidR="00722257">
        <w:t xml:space="preserve">, </w:t>
      </w:r>
      <w:proofErr w:type="spellStart"/>
      <w:r w:rsidR="00722257">
        <w:t>Flask</w:t>
      </w:r>
      <w:proofErr w:type="spellEnd"/>
      <w:r w:rsidR="00722257">
        <w:t xml:space="preserve">, </w:t>
      </w:r>
      <w:proofErr w:type="spellStart"/>
      <w:r w:rsidR="00FA4D26">
        <w:t>flask-mysql</w:t>
      </w:r>
      <w:proofErr w:type="spellEnd"/>
      <w:r w:rsidR="00FA4D26">
        <w:t xml:space="preserve">, </w:t>
      </w:r>
      <w:proofErr w:type="spellStart"/>
      <w:r w:rsidR="00B84857">
        <w:t>Numpy</w:t>
      </w:r>
      <w:proofErr w:type="spellEnd"/>
      <w:r w:rsidR="00B84857">
        <w:t xml:space="preserve">, </w:t>
      </w:r>
      <w:proofErr w:type="spellStart"/>
      <w:r w:rsidR="00B84857">
        <w:t>OkHTTP</w:t>
      </w:r>
      <w:proofErr w:type="spellEnd"/>
      <w:r w:rsidR="00B84857">
        <w:t xml:space="preserve">, </w:t>
      </w:r>
      <w:r w:rsidR="001C4D90">
        <w:t>GSON,</w:t>
      </w:r>
      <w:r w:rsidR="00057449">
        <w:t xml:space="preserve"> </w:t>
      </w:r>
      <w:proofErr w:type="spellStart"/>
      <w:r w:rsidR="00057449">
        <w:t>DynamicSineWave</w:t>
      </w:r>
      <w:proofErr w:type="spellEnd"/>
      <w:r w:rsidR="001C4D90">
        <w:t xml:space="preserve"> </w:t>
      </w:r>
      <w:r w:rsidR="00D75390">
        <w:t xml:space="preserve">en </w:t>
      </w:r>
      <w:proofErr w:type="spellStart"/>
      <w:r w:rsidR="00DF60DF">
        <w:t>LoadingButtonAndroid</w:t>
      </w:r>
      <w:proofErr w:type="spellEnd"/>
      <w:r w:rsidR="006B5F90">
        <w:t xml:space="preserve"> bedanken</w:t>
      </w:r>
      <w:r w:rsidR="00D75390">
        <w:t>, zonder wie</w:t>
      </w:r>
      <w:r w:rsidR="002922DB">
        <w:t>ns geweldige werk</w:t>
      </w:r>
      <w:r w:rsidR="00D75390">
        <w:t xml:space="preserve"> dit project veel meer tijd zou hebben gekost en waarschijnlijk niet mogelijk</w:t>
      </w:r>
      <w:r w:rsidR="00DF60DF">
        <w:t xml:space="preserve"> zou zijn geweest.</w:t>
      </w:r>
      <w:r>
        <w:t xml:space="preserve"> Verder wil ik mijn vader bedanken voor zijn goede feedback en </w:t>
      </w:r>
      <w:r w:rsidR="00DE6D0E">
        <w:t xml:space="preserve">tenslotte mijn begeleider, Joris </w:t>
      </w:r>
      <w:proofErr w:type="spellStart"/>
      <w:r w:rsidR="00DE6D0E">
        <w:t>Voets</w:t>
      </w:r>
      <w:proofErr w:type="spellEnd"/>
      <w:r w:rsidR="00DE6D0E">
        <w:t>.</w:t>
      </w:r>
    </w:p>
    <w:p w14:paraId="3BF35685" w14:textId="192F4D4E" w:rsidR="00C30B34" w:rsidRPr="009400B7" w:rsidRDefault="00094B91" w:rsidP="0041107C">
      <w:pPr>
        <w:pStyle w:val="kop10"/>
      </w:pPr>
      <w:bookmarkStart w:id="11" w:name="_Toc532121686"/>
      <w:r w:rsidRPr="009400B7">
        <w:lastRenderedPageBreak/>
        <w:t>Verwijzingen</w:t>
      </w:r>
      <w:bookmarkEnd w:id="11"/>
    </w:p>
    <w:sdt>
      <w:sdtPr>
        <w:rPr>
          <w:rFonts w:asciiTheme="minorHAnsi" w:eastAsiaTheme="minorHAnsi" w:hAnsiTheme="minorHAnsi" w:cstheme="minorBidi"/>
          <w:color w:val="404040" w:themeColor="text1" w:themeTint="BF"/>
          <w:sz w:val="20"/>
          <w:szCs w:val="20"/>
        </w:rPr>
        <w:id w:val="-129018141"/>
        <w:docPartObj>
          <w:docPartGallery w:val="Bibliographies"/>
          <w:docPartUnique/>
        </w:docPartObj>
      </w:sdtPr>
      <w:sdtEndPr/>
      <w:sdtContent>
        <w:p w14:paraId="7B503A2A" w14:textId="668C16D8" w:rsidR="00AA22FD" w:rsidRPr="00616B5C" w:rsidRDefault="00AA22FD">
          <w:pPr>
            <w:pStyle w:val="Kop1"/>
            <w:rPr>
              <w:sz w:val="2"/>
            </w:rPr>
          </w:pPr>
        </w:p>
        <w:sdt>
          <w:sdtPr>
            <w:id w:val="-573587230"/>
            <w:bibliography/>
          </w:sdtPr>
          <w:sdtEndPr/>
          <w:sdtContent>
            <w:p w14:paraId="19CF651A" w14:textId="77777777" w:rsidR="00D0438F" w:rsidRDefault="00AA22FD" w:rsidP="00D0438F">
              <w:pPr>
                <w:pStyle w:val="Bibliografie"/>
                <w:ind w:left="720" w:hanging="720"/>
                <w:rPr>
                  <w:noProof/>
                  <w:sz w:val="24"/>
                  <w:szCs w:val="24"/>
                </w:rPr>
              </w:pPr>
              <w:r w:rsidRPr="009400B7">
                <w:fldChar w:fldCharType="begin"/>
              </w:r>
              <w:r w:rsidRPr="009400B7">
                <w:instrText>BIBLIOGRAPHY</w:instrText>
              </w:r>
              <w:r w:rsidRPr="009400B7">
                <w:fldChar w:fldCharType="separate"/>
              </w:r>
              <w:r w:rsidR="00D0438F">
                <w:rPr>
                  <w:noProof/>
                </w:rPr>
                <w:t xml:space="preserve">Akamai. (2015, Februari 15). </w:t>
              </w:r>
              <w:r w:rsidR="00D0438F">
                <w:rPr>
                  <w:i/>
                  <w:iCs/>
                  <w:noProof/>
                </w:rPr>
                <w:t>Performance Matters.</w:t>
              </w:r>
              <w:r w:rsidR="00D0438F">
                <w:rPr>
                  <w:noProof/>
                </w:rPr>
                <w:t xml:space="preserve"> Opgeroepen op Juli 31, 2018, van www.akamai.com: https://www.akamai.com/us/en/multimedia/documents/content/akamai-performance-matters-key-consumer-insights-ebook.pdf</w:t>
              </w:r>
            </w:p>
            <w:p w14:paraId="44666592" w14:textId="77777777" w:rsidR="00D0438F" w:rsidRDefault="00D0438F" w:rsidP="00D0438F">
              <w:pPr>
                <w:pStyle w:val="Bibliografie"/>
                <w:ind w:left="720" w:hanging="720"/>
                <w:rPr>
                  <w:noProof/>
                </w:rPr>
              </w:pPr>
              <w:r w:rsidRPr="00F55E76">
                <w:rPr>
                  <w:noProof/>
                  <w:lang w:val="en-GB"/>
                </w:rPr>
                <w:t xml:space="preserve">Crowley, C. (sd). </w:t>
              </w:r>
              <w:r w:rsidRPr="00F55E76">
                <w:rPr>
                  <w:i/>
                  <w:iCs/>
                  <w:noProof/>
                  <w:lang w:val="en-GB"/>
                </w:rPr>
                <w:t>Audio File Size Calculator</w:t>
              </w:r>
              <w:r w:rsidRPr="00F55E76">
                <w:rPr>
                  <w:noProof/>
                  <w:lang w:val="en-GB"/>
                </w:rPr>
                <w:t xml:space="preserve">. </w:t>
              </w:r>
              <w:r>
                <w:rPr>
                  <w:noProof/>
                </w:rPr>
                <w:t>Opgeroepen op September 30, 2018, van colincrawley.com: https://www.colincrawley.com/audio-file-size-calculator/</w:t>
              </w:r>
            </w:p>
            <w:p w14:paraId="275364B0" w14:textId="77777777" w:rsidR="00D0438F" w:rsidRDefault="00D0438F" w:rsidP="00D0438F">
              <w:pPr>
                <w:pStyle w:val="Bibliografie"/>
                <w:ind w:left="720" w:hanging="720"/>
                <w:rPr>
                  <w:noProof/>
                </w:rPr>
              </w:pPr>
              <w:r>
                <w:rPr>
                  <w:noProof/>
                </w:rPr>
                <w:t xml:space="preserve">Google. (2018a, Juni 6). </w:t>
              </w:r>
              <w:r>
                <w:rPr>
                  <w:i/>
                  <w:iCs/>
                  <w:noProof/>
                </w:rPr>
                <w:t>AudioFormat</w:t>
              </w:r>
              <w:r>
                <w:rPr>
                  <w:noProof/>
                </w:rPr>
                <w:t>. Opgeroepen op November 13, 2018, van Android Developer Documentation: https://developer.android.com/reference/android/media/AudioFormat#ENCODING_PCM_16BIT</w:t>
              </w:r>
            </w:p>
            <w:p w14:paraId="454A74D3" w14:textId="77777777" w:rsidR="00D0438F" w:rsidRDefault="00D0438F" w:rsidP="00D0438F">
              <w:pPr>
                <w:pStyle w:val="Bibliografie"/>
                <w:ind w:left="720" w:hanging="720"/>
                <w:rPr>
                  <w:noProof/>
                </w:rPr>
              </w:pPr>
              <w:r>
                <w:rPr>
                  <w:noProof/>
                </w:rPr>
                <w:t xml:space="preserve">Google. (2018b, Juni 6). </w:t>
              </w:r>
              <w:r>
                <w:rPr>
                  <w:i/>
                  <w:iCs/>
                  <w:noProof/>
                </w:rPr>
                <w:t>AudioRecord</w:t>
              </w:r>
              <w:r>
                <w:rPr>
                  <w:noProof/>
                </w:rPr>
                <w:t>. Opgeroepen op November 13, 2018, van Android Developer Documentation: https://developer.android.com/reference/android/media/AudioRecord</w:t>
              </w:r>
            </w:p>
            <w:p w14:paraId="5470A808" w14:textId="77777777" w:rsidR="00D0438F" w:rsidRDefault="00D0438F" w:rsidP="00D0438F">
              <w:pPr>
                <w:pStyle w:val="Bibliografie"/>
                <w:ind w:left="720" w:hanging="720"/>
                <w:rPr>
                  <w:noProof/>
                </w:rPr>
              </w:pPr>
              <w:r>
                <w:rPr>
                  <w:noProof/>
                </w:rPr>
                <w:t xml:space="preserve">Google. (2018c, Juni 6). </w:t>
              </w:r>
              <w:r>
                <w:rPr>
                  <w:i/>
                  <w:iCs/>
                  <w:noProof/>
                </w:rPr>
                <w:t>MediaRecorder.AudioSource</w:t>
              </w:r>
              <w:r>
                <w:rPr>
                  <w:noProof/>
                </w:rPr>
                <w:t>. Opgeroepen op Oktober 13, 2018, van Android Developer Documentation: https://developer.android.com/reference/android/media/MediaRecorder.AudioSource</w:t>
              </w:r>
            </w:p>
            <w:p w14:paraId="00EB0B89" w14:textId="77777777" w:rsidR="00D0438F" w:rsidRDefault="00D0438F" w:rsidP="00D0438F">
              <w:pPr>
                <w:pStyle w:val="Bibliografie"/>
                <w:ind w:left="720" w:hanging="720"/>
                <w:rPr>
                  <w:noProof/>
                </w:rPr>
              </w:pPr>
              <w:r>
                <w:rPr>
                  <w:noProof/>
                </w:rPr>
                <w:t xml:space="preserve">Google. (2018d, Augustus 23). </w:t>
              </w:r>
              <w:r>
                <w:rPr>
                  <w:i/>
                  <w:iCs/>
                  <w:noProof/>
                </w:rPr>
                <w:t>GSON</w:t>
              </w:r>
              <w:r>
                <w:rPr>
                  <w:noProof/>
                </w:rPr>
                <w:t>. Opgeroepen op November 25, 2018, van Github: https://github.com/google/gson</w:t>
              </w:r>
            </w:p>
            <w:p w14:paraId="542624F7" w14:textId="77777777" w:rsidR="00D0438F" w:rsidRDefault="00D0438F" w:rsidP="00D0438F">
              <w:pPr>
                <w:pStyle w:val="Bibliografie"/>
                <w:ind w:left="720" w:hanging="720"/>
                <w:rPr>
                  <w:noProof/>
                </w:rPr>
              </w:pPr>
              <w:r>
                <w:rPr>
                  <w:noProof/>
                </w:rPr>
                <w:t xml:space="preserve">Haitsma, J., &amp; Kalker, T. (2002, Oktober). </w:t>
              </w:r>
              <w:r w:rsidRPr="00F55E76">
                <w:rPr>
                  <w:i/>
                  <w:iCs/>
                  <w:noProof/>
                  <w:lang w:val="en-GB"/>
                </w:rPr>
                <w:t>A Highly Robust Audio Fingerprinting System.</w:t>
              </w:r>
              <w:r w:rsidRPr="00F55E76">
                <w:rPr>
                  <w:noProof/>
                  <w:lang w:val="en-GB"/>
                </w:rPr>
                <w:t xml:space="preserve"> </w:t>
              </w:r>
              <w:r>
                <w:rPr>
                  <w:noProof/>
                </w:rPr>
                <w:t>Opgeroepen op Augustus 8, 2018, van sci-hub.mu: https://sci-hub.mu/10.1076/jnmr.32.2.211.16746#</w:t>
              </w:r>
            </w:p>
            <w:p w14:paraId="5664F94A" w14:textId="77777777" w:rsidR="00D0438F" w:rsidRDefault="00D0438F" w:rsidP="00D0438F">
              <w:pPr>
                <w:pStyle w:val="Bibliografie"/>
                <w:ind w:left="720" w:hanging="720"/>
                <w:rPr>
                  <w:noProof/>
                </w:rPr>
              </w:pPr>
              <w:r>
                <w:rPr>
                  <w:noProof/>
                </w:rPr>
                <w:t xml:space="preserve">MariaDB. (2018). </w:t>
              </w:r>
              <w:r>
                <w:rPr>
                  <w:i/>
                  <w:iCs/>
                  <w:noProof/>
                </w:rPr>
                <w:t>RANGE Partitioning Type</w:t>
              </w:r>
              <w:r>
                <w:rPr>
                  <w:noProof/>
                </w:rPr>
                <w:t>. Opgeroepen op December 4, 2018, van MariaDB: https://mariadb.com/kb/en/library/range-partitioning-type/</w:t>
              </w:r>
            </w:p>
            <w:p w14:paraId="7ABC5DDA" w14:textId="77777777" w:rsidR="00D0438F" w:rsidRDefault="00D0438F" w:rsidP="00D0438F">
              <w:pPr>
                <w:pStyle w:val="Bibliografie"/>
                <w:ind w:left="720" w:hanging="720"/>
                <w:rPr>
                  <w:noProof/>
                </w:rPr>
              </w:pPr>
              <w:r w:rsidRPr="00F55E76">
                <w:rPr>
                  <w:noProof/>
                  <w:lang w:val="en-GB"/>
                </w:rPr>
                <w:t xml:space="preserve">MariaDB. (sd). </w:t>
              </w:r>
              <w:r w:rsidRPr="00F55E76">
                <w:rPr>
                  <w:i/>
                  <w:iCs/>
                  <w:noProof/>
                  <w:lang w:val="en-GB"/>
                </w:rPr>
                <w:t>RANGE COLUMNS and LIST COLUMNS Partitioning Types</w:t>
              </w:r>
              <w:r w:rsidRPr="00F55E76">
                <w:rPr>
                  <w:noProof/>
                  <w:lang w:val="en-GB"/>
                </w:rPr>
                <w:t xml:space="preserve">. </w:t>
              </w:r>
              <w:r>
                <w:rPr>
                  <w:noProof/>
                </w:rPr>
                <w:t>Opgeroepen op December 4, 2018, van MariaDB: https://mariadb.com/kb/en/library/range-columns-and-list-columns-partitioning-types/</w:t>
              </w:r>
            </w:p>
            <w:p w14:paraId="27696976" w14:textId="77777777" w:rsidR="00D0438F" w:rsidRDefault="00D0438F" w:rsidP="00D0438F">
              <w:pPr>
                <w:pStyle w:val="Bibliografie"/>
                <w:ind w:left="720" w:hanging="720"/>
                <w:rPr>
                  <w:noProof/>
                </w:rPr>
              </w:pPr>
              <w:r>
                <w:rPr>
                  <w:noProof/>
                </w:rPr>
                <w:t xml:space="preserve">matplotlib. (2018, September 21). </w:t>
              </w:r>
              <w:r>
                <w:rPr>
                  <w:i/>
                  <w:iCs/>
                  <w:noProof/>
                </w:rPr>
                <w:t>matplotlib.pyplot.specgram</w:t>
              </w:r>
              <w:r>
                <w:rPr>
                  <w:noProof/>
                </w:rPr>
                <w:t>. Opgeroepen op Oktober 1, 2018, van matplotlib.org: https://matplotlib.org/api/_as_gen/matplotlib.pyplot.specgram.html</w:t>
              </w:r>
            </w:p>
            <w:p w14:paraId="11FF91B0" w14:textId="59A0854C" w:rsidR="00D0438F" w:rsidRDefault="00D0438F" w:rsidP="00D0438F">
              <w:pPr>
                <w:pStyle w:val="Bibliografie"/>
                <w:ind w:left="720" w:hanging="720"/>
                <w:rPr>
                  <w:noProof/>
                </w:rPr>
              </w:pPr>
              <w:r w:rsidRPr="00F55E76">
                <w:rPr>
                  <w:noProof/>
                  <w:lang w:val="en-GB"/>
                </w:rPr>
                <w:lastRenderedPageBreak/>
                <w:t xml:space="preserve">MySQL. (sd). </w:t>
              </w:r>
              <w:r w:rsidRPr="00F55E76">
                <w:rPr>
                  <w:i/>
                  <w:iCs/>
                  <w:noProof/>
                  <w:lang w:val="en-GB"/>
                </w:rPr>
                <w:t>11.2.1 Integer Types (Exact Value) - INTEGER, INT, SMALLINT, TINYINT, MEDIUMINT, BIGINT</w:t>
              </w:r>
              <w:r w:rsidRPr="00F55E76">
                <w:rPr>
                  <w:noProof/>
                  <w:lang w:val="en-GB"/>
                </w:rPr>
                <w:t xml:space="preserve">. </w:t>
              </w:r>
              <w:r>
                <w:rPr>
                  <w:noProof/>
                </w:rPr>
                <w:t>Opgeroepen op Oktober 14, 2018, van MySQL: https://dev.mysql.com/doc/refman/8.0/en/integer-types.html</w:t>
              </w:r>
            </w:p>
            <w:p w14:paraId="1484BACC" w14:textId="77777777" w:rsidR="00D0438F" w:rsidRDefault="00D0438F" w:rsidP="00D0438F">
              <w:pPr>
                <w:pStyle w:val="Bibliografie"/>
                <w:ind w:left="720" w:hanging="720"/>
                <w:rPr>
                  <w:noProof/>
                </w:rPr>
              </w:pPr>
              <w:r w:rsidRPr="00F55E76">
                <w:rPr>
                  <w:noProof/>
                  <w:lang w:val="en-GB"/>
                </w:rPr>
                <w:t xml:space="preserve">MySQL. (sd). </w:t>
              </w:r>
              <w:r w:rsidRPr="00F55E76">
                <w:rPr>
                  <w:i/>
                  <w:iCs/>
                  <w:noProof/>
                  <w:lang w:val="en-GB"/>
                </w:rPr>
                <w:t>Download MySQL Community Server</w:t>
              </w:r>
              <w:r w:rsidRPr="00F55E76">
                <w:rPr>
                  <w:noProof/>
                  <w:lang w:val="en-GB"/>
                </w:rPr>
                <w:t xml:space="preserve">. </w:t>
              </w:r>
              <w:r>
                <w:rPr>
                  <w:noProof/>
                </w:rPr>
                <w:t>Opgeroepen op December 9, 2018, van MySQL: https://dev.mysql.com/downloads/mysql/</w:t>
              </w:r>
            </w:p>
            <w:p w14:paraId="42FEDDE1" w14:textId="77777777" w:rsidR="00D0438F" w:rsidRDefault="00D0438F" w:rsidP="00D0438F">
              <w:pPr>
                <w:pStyle w:val="Bibliografie"/>
                <w:ind w:left="720" w:hanging="720"/>
                <w:rPr>
                  <w:noProof/>
                </w:rPr>
              </w:pPr>
              <w:r w:rsidRPr="00F55E76">
                <w:rPr>
                  <w:noProof/>
                  <w:lang w:val="en-GB"/>
                </w:rPr>
                <w:t xml:space="preserve">Python Software Foundation. (sd). </w:t>
              </w:r>
              <w:r w:rsidRPr="00F55E76">
                <w:rPr>
                  <w:i/>
                  <w:iCs/>
                  <w:noProof/>
                  <w:lang w:val="en-GB"/>
                </w:rPr>
                <w:t>Download Python</w:t>
              </w:r>
              <w:r w:rsidRPr="00F55E76">
                <w:rPr>
                  <w:noProof/>
                  <w:lang w:val="en-GB"/>
                </w:rPr>
                <w:t xml:space="preserve">. </w:t>
              </w:r>
              <w:r>
                <w:rPr>
                  <w:noProof/>
                </w:rPr>
                <w:t>Opgeroepen op December 12, 2018, van Python.org: https://www.python.org/downloads/</w:t>
              </w:r>
            </w:p>
            <w:p w14:paraId="4692DC4D" w14:textId="77777777" w:rsidR="00D0438F" w:rsidRDefault="00D0438F" w:rsidP="00D0438F">
              <w:pPr>
                <w:pStyle w:val="Bibliografie"/>
                <w:ind w:left="720" w:hanging="720"/>
                <w:rPr>
                  <w:noProof/>
                </w:rPr>
              </w:pPr>
              <w:r>
                <w:rPr>
                  <w:noProof/>
                </w:rPr>
                <w:t xml:space="preserve">Ronancher, A. (2018). </w:t>
              </w:r>
              <w:r>
                <w:rPr>
                  <w:i/>
                  <w:iCs/>
                  <w:noProof/>
                </w:rPr>
                <w:t>Flask</w:t>
              </w:r>
              <w:r>
                <w:rPr>
                  <w:noProof/>
                </w:rPr>
                <w:t>. Opgeroepen op Oktober 24, 2018, van flask.pocoo.org: http://flask.pocoo.org/</w:t>
              </w:r>
            </w:p>
            <w:p w14:paraId="0B1A4E77" w14:textId="77777777" w:rsidR="00D0438F" w:rsidRDefault="00D0438F" w:rsidP="00D0438F">
              <w:pPr>
                <w:pStyle w:val="Bibliografie"/>
                <w:ind w:left="720" w:hanging="720"/>
                <w:rPr>
                  <w:noProof/>
                </w:rPr>
              </w:pPr>
              <w:r>
                <w:rPr>
                  <w:noProof/>
                </w:rPr>
                <w:t xml:space="preserve">SciPy. (2018, Mei 5). </w:t>
              </w:r>
              <w:r>
                <w:rPr>
                  <w:i/>
                  <w:iCs/>
                  <w:noProof/>
                </w:rPr>
                <w:t>scipy.io.wavfile.read</w:t>
              </w:r>
              <w:r>
                <w:rPr>
                  <w:noProof/>
                </w:rPr>
                <w:t>. Opgeroepen op Oktober 1, 2018, van SciPy.org: https://docs.scipy.org/doc/scipy/reference/generated/scipy.io.wavfile.read.html</w:t>
              </w:r>
            </w:p>
            <w:p w14:paraId="0B40F291" w14:textId="77777777" w:rsidR="00D0438F" w:rsidRDefault="00D0438F" w:rsidP="00D0438F">
              <w:pPr>
                <w:pStyle w:val="Bibliografie"/>
                <w:ind w:left="720" w:hanging="720"/>
                <w:rPr>
                  <w:noProof/>
                </w:rPr>
              </w:pPr>
              <w:r>
                <w:rPr>
                  <w:noProof/>
                </w:rPr>
                <w:t xml:space="preserve">Square. (sd). </w:t>
              </w:r>
              <w:r>
                <w:rPr>
                  <w:i/>
                  <w:iCs/>
                  <w:noProof/>
                </w:rPr>
                <w:t>OkHttp</w:t>
              </w:r>
              <w:r>
                <w:rPr>
                  <w:noProof/>
                </w:rPr>
                <w:t>. Opgeroepen op November 25, 2018, van OkHttp: http://square.github.io/okhttp/</w:t>
              </w:r>
            </w:p>
            <w:p w14:paraId="55A65527" w14:textId="77777777" w:rsidR="00D0438F" w:rsidRDefault="00D0438F" w:rsidP="00D0438F">
              <w:pPr>
                <w:pStyle w:val="Bibliografie"/>
                <w:ind w:left="720" w:hanging="720"/>
                <w:rPr>
                  <w:noProof/>
                </w:rPr>
              </w:pPr>
              <w:r w:rsidRPr="00F55E76">
                <w:rPr>
                  <w:noProof/>
                  <w:lang w:val="en-GB"/>
                </w:rPr>
                <w:t xml:space="preserve">Statista. (2018, Augustus). </w:t>
              </w:r>
              <w:r w:rsidRPr="00F55E76">
                <w:rPr>
                  <w:i/>
                  <w:iCs/>
                  <w:noProof/>
                  <w:lang w:val="en-GB"/>
                </w:rPr>
                <w:t>• Mobile OS market share 2018 | Statista</w:t>
              </w:r>
              <w:r w:rsidRPr="00F55E76">
                <w:rPr>
                  <w:noProof/>
                  <w:lang w:val="en-GB"/>
                </w:rPr>
                <w:t xml:space="preserve">. </w:t>
              </w:r>
              <w:r>
                <w:rPr>
                  <w:noProof/>
                </w:rPr>
                <w:t>Opgeroepen op Augustus 29, 2018, van Statista: https://www.statista.com/statistics/266136/global-market-share-held-by-smartphone-operating-systems/</w:t>
              </w:r>
            </w:p>
            <w:p w14:paraId="691DA703" w14:textId="77777777" w:rsidR="00D0438F" w:rsidRDefault="00D0438F" w:rsidP="00D0438F">
              <w:pPr>
                <w:pStyle w:val="Bibliografie"/>
                <w:ind w:left="720" w:hanging="720"/>
                <w:rPr>
                  <w:noProof/>
                </w:rPr>
              </w:pPr>
              <w:r w:rsidRPr="00F55E76">
                <w:rPr>
                  <w:noProof/>
                  <w:lang w:val="en-GB"/>
                </w:rPr>
                <w:t xml:space="preserve">Wang, A. L.-C. (2003). </w:t>
              </w:r>
              <w:r w:rsidRPr="00F55E76">
                <w:rPr>
                  <w:i/>
                  <w:iCs/>
                  <w:noProof/>
                  <w:lang w:val="en-GB"/>
                </w:rPr>
                <w:t>An Industrial-Strength Audio Search Algorithm.</w:t>
              </w:r>
              <w:r w:rsidRPr="00F55E76">
                <w:rPr>
                  <w:noProof/>
                  <w:lang w:val="en-GB"/>
                </w:rPr>
                <w:t xml:space="preserve"> </w:t>
              </w:r>
              <w:r>
                <w:rPr>
                  <w:noProof/>
                </w:rPr>
                <w:t>Opgeroepen op Mei 25, 2018, van ee.columbia.edu: http://www.ee.columbia.edu/~dpwe/papers/Wang03-shazam.pdf</w:t>
              </w:r>
            </w:p>
            <w:p w14:paraId="319D02DF" w14:textId="77777777" w:rsidR="00D0438F" w:rsidRDefault="00D0438F" w:rsidP="00D0438F">
              <w:pPr>
                <w:pStyle w:val="Bibliografie"/>
                <w:ind w:left="720" w:hanging="720"/>
                <w:rPr>
                  <w:noProof/>
                </w:rPr>
              </w:pPr>
              <w:r w:rsidRPr="00F55E76">
                <w:rPr>
                  <w:noProof/>
                  <w:lang w:val="en-GB"/>
                </w:rPr>
                <w:t xml:space="preserve">Wikipedia. (2018a, Mei 17). </w:t>
              </w:r>
              <w:r w:rsidRPr="00F55E76">
                <w:rPr>
                  <w:i/>
                  <w:iCs/>
                  <w:noProof/>
                  <w:lang w:val="en-GB"/>
                </w:rPr>
                <w:t>Acoustic Fingerprint - Wikipedia</w:t>
              </w:r>
              <w:r w:rsidRPr="00F55E76">
                <w:rPr>
                  <w:noProof/>
                  <w:lang w:val="en-GB"/>
                </w:rPr>
                <w:t xml:space="preserve">. </w:t>
              </w:r>
              <w:r>
                <w:rPr>
                  <w:noProof/>
                </w:rPr>
                <w:t>Opgeroepen op Mei 25, 2018, van Wikipedia: https://en.wikipedia.org/wiki/Acoustic_fingerprint</w:t>
              </w:r>
            </w:p>
            <w:p w14:paraId="6F83E440" w14:textId="77777777" w:rsidR="00D0438F" w:rsidRDefault="00D0438F" w:rsidP="00D0438F">
              <w:pPr>
                <w:pStyle w:val="Bibliografie"/>
                <w:ind w:left="720" w:hanging="720"/>
                <w:rPr>
                  <w:noProof/>
                </w:rPr>
              </w:pPr>
              <w:r w:rsidRPr="00F55E76">
                <w:rPr>
                  <w:noProof/>
                  <w:lang w:val="en-GB"/>
                </w:rPr>
                <w:t xml:space="preserve">Wikipedia. (2018b, Juni 28). </w:t>
              </w:r>
              <w:r w:rsidRPr="00F55E76">
                <w:rPr>
                  <w:i/>
                  <w:iCs/>
                  <w:noProof/>
                  <w:lang w:val="en-GB"/>
                </w:rPr>
                <w:t>Signal-to-noise ratio - Wikipedia</w:t>
              </w:r>
              <w:r w:rsidRPr="00F55E76">
                <w:rPr>
                  <w:noProof/>
                  <w:lang w:val="en-GB"/>
                </w:rPr>
                <w:t xml:space="preserve">. </w:t>
              </w:r>
              <w:r>
                <w:rPr>
                  <w:noProof/>
                </w:rPr>
                <w:t>Opgeroepen op Juli 18, 2018, van Wikipedia: https://en.wikipedia.org/wiki/Signal-to-noise_ratio</w:t>
              </w:r>
            </w:p>
            <w:p w14:paraId="31D850C7" w14:textId="77777777" w:rsidR="00D0438F" w:rsidRPr="00F55E76" w:rsidRDefault="00D0438F" w:rsidP="00D0438F">
              <w:pPr>
                <w:pStyle w:val="Bibliografie"/>
                <w:ind w:left="720" w:hanging="720"/>
                <w:rPr>
                  <w:noProof/>
                  <w:lang w:val="en-GB"/>
                </w:rPr>
              </w:pPr>
              <w:r w:rsidRPr="00F55E76">
                <w:rPr>
                  <w:noProof/>
                  <w:lang w:val="en-GB"/>
                </w:rPr>
                <w:t xml:space="preserve">Yang, C. (2001). </w:t>
              </w:r>
              <w:r w:rsidRPr="00F55E76">
                <w:rPr>
                  <w:i/>
                  <w:iCs/>
                  <w:noProof/>
                  <w:lang w:val="en-GB"/>
                </w:rPr>
                <w:t>Music Database Retrieval Based on Spectral Similarity.</w:t>
              </w:r>
              <w:r w:rsidRPr="00F55E76">
                <w:rPr>
                  <w:noProof/>
                  <w:lang w:val="en-GB"/>
                </w:rPr>
                <w:t xml:space="preserve"> Opgeroepen op Juli 19, 2018, van Music Database Retrieval Based on Spectral Similarity: http://ilpubs.stanford.edu:8090/489/1/2001-14.pdf</w:t>
              </w:r>
            </w:p>
            <w:p w14:paraId="212C2CA0" w14:textId="206B6DBD" w:rsidR="00924BF8" w:rsidRDefault="00AA22FD">
              <w:r w:rsidRPr="009400B7">
                <w:rPr>
                  <w:b/>
                  <w:bCs/>
                </w:rPr>
                <w:fldChar w:fldCharType="end"/>
              </w:r>
            </w:p>
            <w:bookmarkStart w:id="12" w:name="_GoBack" w:displacedByCustomXml="next"/>
            <w:bookmarkEnd w:id="12" w:displacedByCustomXml="next"/>
          </w:sdtContent>
        </w:sdt>
      </w:sdtContent>
    </w:sdt>
    <w:sectPr w:rsidR="00924BF8" w:rsidSect="005D1EAC">
      <w:pgSz w:w="11907" w:h="16839" w:code="9"/>
      <w:pgMar w:top="1148" w:right="700" w:bottom="2296" w:left="3011" w:header="1148"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2D9B4" w14:textId="77777777" w:rsidR="00CA4F5F" w:rsidRDefault="00CA4F5F">
      <w:pPr>
        <w:spacing w:after="0" w:line="240" w:lineRule="auto"/>
      </w:pPr>
      <w:r>
        <w:separator/>
      </w:r>
    </w:p>
    <w:p w14:paraId="26F6816B" w14:textId="77777777" w:rsidR="00CA4F5F" w:rsidRDefault="00CA4F5F"/>
    <w:p w14:paraId="59CFB418" w14:textId="77777777" w:rsidR="00CA4F5F" w:rsidRDefault="00CA4F5F"/>
  </w:endnote>
  <w:endnote w:type="continuationSeparator" w:id="0">
    <w:p w14:paraId="0CA353B9" w14:textId="77777777" w:rsidR="00CA4F5F" w:rsidRDefault="00CA4F5F">
      <w:pPr>
        <w:spacing w:after="0" w:line="240" w:lineRule="auto"/>
      </w:pPr>
      <w:r>
        <w:continuationSeparator/>
      </w:r>
    </w:p>
    <w:p w14:paraId="70CF9AB9" w14:textId="77777777" w:rsidR="00CA4F5F" w:rsidRDefault="00CA4F5F"/>
    <w:p w14:paraId="676FA616" w14:textId="77777777" w:rsidR="00CA4F5F" w:rsidRDefault="00CA4F5F"/>
  </w:endnote>
  <w:endnote w:type="continuationNotice" w:id="1">
    <w:p w14:paraId="58DE4914" w14:textId="77777777" w:rsidR="00CA4F5F" w:rsidRDefault="00CA4F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DB61A" w14:textId="77777777" w:rsidR="00CA4F5F" w:rsidRDefault="00CA4F5F">
      <w:pPr>
        <w:spacing w:after="0" w:line="240" w:lineRule="auto"/>
      </w:pPr>
      <w:r>
        <w:separator/>
      </w:r>
    </w:p>
    <w:p w14:paraId="146FDA37" w14:textId="77777777" w:rsidR="00CA4F5F" w:rsidRDefault="00CA4F5F"/>
    <w:p w14:paraId="2213307F" w14:textId="77777777" w:rsidR="00CA4F5F" w:rsidRDefault="00CA4F5F"/>
  </w:footnote>
  <w:footnote w:type="continuationSeparator" w:id="0">
    <w:p w14:paraId="692FBDB6" w14:textId="77777777" w:rsidR="00CA4F5F" w:rsidRDefault="00CA4F5F">
      <w:pPr>
        <w:spacing w:after="0" w:line="240" w:lineRule="auto"/>
      </w:pPr>
      <w:r>
        <w:continuationSeparator/>
      </w:r>
    </w:p>
    <w:p w14:paraId="678DD82A" w14:textId="77777777" w:rsidR="00CA4F5F" w:rsidRDefault="00CA4F5F"/>
    <w:p w14:paraId="47AAB66C" w14:textId="77777777" w:rsidR="00CA4F5F" w:rsidRDefault="00CA4F5F"/>
  </w:footnote>
  <w:footnote w:type="continuationNotice" w:id="1">
    <w:p w14:paraId="5C64298C" w14:textId="77777777" w:rsidR="00CA4F5F" w:rsidRDefault="00CA4F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410" w:type="pct"/>
      <w:jc w:val="right"/>
      <w:tblCellMar>
        <w:left w:w="0" w:type="dxa"/>
        <w:right w:w="0" w:type="dxa"/>
      </w:tblCellMar>
      <w:tblLook w:val="04A0" w:firstRow="1" w:lastRow="0" w:firstColumn="1" w:lastColumn="0" w:noHBand="0" w:noVBand="1"/>
      <w:tblDescription w:val="Table of Contents Header"/>
    </w:tblPr>
    <w:tblGrid>
      <w:gridCol w:w="2012"/>
      <w:gridCol w:w="278"/>
      <w:gridCol w:w="8217"/>
    </w:tblGrid>
    <w:tr w:rsidR="007A7804" w14:paraId="664D2B41" w14:textId="77777777">
      <w:trPr>
        <w:trHeight w:hRule="exact" w:val="720"/>
        <w:jc w:val="right"/>
      </w:trPr>
      <w:tc>
        <w:tcPr>
          <w:tcW w:w="2088" w:type="dxa"/>
          <w:vAlign w:val="bottom"/>
        </w:tcPr>
        <w:p w14:paraId="63A0D1FA" w14:textId="77777777" w:rsidR="007A7804" w:rsidRDefault="007A7804">
          <w:pPr>
            <w:pStyle w:val="Pagina"/>
          </w:pPr>
        </w:p>
      </w:tc>
      <w:tc>
        <w:tcPr>
          <w:tcW w:w="288" w:type="dxa"/>
          <w:shd w:val="clear" w:color="auto" w:fill="auto"/>
          <w:vAlign w:val="bottom"/>
        </w:tcPr>
        <w:p w14:paraId="2BA4435B" w14:textId="77777777" w:rsidR="007A7804" w:rsidRDefault="007A7804"/>
      </w:tc>
      <w:tc>
        <w:tcPr>
          <w:tcW w:w="8424" w:type="dxa"/>
          <w:vAlign w:val="bottom"/>
        </w:tcPr>
        <w:p w14:paraId="57B8C43D" w14:textId="77777777" w:rsidR="007A7804" w:rsidRDefault="007A7804">
          <w:pPr>
            <w:pStyle w:val="Infokoptekst"/>
          </w:pPr>
          <w:r>
            <w:t>Inhoudsopgave</w:t>
          </w:r>
        </w:p>
      </w:tc>
    </w:tr>
    <w:tr w:rsidR="007A7804" w14:paraId="1FEC697E" w14:textId="77777777">
      <w:trPr>
        <w:trHeight w:hRule="exact" w:val="86"/>
        <w:jc w:val="right"/>
      </w:trPr>
      <w:tc>
        <w:tcPr>
          <w:tcW w:w="2088" w:type="dxa"/>
          <w:shd w:val="clear" w:color="auto" w:fill="000000" w:themeFill="text1"/>
        </w:tcPr>
        <w:p w14:paraId="39814750" w14:textId="77777777" w:rsidR="007A7804" w:rsidRDefault="007A7804">
          <w:pPr>
            <w:pStyle w:val="koptekst"/>
          </w:pPr>
        </w:p>
      </w:tc>
      <w:tc>
        <w:tcPr>
          <w:tcW w:w="288" w:type="dxa"/>
          <w:shd w:val="clear" w:color="auto" w:fill="auto"/>
        </w:tcPr>
        <w:p w14:paraId="2F9994B7" w14:textId="77777777" w:rsidR="007A7804" w:rsidRDefault="007A7804">
          <w:pPr>
            <w:pStyle w:val="koptekst"/>
          </w:pPr>
        </w:p>
      </w:tc>
      <w:tc>
        <w:tcPr>
          <w:tcW w:w="8424" w:type="dxa"/>
          <w:shd w:val="clear" w:color="auto" w:fill="000000" w:themeFill="text1"/>
        </w:tcPr>
        <w:p w14:paraId="31EB035A" w14:textId="77777777" w:rsidR="007A7804" w:rsidRDefault="007A7804">
          <w:pPr>
            <w:pStyle w:val="koptekst"/>
          </w:pPr>
        </w:p>
      </w:tc>
    </w:tr>
  </w:tbl>
  <w:p w14:paraId="4B97B96D" w14:textId="77777777" w:rsidR="007A7804" w:rsidRDefault="007A7804">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EF4623" w:themeColor="accent1"/>
      </w:rPr>
    </w:lvl>
  </w:abstractNum>
  <w:abstractNum w:abstractNumId="1" w15:restartNumberingAfterBreak="0">
    <w:nsid w:val="1D933C00"/>
    <w:multiLevelType w:val="hybridMultilevel"/>
    <w:tmpl w:val="D3364C32"/>
    <w:lvl w:ilvl="0" w:tplc="048251F6">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67F6A45"/>
    <w:multiLevelType w:val="multilevel"/>
    <w:tmpl w:val="0436C7FE"/>
    <w:lvl w:ilvl="0">
      <w:start w:val="1"/>
      <w:numFmt w:val="decimal"/>
      <w:pStyle w:val="Lijstnummering1"/>
      <w:lvlText w:val="%1."/>
      <w:lvlJc w:val="left"/>
      <w:pPr>
        <w:ind w:left="360" w:hanging="360"/>
      </w:pPr>
      <w:rPr>
        <w:rFonts w:hint="default"/>
        <w:color w:val="EF4623" w:themeColor="accent1"/>
      </w:rPr>
    </w:lvl>
    <w:lvl w:ilvl="1">
      <w:start w:val="1"/>
      <w:numFmt w:val="decimal"/>
      <w:pStyle w:val="Lijstnummering21"/>
      <w:suff w:val="space"/>
      <w:lvlText w:val="%1.%2"/>
      <w:lvlJc w:val="left"/>
      <w:pPr>
        <w:ind w:left="936" w:hanging="576"/>
      </w:pPr>
      <w:rPr>
        <w:rFonts w:hint="default"/>
        <w:color w:val="EF4623" w:themeColor="accent1"/>
      </w:rPr>
    </w:lvl>
    <w:lvl w:ilvl="2">
      <w:start w:val="1"/>
      <w:numFmt w:val="lowerLetter"/>
      <w:pStyle w:val="Lijstnummering31"/>
      <w:lvlText w:val="%3."/>
      <w:lvlJc w:val="left"/>
      <w:pPr>
        <w:ind w:left="720" w:hanging="360"/>
      </w:pPr>
      <w:rPr>
        <w:rFonts w:hint="default"/>
        <w:color w:val="EF4623" w:themeColor="accent1"/>
      </w:rPr>
    </w:lvl>
    <w:lvl w:ilvl="3">
      <w:start w:val="1"/>
      <w:numFmt w:val="lowerRoman"/>
      <w:pStyle w:val="Lijstnummering41"/>
      <w:lvlText w:val="%4."/>
      <w:lvlJc w:val="left"/>
      <w:pPr>
        <w:ind w:left="1080" w:hanging="360"/>
      </w:pPr>
      <w:rPr>
        <w:rFonts w:hint="default"/>
        <w:color w:val="EF4623" w:themeColor="accent1"/>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9"/>
  <w:hyphenationZone w:val="4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55"/>
    <w:rsid w:val="000071D2"/>
    <w:rsid w:val="00010E82"/>
    <w:rsid w:val="00011F69"/>
    <w:rsid w:val="0001658F"/>
    <w:rsid w:val="00016F4D"/>
    <w:rsid w:val="00017599"/>
    <w:rsid w:val="00017BAB"/>
    <w:rsid w:val="00021637"/>
    <w:rsid w:val="00021950"/>
    <w:rsid w:val="00022046"/>
    <w:rsid w:val="00023EE4"/>
    <w:rsid w:val="000248E1"/>
    <w:rsid w:val="0002649C"/>
    <w:rsid w:val="0002682E"/>
    <w:rsid w:val="00027EC9"/>
    <w:rsid w:val="000306DF"/>
    <w:rsid w:val="000321EA"/>
    <w:rsid w:val="00035132"/>
    <w:rsid w:val="00036900"/>
    <w:rsid w:val="000377DD"/>
    <w:rsid w:val="00040151"/>
    <w:rsid w:val="00040559"/>
    <w:rsid w:val="00043CD5"/>
    <w:rsid w:val="00045175"/>
    <w:rsid w:val="00045E85"/>
    <w:rsid w:val="00045EBA"/>
    <w:rsid w:val="00046210"/>
    <w:rsid w:val="00046749"/>
    <w:rsid w:val="000477E7"/>
    <w:rsid w:val="000502AF"/>
    <w:rsid w:val="00052115"/>
    <w:rsid w:val="00052B32"/>
    <w:rsid w:val="00055779"/>
    <w:rsid w:val="000562E3"/>
    <w:rsid w:val="00057449"/>
    <w:rsid w:val="00062F34"/>
    <w:rsid w:val="00070E98"/>
    <w:rsid w:val="00071FCD"/>
    <w:rsid w:val="000723C0"/>
    <w:rsid w:val="00073352"/>
    <w:rsid w:val="000746B5"/>
    <w:rsid w:val="000768DE"/>
    <w:rsid w:val="0007753C"/>
    <w:rsid w:val="0007759F"/>
    <w:rsid w:val="000808EC"/>
    <w:rsid w:val="0008134A"/>
    <w:rsid w:val="000824D5"/>
    <w:rsid w:val="00084FC6"/>
    <w:rsid w:val="0008510D"/>
    <w:rsid w:val="00092D26"/>
    <w:rsid w:val="00094A64"/>
    <w:rsid w:val="00094B91"/>
    <w:rsid w:val="00095292"/>
    <w:rsid w:val="00095DF1"/>
    <w:rsid w:val="000A1ED8"/>
    <w:rsid w:val="000A6881"/>
    <w:rsid w:val="000A696D"/>
    <w:rsid w:val="000B10A6"/>
    <w:rsid w:val="000B2802"/>
    <w:rsid w:val="000B2807"/>
    <w:rsid w:val="000B34C4"/>
    <w:rsid w:val="000B760D"/>
    <w:rsid w:val="000C00A2"/>
    <w:rsid w:val="000C195F"/>
    <w:rsid w:val="000C332D"/>
    <w:rsid w:val="000C5816"/>
    <w:rsid w:val="000C670F"/>
    <w:rsid w:val="000D0402"/>
    <w:rsid w:val="000D2712"/>
    <w:rsid w:val="000D38D9"/>
    <w:rsid w:val="000D6B38"/>
    <w:rsid w:val="000D71D2"/>
    <w:rsid w:val="000E08E6"/>
    <w:rsid w:val="000E14FA"/>
    <w:rsid w:val="000E2E7B"/>
    <w:rsid w:val="000E6239"/>
    <w:rsid w:val="000E7139"/>
    <w:rsid w:val="000E762F"/>
    <w:rsid w:val="000E7E7F"/>
    <w:rsid w:val="000E7F36"/>
    <w:rsid w:val="000F23D1"/>
    <w:rsid w:val="000F378E"/>
    <w:rsid w:val="000F4652"/>
    <w:rsid w:val="000F4705"/>
    <w:rsid w:val="000F47CE"/>
    <w:rsid w:val="0010192C"/>
    <w:rsid w:val="0010321A"/>
    <w:rsid w:val="00104DB4"/>
    <w:rsid w:val="00105896"/>
    <w:rsid w:val="00110740"/>
    <w:rsid w:val="00110E48"/>
    <w:rsid w:val="00111F2C"/>
    <w:rsid w:val="00112A7D"/>
    <w:rsid w:val="0011312E"/>
    <w:rsid w:val="001159D7"/>
    <w:rsid w:val="00115C52"/>
    <w:rsid w:val="001172C0"/>
    <w:rsid w:val="00120DBD"/>
    <w:rsid w:val="00121494"/>
    <w:rsid w:val="001226A8"/>
    <w:rsid w:val="001266AA"/>
    <w:rsid w:val="00126F84"/>
    <w:rsid w:val="001305D1"/>
    <w:rsid w:val="00131564"/>
    <w:rsid w:val="001341E9"/>
    <w:rsid w:val="00135C9B"/>
    <w:rsid w:val="001365B4"/>
    <w:rsid w:val="00137336"/>
    <w:rsid w:val="001376D1"/>
    <w:rsid w:val="0014003D"/>
    <w:rsid w:val="001442FF"/>
    <w:rsid w:val="001471BA"/>
    <w:rsid w:val="001471E1"/>
    <w:rsid w:val="00147842"/>
    <w:rsid w:val="00147DB6"/>
    <w:rsid w:val="00151F27"/>
    <w:rsid w:val="001533AD"/>
    <w:rsid w:val="0015539B"/>
    <w:rsid w:val="00155523"/>
    <w:rsid w:val="00155D31"/>
    <w:rsid w:val="00156BA8"/>
    <w:rsid w:val="00160DCC"/>
    <w:rsid w:val="00160FB2"/>
    <w:rsid w:val="00162B6B"/>
    <w:rsid w:val="00163C8E"/>
    <w:rsid w:val="0017400B"/>
    <w:rsid w:val="001749B0"/>
    <w:rsid w:val="00175455"/>
    <w:rsid w:val="00175D1D"/>
    <w:rsid w:val="001763A5"/>
    <w:rsid w:val="001775ED"/>
    <w:rsid w:val="001826EF"/>
    <w:rsid w:val="00182F11"/>
    <w:rsid w:val="0018337E"/>
    <w:rsid w:val="00183DA9"/>
    <w:rsid w:val="00185087"/>
    <w:rsid w:val="001857D8"/>
    <w:rsid w:val="001904C1"/>
    <w:rsid w:val="001907F5"/>
    <w:rsid w:val="001925FA"/>
    <w:rsid w:val="00192D69"/>
    <w:rsid w:val="00192E57"/>
    <w:rsid w:val="001938E0"/>
    <w:rsid w:val="00194E7D"/>
    <w:rsid w:val="001A005D"/>
    <w:rsid w:val="001A0224"/>
    <w:rsid w:val="001A086C"/>
    <w:rsid w:val="001A09F2"/>
    <w:rsid w:val="001A0AEE"/>
    <w:rsid w:val="001A225E"/>
    <w:rsid w:val="001A27E4"/>
    <w:rsid w:val="001A69AA"/>
    <w:rsid w:val="001B12E7"/>
    <w:rsid w:val="001B3FB9"/>
    <w:rsid w:val="001B45F7"/>
    <w:rsid w:val="001B4915"/>
    <w:rsid w:val="001B73E6"/>
    <w:rsid w:val="001C02BB"/>
    <w:rsid w:val="001C0A42"/>
    <w:rsid w:val="001C2167"/>
    <w:rsid w:val="001C319F"/>
    <w:rsid w:val="001C3205"/>
    <w:rsid w:val="001C3AB6"/>
    <w:rsid w:val="001C4242"/>
    <w:rsid w:val="001C4D90"/>
    <w:rsid w:val="001C5755"/>
    <w:rsid w:val="001C5C24"/>
    <w:rsid w:val="001C5C72"/>
    <w:rsid w:val="001C65D3"/>
    <w:rsid w:val="001C6D97"/>
    <w:rsid w:val="001C709E"/>
    <w:rsid w:val="001C7BC1"/>
    <w:rsid w:val="001D1881"/>
    <w:rsid w:val="001D41EF"/>
    <w:rsid w:val="001D4626"/>
    <w:rsid w:val="001D4C96"/>
    <w:rsid w:val="001D5E64"/>
    <w:rsid w:val="001E0D8F"/>
    <w:rsid w:val="001E1381"/>
    <w:rsid w:val="001E1CCE"/>
    <w:rsid w:val="001E41F2"/>
    <w:rsid w:val="001E7167"/>
    <w:rsid w:val="001F039D"/>
    <w:rsid w:val="001F0450"/>
    <w:rsid w:val="001F32E1"/>
    <w:rsid w:val="001F3865"/>
    <w:rsid w:val="001F63C4"/>
    <w:rsid w:val="001F7ED6"/>
    <w:rsid w:val="0020078B"/>
    <w:rsid w:val="00200809"/>
    <w:rsid w:val="00200C42"/>
    <w:rsid w:val="00202594"/>
    <w:rsid w:val="002038E2"/>
    <w:rsid w:val="00205FA5"/>
    <w:rsid w:val="00206996"/>
    <w:rsid w:val="00210A79"/>
    <w:rsid w:val="002133B4"/>
    <w:rsid w:val="00213CFC"/>
    <w:rsid w:val="002160E2"/>
    <w:rsid w:val="0021628A"/>
    <w:rsid w:val="00217F50"/>
    <w:rsid w:val="00220284"/>
    <w:rsid w:val="00220C03"/>
    <w:rsid w:val="0022603F"/>
    <w:rsid w:val="0022652D"/>
    <w:rsid w:val="002265BD"/>
    <w:rsid w:val="00226BF9"/>
    <w:rsid w:val="00226F2F"/>
    <w:rsid w:val="00227109"/>
    <w:rsid w:val="0022732C"/>
    <w:rsid w:val="00227EBC"/>
    <w:rsid w:val="00230BCD"/>
    <w:rsid w:val="00236737"/>
    <w:rsid w:val="002372AF"/>
    <w:rsid w:val="00240A80"/>
    <w:rsid w:val="002417C1"/>
    <w:rsid w:val="00241B74"/>
    <w:rsid w:val="00243817"/>
    <w:rsid w:val="002452C1"/>
    <w:rsid w:val="00245B5E"/>
    <w:rsid w:val="00246CBF"/>
    <w:rsid w:val="00251210"/>
    <w:rsid w:val="002514DB"/>
    <w:rsid w:val="00252CB4"/>
    <w:rsid w:val="002563FE"/>
    <w:rsid w:val="00257410"/>
    <w:rsid w:val="0026024C"/>
    <w:rsid w:val="00260530"/>
    <w:rsid w:val="00263C3D"/>
    <w:rsid w:val="00263FC8"/>
    <w:rsid w:val="002667E9"/>
    <w:rsid w:val="00267E7A"/>
    <w:rsid w:val="002701E7"/>
    <w:rsid w:val="00272C3F"/>
    <w:rsid w:val="002732B8"/>
    <w:rsid w:val="00273801"/>
    <w:rsid w:val="002743B0"/>
    <w:rsid w:val="00274550"/>
    <w:rsid w:val="0027524D"/>
    <w:rsid w:val="00275790"/>
    <w:rsid w:val="00282AB0"/>
    <w:rsid w:val="00283139"/>
    <w:rsid w:val="00283E93"/>
    <w:rsid w:val="0028435F"/>
    <w:rsid w:val="00284FBA"/>
    <w:rsid w:val="00286930"/>
    <w:rsid w:val="00286C11"/>
    <w:rsid w:val="002922DB"/>
    <w:rsid w:val="00293121"/>
    <w:rsid w:val="00294B7A"/>
    <w:rsid w:val="00294C86"/>
    <w:rsid w:val="00294D3D"/>
    <w:rsid w:val="00294F0C"/>
    <w:rsid w:val="002A3C1A"/>
    <w:rsid w:val="002A46F9"/>
    <w:rsid w:val="002A65BE"/>
    <w:rsid w:val="002A6A93"/>
    <w:rsid w:val="002B0632"/>
    <w:rsid w:val="002B0F91"/>
    <w:rsid w:val="002B2087"/>
    <w:rsid w:val="002B2757"/>
    <w:rsid w:val="002B365C"/>
    <w:rsid w:val="002B3974"/>
    <w:rsid w:val="002B46A5"/>
    <w:rsid w:val="002B4C6C"/>
    <w:rsid w:val="002C111E"/>
    <w:rsid w:val="002C166C"/>
    <w:rsid w:val="002C25FA"/>
    <w:rsid w:val="002C3565"/>
    <w:rsid w:val="002C7CD5"/>
    <w:rsid w:val="002D515D"/>
    <w:rsid w:val="002D57F5"/>
    <w:rsid w:val="002E0045"/>
    <w:rsid w:val="002E0DE4"/>
    <w:rsid w:val="002E1587"/>
    <w:rsid w:val="002E3694"/>
    <w:rsid w:val="002E39FE"/>
    <w:rsid w:val="002E5A6F"/>
    <w:rsid w:val="002F0B52"/>
    <w:rsid w:val="002F0E0C"/>
    <w:rsid w:val="002F2245"/>
    <w:rsid w:val="002F3D5E"/>
    <w:rsid w:val="002F3E38"/>
    <w:rsid w:val="002F54FF"/>
    <w:rsid w:val="003006FB"/>
    <w:rsid w:val="00302558"/>
    <w:rsid w:val="003039D7"/>
    <w:rsid w:val="00304753"/>
    <w:rsid w:val="00306271"/>
    <w:rsid w:val="0031005A"/>
    <w:rsid w:val="00310F79"/>
    <w:rsid w:val="00311F81"/>
    <w:rsid w:val="003162F2"/>
    <w:rsid w:val="00317A48"/>
    <w:rsid w:val="003232C9"/>
    <w:rsid w:val="003235A2"/>
    <w:rsid w:val="00323E6A"/>
    <w:rsid w:val="00324CC3"/>
    <w:rsid w:val="00325A64"/>
    <w:rsid w:val="00325CCC"/>
    <w:rsid w:val="00336189"/>
    <w:rsid w:val="00340E4E"/>
    <w:rsid w:val="003411BB"/>
    <w:rsid w:val="00343385"/>
    <w:rsid w:val="00344515"/>
    <w:rsid w:val="00345392"/>
    <w:rsid w:val="00350821"/>
    <w:rsid w:val="00350AAB"/>
    <w:rsid w:val="00351232"/>
    <w:rsid w:val="00351F11"/>
    <w:rsid w:val="00354121"/>
    <w:rsid w:val="00356274"/>
    <w:rsid w:val="00356BC1"/>
    <w:rsid w:val="00361768"/>
    <w:rsid w:val="00362CF1"/>
    <w:rsid w:val="00362D3F"/>
    <w:rsid w:val="003633C0"/>
    <w:rsid w:val="00364113"/>
    <w:rsid w:val="00373700"/>
    <w:rsid w:val="00373D83"/>
    <w:rsid w:val="00377AF1"/>
    <w:rsid w:val="003807ED"/>
    <w:rsid w:val="00380AD5"/>
    <w:rsid w:val="00380BB8"/>
    <w:rsid w:val="003827A5"/>
    <w:rsid w:val="00386B9B"/>
    <w:rsid w:val="00386C7D"/>
    <w:rsid w:val="00387698"/>
    <w:rsid w:val="00390121"/>
    <w:rsid w:val="00390497"/>
    <w:rsid w:val="0039622C"/>
    <w:rsid w:val="00397DB6"/>
    <w:rsid w:val="00397FDF"/>
    <w:rsid w:val="003A0778"/>
    <w:rsid w:val="003A13FE"/>
    <w:rsid w:val="003A36C6"/>
    <w:rsid w:val="003A4DD6"/>
    <w:rsid w:val="003A4EC2"/>
    <w:rsid w:val="003A59C9"/>
    <w:rsid w:val="003A5BFF"/>
    <w:rsid w:val="003A72D3"/>
    <w:rsid w:val="003B2E0C"/>
    <w:rsid w:val="003B35D1"/>
    <w:rsid w:val="003B3B85"/>
    <w:rsid w:val="003B5932"/>
    <w:rsid w:val="003B5DE2"/>
    <w:rsid w:val="003B72A3"/>
    <w:rsid w:val="003C0548"/>
    <w:rsid w:val="003C0DDD"/>
    <w:rsid w:val="003C16D6"/>
    <w:rsid w:val="003C27B6"/>
    <w:rsid w:val="003C3C00"/>
    <w:rsid w:val="003C5994"/>
    <w:rsid w:val="003C6C27"/>
    <w:rsid w:val="003D0FD0"/>
    <w:rsid w:val="003D20C3"/>
    <w:rsid w:val="003D2BF2"/>
    <w:rsid w:val="003E0661"/>
    <w:rsid w:val="003E0E2A"/>
    <w:rsid w:val="003E1163"/>
    <w:rsid w:val="003E5D7E"/>
    <w:rsid w:val="003F076B"/>
    <w:rsid w:val="003F14FA"/>
    <w:rsid w:val="003F20E2"/>
    <w:rsid w:val="003F2CDC"/>
    <w:rsid w:val="003F2D45"/>
    <w:rsid w:val="003F39CE"/>
    <w:rsid w:val="003F3E7E"/>
    <w:rsid w:val="003F42E7"/>
    <w:rsid w:val="003F52BD"/>
    <w:rsid w:val="003F6E72"/>
    <w:rsid w:val="004013D0"/>
    <w:rsid w:val="004019D7"/>
    <w:rsid w:val="004021E3"/>
    <w:rsid w:val="00402268"/>
    <w:rsid w:val="00403A79"/>
    <w:rsid w:val="00404B87"/>
    <w:rsid w:val="00405E17"/>
    <w:rsid w:val="00407C17"/>
    <w:rsid w:val="00407E90"/>
    <w:rsid w:val="00407FA9"/>
    <w:rsid w:val="00410BC9"/>
    <w:rsid w:val="0041107C"/>
    <w:rsid w:val="0041169B"/>
    <w:rsid w:val="00411AA1"/>
    <w:rsid w:val="00412A35"/>
    <w:rsid w:val="004132B5"/>
    <w:rsid w:val="00413955"/>
    <w:rsid w:val="00413B25"/>
    <w:rsid w:val="00415015"/>
    <w:rsid w:val="00417015"/>
    <w:rsid w:val="00420E20"/>
    <w:rsid w:val="00421A33"/>
    <w:rsid w:val="00422A92"/>
    <w:rsid w:val="00423369"/>
    <w:rsid w:val="004251FE"/>
    <w:rsid w:val="00426444"/>
    <w:rsid w:val="00426691"/>
    <w:rsid w:val="004302AD"/>
    <w:rsid w:val="00430601"/>
    <w:rsid w:val="00430E95"/>
    <w:rsid w:val="00433139"/>
    <w:rsid w:val="004335A3"/>
    <w:rsid w:val="004337D4"/>
    <w:rsid w:val="004356BA"/>
    <w:rsid w:val="00436D1F"/>
    <w:rsid w:val="004375CD"/>
    <w:rsid w:val="004401FC"/>
    <w:rsid w:val="00440D1C"/>
    <w:rsid w:val="00442EBA"/>
    <w:rsid w:val="004430B5"/>
    <w:rsid w:val="00443BEC"/>
    <w:rsid w:val="004454A0"/>
    <w:rsid w:val="00453063"/>
    <w:rsid w:val="00453B24"/>
    <w:rsid w:val="00453B48"/>
    <w:rsid w:val="00454AEB"/>
    <w:rsid w:val="00456912"/>
    <w:rsid w:val="004577B2"/>
    <w:rsid w:val="0045786F"/>
    <w:rsid w:val="00460009"/>
    <w:rsid w:val="004600D8"/>
    <w:rsid w:val="00460C1F"/>
    <w:rsid w:val="00461428"/>
    <w:rsid w:val="004618FD"/>
    <w:rsid w:val="00462F5D"/>
    <w:rsid w:val="00465D53"/>
    <w:rsid w:val="0046699D"/>
    <w:rsid w:val="00466A8A"/>
    <w:rsid w:val="00470E14"/>
    <w:rsid w:val="00471408"/>
    <w:rsid w:val="00471413"/>
    <w:rsid w:val="00472BC0"/>
    <w:rsid w:val="00473719"/>
    <w:rsid w:val="0047446E"/>
    <w:rsid w:val="0047501E"/>
    <w:rsid w:val="0047661B"/>
    <w:rsid w:val="00476FA9"/>
    <w:rsid w:val="00477217"/>
    <w:rsid w:val="00477C2A"/>
    <w:rsid w:val="004800BE"/>
    <w:rsid w:val="004808A4"/>
    <w:rsid w:val="00480C59"/>
    <w:rsid w:val="004818CC"/>
    <w:rsid w:val="004833BE"/>
    <w:rsid w:val="00483728"/>
    <w:rsid w:val="004847F3"/>
    <w:rsid w:val="00485CEE"/>
    <w:rsid w:val="00487D1F"/>
    <w:rsid w:val="00487F21"/>
    <w:rsid w:val="004924B3"/>
    <w:rsid w:val="0049344D"/>
    <w:rsid w:val="00496225"/>
    <w:rsid w:val="00496CB2"/>
    <w:rsid w:val="004A349B"/>
    <w:rsid w:val="004A4117"/>
    <w:rsid w:val="004A42D2"/>
    <w:rsid w:val="004A4C42"/>
    <w:rsid w:val="004A68DB"/>
    <w:rsid w:val="004A7A1E"/>
    <w:rsid w:val="004B2A5E"/>
    <w:rsid w:val="004B3B40"/>
    <w:rsid w:val="004B4924"/>
    <w:rsid w:val="004B4D19"/>
    <w:rsid w:val="004B555A"/>
    <w:rsid w:val="004B60D5"/>
    <w:rsid w:val="004B7381"/>
    <w:rsid w:val="004C06DE"/>
    <w:rsid w:val="004C2C8D"/>
    <w:rsid w:val="004C301D"/>
    <w:rsid w:val="004C4852"/>
    <w:rsid w:val="004C6254"/>
    <w:rsid w:val="004C6FFF"/>
    <w:rsid w:val="004D0591"/>
    <w:rsid w:val="004D0C7F"/>
    <w:rsid w:val="004D0E4A"/>
    <w:rsid w:val="004D3389"/>
    <w:rsid w:val="004D5E84"/>
    <w:rsid w:val="004D72B5"/>
    <w:rsid w:val="004D7629"/>
    <w:rsid w:val="004E2094"/>
    <w:rsid w:val="004E3009"/>
    <w:rsid w:val="004E3B1F"/>
    <w:rsid w:val="004E447C"/>
    <w:rsid w:val="004E4982"/>
    <w:rsid w:val="004E58C3"/>
    <w:rsid w:val="004E7192"/>
    <w:rsid w:val="004E7227"/>
    <w:rsid w:val="004F24FA"/>
    <w:rsid w:val="004F2BA7"/>
    <w:rsid w:val="004F37BA"/>
    <w:rsid w:val="004F42E4"/>
    <w:rsid w:val="00500CFF"/>
    <w:rsid w:val="00500E08"/>
    <w:rsid w:val="00501EE7"/>
    <w:rsid w:val="0050213C"/>
    <w:rsid w:val="0050571F"/>
    <w:rsid w:val="00505CC7"/>
    <w:rsid w:val="00506B59"/>
    <w:rsid w:val="00506BD3"/>
    <w:rsid w:val="0051262F"/>
    <w:rsid w:val="00515D5C"/>
    <w:rsid w:val="005202EA"/>
    <w:rsid w:val="00520A65"/>
    <w:rsid w:val="00521C04"/>
    <w:rsid w:val="005239CD"/>
    <w:rsid w:val="00524AE7"/>
    <w:rsid w:val="00525770"/>
    <w:rsid w:val="0052582F"/>
    <w:rsid w:val="0052601A"/>
    <w:rsid w:val="00527136"/>
    <w:rsid w:val="00527185"/>
    <w:rsid w:val="005276BC"/>
    <w:rsid w:val="00530521"/>
    <w:rsid w:val="005318F7"/>
    <w:rsid w:val="00532361"/>
    <w:rsid w:val="00540E48"/>
    <w:rsid w:val="005427C7"/>
    <w:rsid w:val="005432EC"/>
    <w:rsid w:val="005449B9"/>
    <w:rsid w:val="00544C9C"/>
    <w:rsid w:val="00545D64"/>
    <w:rsid w:val="00550B06"/>
    <w:rsid w:val="00553640"/>
    <w:rsid w:val="005536FE"/>
    <w:rsid w:val="00553FDE"/>
    <w:rsid w:val="00554C8E"/>
    <w:rsid w:val="0055542A"/>
    <w:rsid w:val="00555B09"/>
    <w:rsid w:val="005562FE"/>
    <w:rsid w:val="00557ADF"/>
    <w:rsid w:val="005625F4"/>
    <w:rsid w:val="00563807"/>
    <w:rsid w:val="00563A70"/>
    <w:rsid w:val="00563E5D"/>
    <w:rsid w:val="005653F7"/>
    <w:rsid w:val="00565455"/>
    <w:rsid w:val="00566189"/>
    <w:rsid w:val="005671F1"/>
    <w:rsid w:val="00567E8E"/>
    <w:rsid w:val="005708A2"/>
    <w:rsid w:val="005718F9"/>
    <w:rsid w:val="005721B7"/>
    <w:rsid w:val="00573860"/>
    <w:rsid w:val="00576D27"/>
    <w:rsid w:val="005771D6"/>
    <w:rsid w:val="00577EFE"/>
    <w:rsid w:val="00581D3D"/>
    <w:rsid w:val="00583131"/>
    <w:rsid w:val="00584489"/>
    <w:rsid w:val="00584848"/>
    <w:rsid w:val="00584C65"/>
    <w:rsid w:val="005851E6"/>
    <w:rsid w:val="0058586F"/>
    <w:rsid w:val="00591EDE"/>
    <w:rsid w:val="005935DC"/>
    <w:rsid w:val="005946F3"/>
    <w:rsid w:val="00596F22"/>
    <w:rsid w:val="00597184"/>
    <w:rsid w:val="0059740E"/>
    <w:rsid w:val="005A0676"/>
    <w:rsid w:val="005A3BDF"/>
    <w:rsid w:val="005A567A"/>
    <w:rsid w:val="005A622C"/>
    <w:rsid w:val="005A6CE3"/>
    <w:rsid w:val="005A75D0"/>
    <w:rsid w:val="005A76C4"/>
    <w:rsid w:val="005A7F75"/>
    <w:rsid w:val="005B0AB5"/>
    <w:rsid w:val="005B34B4"/>
    <w:rsid w:val="005B3F63"/>
    <w:rsid w:val="005B433B"/>
    <w:rsid w:val="005B4A83"/>
    <w:rsid w:val="005B4F1C"/>
    <w:rsid w:val="005B5C5A"/>
    <w:rsid w:val="005B5C89"/>
    <w:rsid w:val="005B61A7"/>
    <w:rsid w:val="005B6675"/>
    <w:rsid w:val="005B670E"/>
    <w:rsid w:val="005B7898"/>
    <w:rsid w:val="005B7F22"/>
    <w:rsid w:val="005C0C41"/>
    <w:rsid w:val="005C0FB6"/>
    <w:rsid w:val="005C446E"/>
    <w:rsid w:val="005C466B"/>
    <w:rsid w:val="005C474D"/>
    <w:rsid w:val="005C4E73"/>
    <w:rsid w:val="005C7384"/>
    <w:rsid w:val="005C7517"/>
    <w:rsid w:val="005D1270"/>
    <w:rsid w:val="005D1EAC"/>
    <w:rsid w:val="005D60EA"/>
    <w:rsid w:val="005D648F"/>
    <w:rsid w:val="005D6975"/>
    <w:rsid w:val="005D6A28"/>
    <w:rsid w:val="005D7433"/>
    <w:rsid w:val="005E0896"/>
    <w:rsid w:val="005E1778"/>
    <w:rsid w:val="005E353C"/>
    <w:rsid w:val="005E5976"/>
    <w:rsid w:val="005E5F1A"/>
    <w:rsid w:val="005E61DD"/>
    <w:rsid w:val="005E7581"/>
    <w:rsid w:val="005F1445"/>
    <w:rsid w:val="005F2598"/>
    <w:rsid w:val="005F66E7"/>
    <w:rsid w:val="005F7124"/>
    <w:rsid w:val="0060079D"/>
    <w:rsid w:val="006008B1"/>
    <w:rsid w:val="006018FD"/>
    <w:rsid w:val="00603113"/>
    <w:rsid w:val="006032D9"/>
    <w:rsid w:val="00603AD1"/>
    <w:rsid w:val="00603D1A"/>
    <w:rsid w:val="00603D24"/>
    <w:rsid w:val="00603E03"/>
    <w:rsid w:val="0060454D"/>
    <w:rsid w:val="006069FE"/>
    <w:rsid w:val="0060702D"/>
    <w:rsid w:val="00607AB5"/>
    <w:rsid w:val="00610227"/>
    <w:rsid w:val="0061253B"/>
    <w:rsid w:val="00616B5C"/>
    <w:rsid w:val="0061756A"/>
    <w:rsid w:val="006177E4"/>
    <w:rsid w:val="00621638"/>
    <w:rsid w:val="006223BB"/>
    <w:rsid w:val="0062313B"/>
    <w:rsid w:val="006231C9"/>
    <w:rsid w:val="00625239"/>
    <w:rsid w:val="00626D24"/>
    <w:rsid w:val="00630960"/>
    <w:rsid w:val="00631883"/>
    <w:rsid w:val="00633280"/>
    <w:rsid w:val="006341B0"/>
    <w:rsid w:val="00634F99"/>
    <w:rsid w:val="00635E0D"/>
    <w:rsid w:val="00637B52"/>
    <w:rsid w:val="00641046"/>
    <w:rsid w:val="00641CEE"/>
    <w:rsid w:val="00641E45"/>
    <w:rsid w:val="006426E6"/>
    <w:rsid w:val="0064630D"/>
    <w:rsid w:val="00651303"/>
    <w:rsid w:val="00653DBC"/>
    <w:rsid w:val="00654A3D"/>
    <w:rsid w:val="00654FAE"/>
    <w:rsid w:val="006556A1"/>
    <w:rsid w:val="00655C16"/>
    <w:rsid w:val="0065703C"/>
    <w:rsid w:val="006578F1"/>
    <w:rsid w:val="006579EC"/>
    <w:rsid w:val="00657E8E"/>
    <w:rsid w:val="006600D5"/>
    <w:rsid w:val="00660923"/>
    <w:rsid w:val="006628AD"/>
    <w:rsid w:val="00662D6C"/>
    <w:rsid w:val="006635D6"/>
    <w:rsid w:val="00665093"/>
    <w:rsid w:val="006671D7"/>
    <w:rsid w:val="0067124E"/>
    <w:rsid w:val="00671BAD"/>
    <w:rsid w:val="00671BB0"/>
    <w:rsid w:val="00671F4E"/>
    <w:rsid w:val="006735E9"/>
    <w:rsid w:val="00674293"/>
    <w:rsid w:val="00677999"/>
    <w:rsid w:val="00685AEB"/>
    <w:rsid w:val="00685CC2"/>
    <w:rsid w:val="00686CC1"/>
    <w:rsid w:val="00687C18"/>
    <w:rsid w:val="00690BC1"/>
    <w:rsid w:val="00691300"/>
    <w:rsid w:val="0069144C"/>
    <w:rsid w:val="00691B6A"/>
    <w:rsid w:val="00691C60"/>
    <w:rsid w:val="00694968"/>
    <w:rsid w:val="006A3744"/>
    <w:rsid w:val="006A67D6"/>
    <w:rsid w:val="006B099B"/>
    <w:rsid w:val="006B0E72"/>
    <w:rsid w:val="006B2687"/>
    <w:rsid w:val="006B26F6"/>
    <w:rsid w:val="006B3F54"/>
    <w:rsid w:val="006B429F"/>
    <w:rsid w:val="006B55D6"/>
    <w:rsid w:val="006B5F90"/>
    <w:rsid w:val="006B639F"/>
    <w:rsid w:val="006B6416"/>
    <w:rsid w:val="006B64CA"/>
    <w:rsid w:val="006B7E9B"/>
    <w:rsid w:val="006C0495"/>
    <w:rsid w:val="006C08BF"/>
    <w:rsid w:val="006C1D14"/>
    <w:rsid w:val="006C1EE2"/>
    <w:rsid w:val="006C1FCE"/>
    <w:rsid w:val="006C2E26"/>
    <w:rsid w:val="006C41B4"/>
    <w:rsid w:val="006C4A63"/>
    <w:rsid w:val="006C5496"/>
    <w:rsid w:val="006C63EE"/>
    <w:rsid w:val="006C6D00"/>
    <w:rsid w:val="006C7A4A"/>
    <w:rsid w:val="006D0483"/>
    <w:rsid w:val="006D2ECA"/>
    <w:rsid w:val="006D3285"/>
    <w:rsid w:val="006D3589"/>
    <w:rsid w:val="006D4139"/>
    <w:rsid w:val="006D468C"/>
    <w:rsid w:val="006D5049"/>
    <w:rsid w:val="006D5EB0"/>
    <w:rsid w:val="006D613D"/>
    <w:rsid w:val="006D6AAF"/>
    <w:rsid w:val="006E0031"/>
    <w:rsid w:val="006E1D72"/>
    <w:rsid w:val="006E275F"/>
    <w:rsid w:val="006E2C16"/>
    <w:rsid w:val="006E37A5"/>
    <w:rsid w:val="006E4594"/>
    <w:rsid w:val="006E46F9"/>
    <w:rsid w:val="006E50B8"/>
    <w:rsid w:val="006E6F1B"/>
    <w:rsid w:val="006E70E4"/>
    <w:rsid w:val="006E76AB"/>
    <w:rsid w:val="006E77AC"/>
    <w:rsid w:val="006E7998"/>
    <w:rsid w:val="006F177B"/>
    <w:rsid w:val="006F2F8E"/>
    <w:rsid w:val="006F3754"/>
    <w:rsid w:val="006F37D3"/>
    <w:rsid w:val="006F390E"/>
    <w:rsid w:val="006F3F94"/>
    <w:rsid w:val="006F4697"/>
    <w:rsid w:val="006F5DE2"/>
    <w:rsid w:val="006F6493"/>
    <w:rsid w:val="006F7FA8"/>
    <w:rsid w:val="00700663"/>
    <w:rsid w:val="007006E1"/>
    <w:rsid w:val="00701AC0"/>
    <w:rsid w:val="007025D8"/>
    <w:rsid w:val="00704DD0"/>
    <w:rsid w:val="00706269"/>
    <w:rsid w:val="0071027F"/>
    <w:rsid w:val="007116EB"/>
    <w:rsid w:val="00711CFC"/>
    <w:rsid w:val="00712953"/>
    <w:rsid w:val="00712A4E"/>
    <w:rsid w:val="007139B4"/>
    <w:rsid w:val="0071456C"/>
    <w:rsid w:val="00714EB5"/>
    <w:rsid w:val="00715204"/>
    <w:rsid w:val="00715972"/>
    <w:rsid w:val="00720213"/>
    <w:rsid w:val="0072073B"/>
    <w:rsid w:val="00720C01"/>
    <w:rsid w:val="007215DA"/>
    <w:rsid w:val="00721C99"/>
    <w:rsid w:val="00722257"/>
    <w:rsid w:val="0072273E"/>
    <w:rsid w:val="007238E9"/>
    <w:rsid w:val="00724BDC"/>
    <w:rsid w:val="00725C8D"/>
    <w:rsid w:val="0072729D"/>
    <w:rsid w:val="0073021C"/>
    <w:rsid w:val="007349B1"/>
    <w:rsid w:val="00736FB7"/>
    <w:rsid w:val="00737F44"/>
    <w:rsid w:val="007401C7"/>
    <w:rsid w:val="00741211"/>
    <w:rsid w:val="00742266"/>
    <w:rsid w:val="007427D2"/>
    <w:rsid w:val="00742CC3"/>
    <w:rsid w:val="00742EA6"/>
    <w:rsid w:val="007452D4"/>
    <w:rsid w:val="00746EFE"/>
    <w:rsid w:val="0074768E"/>
    <w:rsid w:val="007503F9"/>
    <w:rsid w:val="00751E3C"/>
    <w:rsid w:val="0075258C"/>
    <w:rsid w:val="00753ECC"/>
    <w:rsid w:val="0075588C"/>
    <w:rsid w:val="00755D6C"/>
    <w:rsid w:val="0075716D"/>
    <w:rsid w:val="00757C00"/>
    <w:rsid w:val="00760004"/>
    <w:rsid w:val="007613C5"/>
    <w:rsid w:val="007632D0"/>
    <w:rsid w:val="00763A02"/>
    <w:rsid w:val="00763EA2"/>
    <w:rsid w:val="007649DF"/>
    <w:rsid w:val="00766F8A"/>
    <w:rsid w:val="0077090C"/>
    <w:rsid w:val="00771276"/>
    <w:rsid w:val="00771E60"/>
    <w:rsid w:val="007743C3"/>
    <w:rsid w:val="00775322"/>
    <w:rsid w:val="00775350"/>
    <w:rsid w:val="00775A34"/>
    <w:rsid w:val="00775C2C"/>
    <w:rsid w:val="00777A82"/>
    <w:rsid w:val="00781239"/>
    <w:rsid w:val="00781423"/>
    <w:rsid w:val="00782191"/>
    <w:rsid w:val="00783E85"/>
    <w:rsid w:val="00785AFA"/>
    <w:rsid w:val="00785D6F"/>
    <w:rsid w:val="0078797C"/>
    <w:rsid w:val="00791592"/>
    <w:rsid w:val="00794627"/>
    <w:rsid w:val="00794D7D"/>
    <w:rsid w:val="00796203"/>
    <w:rsid w:val="007979BE"/>
    <w:rsid w:val="007A0096"/>
    <w:rsid w:val="007A2D5D"/>
    <w:rsid w:val="007A504E"/>
    <w:rsid w:val="007A5DF7"/>
    <w:rsid w:val="007A7804"/>
    <w:rsid w:val="007B1594"/>
    <w:rsid w:val="007B1A3C"/>
    <w:rsid w:val="007B3502"/>
    <w:rsid w:val="007B37E5"/>
    <w:rsid w:val="007B4975"/>
    <w:rsid w:val="007B4EAE"/>
    <w:rsid w:val="007C0577"/>
    <w:rsid w:val="007C122A"/>
    <w:rsid w:val="007C2215"/>
    <w:rsid w:val="007C3FE5"/>
    <w:rsid w:val="007C60BA"/>
    <w:rsid w:val="007C7660"/>
    <w:rsid w:val="007D1DCD"/>
    <w:rsid w:val="007D34ED"/>
    <w:rsid w:val="007D4F60"/>
    <w:rsid w:val="007D5784"/>
    <w:rsid w:val="007D677F"/>
    <w:rsid w:val="007D6F06"/>
    <w:rsid w:val="007E00C2"/>
    <w:rsid w:val="007E153D"/>
    <w:rsid w:val="007E3A77"/>
    <w:rsid w:val="007E5EE8"/>
    <w:rsid w:val="007E754F"/>
    <w:rsid w:val="007F14BB"/>
    <w:rsid w:val="007F3C93"/>
    <w:rsid w:val="007F3E71"/>
    <w:rsid w:val="00800C48"/>
    <w:rsid w:val="00801BD8"/>
    <w:rsid w:val="00802B22"/>
    <w:rsid w:val="00802CF1"/>
    <w:rsid w:val="00803A5A"/>
    <w:rsid w:val="0080504B"/>
    <w:rsid w:val="008130B1"/>
    <w:rsid w:val="00813FAD"/>
    <w:rsid w:val="0081417C"/>
    <w:rsid w:val="00814381"/>
    <w:rsid w:val="00814B02"/>
    <w:rsid w:val="008152FF"/>
    <w:rsid w:val="008214AA"/>
    <w:rsid w:val="008233E0"/>
    <w:rsid w:val="0082383F"/>
    <w:rsid w:val="0082401C"/>
    <w:rsid w:val="00825BEE"/>
    <w:rsid w:val="008262C0"/>
    <w:rsid w:val="00826627"/>
    <w:rsid w:val="0082706F"/>
    <w:rsid w:val="00827B52"/>
    <w:rsid w:val="008323CC"/>
    <w:rsid w:val="00833445"/>
    <w:rsid w:val="00833D13"/>
    <w:rsid w:val="00841717"/>
    <w:rsid w:val="00841CE3"/>
    <w:rsid w:val="00841E14"/>
    <w:rsid w:val="00842A00"/>
    <w:rsid w:val="00843382"/>
    <w:rsid w:val="008445CE"/>
    <w:rsid w:val="008455C9"/>
    <w:rsid w:val="00847B5F"/>
    <w:rsid w:val="008509E9"/>
    <w:rsid w:val="00851252"/>
    <w:rsid w:val="00852087"/>
    <w:rsid w:val="008528D8"/>
    <w:rsid w:val="008529B0"/>
    <w:rsid w:val="00853E7F"/>
    <w:rsid w:val="00854147"/>
    <w:rsid w:val="0085417F"/>
    <w:rsid w:val="008550CA"/>
    <w:rsid w:val="00862755"/>
    <w:rsid w:val="00870ED6"/>
    <w:rsid w:val="00871EB7"/>
    <w:rsid w:val="00872A6D"/>
    <w:rsid w:val="0087362D"/>
    <w:rsid w:val="0087740E"/>
    <w:rsid w:val="00880AE6"/>
    <w:rsid w:val="00880C66"/>
    <w:rsid w:val="00881951"/>
    <w:rsid w:val="008826A1"/>
    <w:rsid w:val="00883281"/>
    <w:rsid w:val="008851CB"/>
    <w:rsid w:val="00885546"/>
    <w:rsid w:val="00885567"/>
    <w:rsid w:val="00890578"/>
    <w:rsid w:val="00891CB6"/>
    <w:rsid w:val="00893194"/>
    <w:rsid w:val="0089321D"/>
    <w:rsid w:val="00893F17"/>
    <w:rsid w:val="008943DE"/>
    <w:rsid w:val="00895CD1"/>
    <w:rsid w:val="00897925"/>
    <w:rsid w:val="008A063F"/>
    <w:rsid w:val="008A1215"/>
    <w:rsid w:val="008A45EC"/>
    <w:rsid w:val="008A4AEE"/>
    <w:rsid w:val="008A694D"/>
    <w:rsid w:val="008A7FD9"/>
    <w:rsid w:val="008B01A8"/>
    <w:rsid w:val="008B1DDF"/>
    <w:rsid w:val="008B345A"/>
    <w:rsid w:val="008B40D0"/>
    <w:rsid w:val="008B63FA"/>
    <w:rsid w:val="008C33C5"/>
    <w:rsid w:val="008C3520"/>
    <w:rsid w:val="008C5400"/>
    <w:rsid w:val="008C5A98"/>
    <w:rsid w:val="008C5C29"/>
    <w:rsid w:val="008C750F"/>
    <w:rsid w:val="008C7BEE"/>
    <w:rsid w:val="008D1DB9"/>
    <w:rsid w:val="008D5F36"/>
    <w:rsid w:val="008D6B1D"/>
    <w:rsid w:val="008D7465"/>
    <w:rsid w:val="008E4921"/>
    <w:rsid w:val="008E7318"/>
    <w:rsid w:val="008E73C7"/>
    <w:rsid w:val="008E76F6"/>
    <w:rsid w:val="008F082D"/>
    <w:rsid w:val="008F0841"/>
    <w:rsid w:val="008F0D14"/>
    <w:rsid w:val="008F261C"/>
    <w:rsid w:val="008F26CB"/>
    <w:rsid w:val="008F49DC"/>
    <w:rsid w:val="008F6C8A"/>
    <w:rsid w:val="00900CFF"/>
    <w:rsid w:val="0090158F"/>
    <w:rsid w:val="00903C39"/>
    <w:rsid w:val="0090430C"/>
    <w:rsid w:val="00904350"/>
    <w:rsid w:val="00906187"/>
    <w:rsid w:val="00907BE7"/>
    <w:rsid w:val="009100FD"/>
    <w:rsid w:val="009109D6"/>
    <w:rsid w:val="00911718"/>
    <w:rsid w:val="00912C05"/>
    <w:rsid w:val="00912F1C"/>
    <w:rsid w:val="00913763"/>
    <w:rsid w:val="0091492B"/>
    <w:rsid w:val="00922C6E"/>
    <w:rsid w:val="00922D8C"/>
    <w:rsid w:val="00923BA7"/>
    <w:rsid w:val="00924217"/>
    <w:rsid w:val="00924BF8"/>
    <w:rsid w:val="0092675B"/>
    <w:rsid w:val="0093005F"/>
    <w:rsid w:val="00930B3F"/>
    <w:rsid w:val="00931F51"/>
    <w:rsid w:val="009329EF"/>
    <w:rsid w:val="00937933"/>
    <w:rsid w:val="00937BE8"/>
    <w:rsid w:val="009400B7"/>
    <w:rsid w:val="00940352"/>
    <w:rsid w:val="00941D4B"/>
    <w:rsid w:val="009445BD"/>
    <w:rsid w:val="00944ACC"/>
    <w:rsid w:val="009476BC"/>
    <w:rsid w:val="00951B6E"/>
    <w:rsid w:val="00951E30"/>
    <w:rsid w:val="009520D0"/>
    <w:rsid w:val="00952D5B"/>
    <w:rsid w:val="00953DF7"/>
    <w:rsid w:val="00954584"/>
    <w:rsid w:val="0095556F"/>
    <w:rsid w:val="00956D6C"/>
    <w:rsid w:val="00957BAD"/>
    <w:rsid w:val="00960D73"/>
    <w:rsid w:val="009616F3"/>
    <w:rsid w:val="009619C8"/>
    <w:rsid w:val="00961DFD"/>
    <w:rsid w:val="00963C64"/>
    <w:rsid w:val="00964087"/>
    <w:rsid w:val="00964CE8"/>
    <w:rsid w:val="0096522A"/>
    <w:rsid w:val="00965749"/>
    <w:rsid w:val="0096577C"/>
    <w:rsid w:val="0096669F"/>
    <w:rsid w:val="00966878"/>
    <w:rsid w:val="00971271"/>
    <w:rsid w:val="00971DFD"/>
    <w:rsid w:val="00973165"/>
    <w:rsid w:val="00973321"/>
    <w:rsid w:val="00973ABF"/>
    <w:rsid w:val="00974995"/>
    <w:rsid w:val="00974B1C"/>
    <w:rsid w:val="00975FD1"/>
    <w:rsid w:val="009779A2"/>
    <w:rsid w:val="00977D86"/>
    <w:rsid w:val="00981388"/>
    <w:rsid w:val="0098212E"/>
    <w:rsid w:val="009825B4"/>
    <w:rsid w:val="00982CE6"/>
    <w:rsid w:val="00984D92"/>
    <w:rsid w:val="0098765C"/>
    <w:rsid w:val="00987F0A"/>
    <w:rsid w:val="00990D2E"/>
    <w:rsid w:val="00992509"/>
    <w:rsid w:val="00995916"/>
    <w:rsid w:val="00995AE7"/>
    <w:rsid w:val="00997961"/>
    <w:rsid w:val="009A0842"/>
    <w:rsid w:val="009A0D1C"/>
    <w:rsid w:val="009A2AC4"/>
    <w:rsid w:val="009A37D0"/>
    <w:rsid w:val="009A3CB8"/>
    <w:rsid w:val="009A3EB3"/>
    <w:rsid w:val="009A5633"/>
    <w:rsid w:val="009A60A4"/>
    <w:rsid w:val="009A6FF2"/>
    <w:rsid w:val="009B0D87"/>
    <w:rsid w:val="009B1D3C"/>
    <w:rsid w:val="009B1E1C"/>
    <w:rsid w:val="009B20B7"/>
    <w:rsid w:val="009B2B1D"/>
    <w:rsid w:val="009B31F8"/>
    <w:rsid w:val="009B6C5C"/>
    <w:rsid w:val="009C0790"/>
    <w:rsid w:val="009C0BAD"/>
    <w:rsid w:val="009C31BD"/>
    <w:rsid w:val="009C4C9C"/>
    <w:rsid w:val="009C6235"/>
    <w:rsid w:val="009C6A1C"/>
    <w:rsid w:val="009D159B"/>
    <w:rsid w:val="009D416D"/>
    <w:rsid w:val="009D75B9"/>
    <w:rsid w:val="009E0BE8"/>
    <w:rsid w:val="009E18ED"/>
    <w:rsid w:val="009E3EC5"/>
    <w:rsid w:val="009E43EC"/>
    <w:rsid w:val="009E4A8C"/>
    <w:rsid w:val="009E536C"/>
    <w:rsid w:val="009E6D5D"/>
    <w:rsid w:val="009E714F"/>
    <w:rsid w:val="009F0BD8"/>
    <w:rsid w:val="009F0D0E"/>
    <w:rsid w:val="009F162A"/>
    <w:rsid w:val="009F1EEF"/>
    <w:rsid w:val="009F3EBA"/>
    <w:rsid w:val="009F40D5"/>
    <w:rsid w:val="009F44B2"/>
    <w:rsid w:val="009F48E7"/>
    <w:rsid w:val="009F49F7"/>
    <w:rsid w:val="00A00AAB"/>
    <w:rsid w:val="00A01CF6"/>
    <w:rsid w:val="00A0202A"/>
    <w:rsid w:val="00A0302F"/>
    <w:rsid w:val="00A04963"/>
    <w:rsid w:val="00A058E3"/>
    <w:rsid w:val="00A103AE"/>
    <w:rsid w:val="00A13C32"/>
    <w:rsid w:val="00A144F0"/>
    <w:rsid w:val="00A14C5C"/>
    <w:rsid w:val="00A15975"/>
    <w:rsid w:val="00A15D24"/>
    <w:rsid w:val="00A16770"/>
    <w:rsid w:val="00A17FC1"/>
    <w:rsid w:val="00A237A3"/>
    <w:rsid w:val="00A24A99"/>
    <w:rsid w:val="00A270BA"/>
    <w:rsid w:val="00A2779E"/>
    <w:rsid w:val="00A30BE6"/>
    <w:rsid w:val="00A319DF"/>
    <w:rsid w:val="00A31B5F"/>
    <w:rsid w:val="00A33785"/>
    <w:rsid w:val="00A34619"/>
    <w:rsid w:val="00A34C77"/>
    <w:rsid w:val="00A35239"/>
    <w:rsid w:val="00A361FE"/>
    <w:rsid w:val="00A418D0"/>
    <w:rsid w:val="00A428D6"/>
    <w:rsid w:val="00A44008"/>
    <w:rsid w:val="00A442F7"/>
    <w:rsid w:val="00A44334"/>
    <w:rsid w:val="00A452F2"/>
    <w:rsid w:val="00A45565"/>
    <w:rsid w:val="00A45844"/>
    <w:rsid w:val="00A50B8C"/>
    <w:rsid w:val="00A529F5"/>
    <w:rsid w:val="00A52F3A"/>
    <w:rsid w:val="00A541E4"/>
    <w:rsid w:val="00A545A4"/>
    <w:rsid w:val="00A57EA1"/>
    <w:rsid w:val="00A61288"/>
    <w:rsid w:val="00A61BE9"/>
    <w:rsid w:val="00A61CCB"/>
    <w:rsid w:val="00A649F6"/>
    <w:rsid w:val="00A6508C"/>
    <w:rsid w:val="00A651E1"/>
    <w:rsid w:val="00A655BB"/>
    <w:rsid w:val="00A65EF0"/>
    <w:rsid w:val="00A66594"/>
    <w:rsid w:val="00A6676E"/>
    <w:rsid w:val="00A67559"/>
    <w:rsid w:val="00A701DC"/>
    <w:rsid w:val="00A7201C"/>
    <w:rsid w:val="00A736D4"/>
    <w:rsid w:val="00A7472B"/>
    <w:rsid w:val="00A754E8"/>
    <w:rsid w:val="00A769E5"/>
    <w:rsid w:val="00A77D0B"/>
    <w:rsid w:val="00A815AA"/>
    <w:rsid w:val="00A833B5"/>
    <w:rsid w:val="00A83887"/>
    <w:rsid w:val="00A86A24"/>
    <w:rsid w:val="00A872D7"/>
    <w:rsid w:val="00A91173"/>
    <w:rsid w:val="00A91CBE"/>
    <w:rsid w:val="00A93C37"/>
    <w:rsid w:val="00A94076"/>
    <w:rsid w:val="00A957BA"/>
    <w:rsid w:val="00A96FD3"/>
    <w:rsid w:val="00A97463"/>
    <w:rsid w:val="00AA2120"/>
    <w:rsid w:val="00AA22FD"/>
    <w:rsid w:val="00AA5313"/>
    <w:rsid w:val="00AA75CC"/>
    <w:rsid w:val="00AA7D29"/>
    <w:rsid w:val="00AB16E9"/>
    <w:rsid w:val="00AB1A66"/>
    <w:rsid w:val="00AB1F8A"/>
    <w:rsid w:val="00AB2224"/>
    <w:rsid w:val="00AB296B"/>
    <w:rsid w:val="00AB4624"/>
    <w:rsid w:val="00AB653A"/>
    <w:rsid w:val="00AB657D"/>
    <w:rsid w:val="00AB741E"/>
    <w:rsid w:val="00AB7E2C"/>
    <w:rsid w:val="00AC1EB0"/>
    <w:rsid w:val="00AC2CFE"/>
    <w:rsid w:val="00AC3F00"/>
    <w:rsid w:val="00AC4FB3"/>
    <w:rsid w:val="00AC60AE"/>
    <w:rsid w:val="00AC72DF"/>
    <w:rsid w:val="00AD08AE"/>
    <w:rsid w:val="00AD16A0"/>
    <w:rsid w:val="00AD19E1"/>
    <w:rsid w:val="00AD3C92"/>
    <w:rsid w:val="00AD4308"/>
    <w:rsid w:val="00AD4C98"/>
    <w:rsid w:val="00AD4E70"/>
    <w:rsid w:val="00AD5A02"/>
    <w:rsid w:val="00AD5D3D"/>
    <w:rsid w:val="00AD5F1C"/>
    <w:rsid w:val="00AD6137"/>
    <w:rsid w:val="00AD7512"/>
    <w:rsid w:val="00AD7841"/>
    <w:rsid w:val="00AD7EE7"/>
    <w:rsid w:val="00AE14DD"/>
    <w:rsid w:val="00AE2E49"/>
    <w:rsid w:val="00AE47E3"/>
    <w:rsid w:val="00AE5489"/>
    <w:rsid w:val="00AE5E99"/>
    <w:rsid w:val="00AF0528"/>
    <w:rsid w:val="00AF1103"/>
    <w:rsid w:val="00AF12CB"/>
    <w:rsid w:val="00AF12F4"/>
    <w:rsid w:val="00AF64D6"/>
    <w:rsid w:val="00AF6850"/>
    <w:rsid w:val="00AF7F73"/>
    <w:rsid w:val="00B03C9F"/>
    <w:rsid w:val="00B03D23"/>
    <w:rsid w:val="00B05472"/>
    <w:rsid w:val="00B07881"/>
    <w:rsid w:val="00B100D1"/>
    <w:rsid w:val="00B114E6"/>
    <w:rsid w:val="00B12358"/>
    <w:rsid w:val="00B12398"/>
    <w:rsid w:val="00B1300C"/>
    <w:rsid w:val="00B13667"/>
    <w:rsid w:val="00B14024"/>
    <w:rsid w:val="00B14BBB"/>
    <w:rsid w:val="00B22371"/>
    <w:rsid w:val="00B26CFC"/>
    <w:rsid w:val="00B27A51"/>
    <w:rsid w:val="00B30160"/>
    <w:rsid w:val="00B304D4"/>
    <w:rsid w:val="00B31352"/>
    <w:rsid w:val="00B3192D"/>
    <w:rsid w:val="00B32202"/>
    <w:rsid w:val="00B32F12"/>
    <w:rsid w:val="00B333DD"/>
    <w:rsid w:val="00B3497E"/>
    <w:rsid w:val="00B416F6"/>
    <w:rsid w:val="00B4279E"/>
    <w:rsid w:val="00B45A8B"/>
    <w:rsid w:val="00B46DD0"/>
    <w:rsid w:val="00B50313"/>
    <w:rsid w:val="00B52599"/>
    <w:rsid w:val="00B56107"/>
    <w:rsid w:val="00B579CF"/>
    <w:rsid w:val="00B57FC0"/>
    <w:rsid w:val="00B60A9E"/>
    <w:rsid w:val="00B64A48"/>
    <w:rsid w:val="00B64AA8"/>
    <w:rsid w:val="00B64B85"/>
    <w:rsid w:val="00B65313"/>
    <w:rsid w:val="00B65658"/>
    <w:rsid w:val="00B67896"/>
    <w:rsid w:val="00B67AF6"/>
    <w:rsid w:val="00B717DB"/>
    <w:rsid w:val="00B72411"/>
    <w:rsid w:val="00B73876"/>
    <w:rsid w:val="00B74D25"/>
    <w:rsid w:val="00B758D8"/>
    <w:rsid w:val="00B80665"/>
    <w:rsid w:val="00B81EA8"/>
    <w:rsid w:val="00B84857"/>
    <w:rsid w:val="00B84D37"/>
    <w:rsid w:val="00B85AE4"/>
    <w:rsid w:val="00B85C0B"/>
    <w:rsid w:val="00B860AD"/>
    <w:rsid w:val="00B86B05"/>
    <w:rsid w:val="00B87098"/>
    <w:rsid w:val="00B877EB"/>
    <w:rsid w:val="00B91869"/>
    <w:rsid w:val="00B91D79"/>
    <w:rsid w:val="00B9439E"/>
    <w:rsid w:val="00B96852"/>
    <w:rsid w:val="00B96996"/>
    <w:rsid w:val="00B97600"/>
    <w:rsid w:val="00BA0A4D"/>
    <w:rsid w:val="00BA191B"/>
    <w:rsid w:val="00BA439E"/>
    <w:rsid w:val="00BA661E"/>
    <w:rsid w:val="00BB06E0"/>
    <w:rsid w:val="00BB13FA"/>
    <w:rsid w:val="00BB14C0"/>
    <w:rsid w:val="00BB3D96"/>
    <w:rsid w:val="00BB43EC"/>
    <w:rsid w:val="00BB630E"/>
    <w:rsid w:val="00BC0E76"/>
    <w:rsid w:val="00BC0FAA"/>
    <w:rsid w:val="00BC12E6"/>
    <w:rsid w:val="00BC6190"/>
    <w:rsid w:val="00BC69A6"/>
    <w:rsid w:val="00BD13E9"/>
    <w:rsid w:val="00BD3831"/>
    <w:rsid w:val="00BD5125"/>
    <w:rsid w:val="00BD659E"/>
    <w:rsid w:val="00BE0FE1"/>
    <w:rsid w:val="00BE38BC"/>
    <w:rsid w:val="00BE50B8"/>
    <w:rsid w:val="00BE5BB7"/>
    <w:rsid w:val="00BE6011"/>
    <w:rsid w:val="00BF1D3B"/>
    <w:rsid w:val="00BF1FD2"/>
    <w:rsid w:val="00BF40A4"/>
    <w:rsid w:val="00BF5011"/>
    <w:rsid w:val="00BF53BD"/>
    <w:rsid w:val="00BF54F2"/>
    <w:rsid w:val="00C00207"/>
    <w:rsid w:val="00C0028C"/>
    <w:rsid w:val="00C00339"/>
    <w:rsid w:val="00C00803"/>
    <w:rsid w:val="00C014E6"/>
    <w:rsid w:val="00C019C3"/>
    <w:rsid w:val="00C027CE"/>
    <w:rsid w:val="00C03CC9"/>
    <w:rsid w:val="00C0455C"/>
    <w:rsid w:val="00C05AE0"/>
    <w:rsid w:val="00C060EF"/>
    <w:rsid w:val="00C06776"/>
    <w:rsid w:val="00C06A9B"/>
    <w:rsid w:val="00C076D5"/>
    <w:rsid w:val="00C07ABC"/>
    <w:rsid w:val="00C10006"/>
    <w:rsid w:val="00C104F9"/>
    <w:rsid w:val="00C15496"/>
    <w:rsid w:val="00C1661D"/>
    <w:rsid w:val="00C1686A"/>
    <w:rsid w:val="00C20D18"/>
    <w:rsid w:val="00C21310"/>
    <w:rsid w:val="00C22216"/>
    <w:rsid w:val="00C24AB0"/>
    <w:rsid w:val="00C25160"/>
    <w:rsid w:val="00C27222"/>
    <w:rsid w:val="00C2753B"/>
    <w:rsid w:val="00C30B34"/>
    <w:rsid w:val="00C30F8D"/>
    <w:rsid w:val="00C32500"/>
    <w:rsid w:val="00C3252C"/>
    <w:rsid w:val="00C350AF"/>
    <w:rsid w:val="00C35746"/>
    <w:rsid w:val="00C35A6F"/>
    <w:rsid w:val="00C36A6A"/>
    <w:rsid w:val="00C36BBC"/>
    <w:rsid w:val="00C373DE"/>
    <w:rsid w:val="00C37963"/>
    <w:rsid w:val="00C41549"/>
    <w:rsid w:val="00C4176D"/>
    <w:rsid w:val="00C41ACB"/>
    <w:rsid w:val="00C421B7"/>
    <w:rsid w:val="00C43034"/>
    <w:rsid w:val="00C430ED"/>
    <w:rsid w:val="00C469E3"/>
    <w:rsid w:val="00C46DB7"/>
    <w:rsid w:val="00C470FD"/>
    <w:rsid w:val="00C50306"/>
    <w:rsid w:val="00C51543"/>
    <w:rsid w:val="00C51F7D"/>
    <w:rsid w:val="00C544E9"/>
    <w:rsid w:val="00C5519B"/>
    <w:rsid w:val="00C564CA"/>
    <w:rsid w:val="00C57945"/>
    <w:rsid w:val="00C6009D"/>
    <w:rsid w:val="00C60704"/>
    <w:rsid w:val="00C608AB"/>
    <w:rsid w:val="00C621EC"/>
    <w:rsid w:val="00C630B2"/>
    <w:rsid w:val="00C63954"/>
    <w:rsid w:val="00C64EA5"/>
    <w:rsid w:val="00C66309"/>
    <w:rsid w:val="00C6676A"/>
    <w:rsid w:val="00C70228"/>
    <w:rsid w:val="00C70837"/>
    <w:rsid w:val="00C71123"/>
    <w:rsid w:val="00C72ACE"/>
    <w:rsid w:val="00C73C32"/>
    <w:rsid w:val="00C75418"/>
    <w:rsid w:val="00C76944"/>
    <w:rsid w:val="00C77A08"/>
    <w:rsid w:val="00C77AD0"/>
    <w:rsid w:val="00C77CF0"/>
    <w:rsid w:val="00C80692"/>
    <w:rsid w:val="00C80A9D"/>
    <w:rsid w:val="00C81F05"/>
    <w:rsid w:val="00C8337C"/>
    <w:rsid w:val="00C8377E"/>
    <w:rsid w:val="00C84201"/>
    <w:rsid w:val="00C8578A"/>
    <w:rsid w:val="00C86F9D"/>
    <w:rsid w:val="00C87DA7"/>
    <w:rsid w:val="00C91F11"/>
    <w:rsid w:val="00C9331C"/>
    <w:rsid w:val="00C9511D"/>
    <w:rsid w:val="00C952BC"/>
    <w:rsid w:val="00C961D1"/>
    <w:rsid w:val="00C9623B"/>
    <w:rsid w:val="00C9771C"/>
    <w:rsid w:val="00CA0A11"/>
    <w:rsid w:val="00CA1AD0"/>
    <w:rsid w:val="00CA24BE"/>
    <w:rsid w:val="00CA3C1B"/>
    <w:rsid w:val="00CA41B1"/>
    <w:rsid w:val="00CA4AA5"/>
    <w:rsid w:val="00CA4B53"/>
    <w:rsid w:val="00CA4F5F"/>
    <w:rsid w:val="00CA64EB"/>
    <w:rsid w:val="00CA6C87"/>
    <w:rsid w:val="00CA7321"/>
    <w:rsid w:val="00CB10B5"/>
    <w:rsid w:val="00CB223A"/>
    <w:rsid w:val="00CB2955"/>
    <w:rsid w:val="00CB564E"/>
    <w:rsid w:val="00CB720C"/>
    <w:rsid w:val="00CC0DC2"/>
    <w:rsid w:val="00CC101B"/>
    <w:rsid w:val="00CC2488"/>
    <w:rsid w:val="00CC3397"/>
    <w:rsid w:val="00CC3CE0"/>
    <w:rsid w:val="00CC41C6"/>
    <w:rsid w:val="00CC49F3"/>
    <w:rsid w:val="00CC58FA"/>
    <w:rsid w:val="00CC595C"/>
    <w:rsid w:val="00CC613B"/>
    <w:rsid w:val="00CC6B92"/>
    <w:rsid w:val="00CC6DB7"/>
    <w:rsid w:val="00CC7B82"/>
    <w:rsid w:val="00CD02D9"/>
    <w:rsid w:val="00CD056F"/>
    <w:rsid w:val="00CD1648"/>
    <w:rsid w:val="00CD1EA2"/>
    <w:rsid w:val="00CD34FA"/>
    <w:rsid w:val="00CE2F3E"/>
    <w:rsid w:val="00CE2FA6"/>
    <w:rsid w:val="00CE3F91"/>
    <w:rsid w:val="00CE43F7"/>
    <w:rsid w:val="00CE61AB"/>
    <w:rsid w:val="00CE6631"/>
    <w:rsid w:val="00CE7F86"/>
    <w:rsid w:val="00CF078F"/>
    <w:rsid w:val="00CF1CB7"/>
    <w:rsid w:val="00CF1E43"/>
    <w:rsid w:val="00CF2824"/>
    <w:rsid w:val="00CF38E7"/>
    <w:rsid w:val="00CF44BC"/>
    <w:rsid w:val="00CF4EFA"/>
    <w:rsid w:val="00CF693E"/>
    <w:rsid w:val="00D0079D"/>
    <w:rsid w:val="00D01D3C"/>
    <w:rsid w:val="00D0438F"/>
    <w:rsid w:val="00D05442"/>
    <w:rsid w:val="00D079C0"/>
    <w:rsid w:val="00D12A41"/>
    <w:rsid w:val="00D15233"/>
    <w:rsid w:val="00D16E91"/>
    <w:rsid w:val="00D17A70"/>
    <w:rsid w:val="00D202D6"/>
    <w:rsid w:val="00D202F5"/>
    <w:rsid w:val="00D20B0C"/>
    <w:rsid w:val="00D22838"/>
    <w:rsid w:val="00D22A82"/>
    <w:rsid w:val="00D23868"/>
    <w:rsid w:val="00D24232"/>
    <w:rsid w:val="00D248F4"/>
    <w:rsid w:val="00D25A05"/>
    <w:rsid w:val="00D26F6A"/>
    <w:rsid w:val="00D32AFD"/>
    <w:rsid w:val="00D34949"/>
    <w:rsid w:val="00D34AFE"/>
    <w:rsid w:val="00D35A8B"/>
    <w:rsid w:val="00D36740"/>
    <w:rsid w:val="00D4070B"/>
    <w:rsid w:val="00D40F9D"/>
    <w:rsid w:val="00D4114E"/>
    <w:rsid w:val="00D42054"/>
    <w:rsid w:val="00D42932"/>
    <w:rsid w:val="00D42DA0"/>
    <w:rsid w:val="00D443C8"/>
    <w:rsid w:val="00D52D46"/>
    <w:rsid w:val="00D535ED"/>
    <w:rsid w:val="00D5409F"/>
    <w:rsid w:val="00D5473F"/>
    <w:rsid w:val="00D61001"/>
    <w:rsid w:val="00D65871"/>
    <w:rsid w:val="00D6604B"/>
    <w:rsid w:val="00D661D5"/>
    <w:rsid w:val="00D67CB8"/>
    <w:rsid w:val="00D7002A"/>
    <w:rsid w:val="00D70459"/>
    <w:rsid w:val="00D710E8"/>
    <w:rsid w:val="00D71513"/>
    <w:rsid w:val="00D71FA0"/>
    <w:rsid w:val="00D7287A"/>
    <w:rsid w:val="00D7400A"/>
    <w:rsid w:val="00D75390"/>
    <w:rsid w:val="00D75AAF"/>
    <w:rsid w:val="00D76BCD"/>
    <w:rsid w:val="00D7760E"/>
    <w:rsid w:val="00D802C4"/>
    <w:rsid w:val="00D832FD"/>
    <w:rsid w:val="00D85B15"/>
    <w:rsid w:val="00D87E1B"/>
    <w:rsid w:val="00D9061C"/>
    <w:rsid w:val="00D90842"/>
    <w:rsid w:val="00D94352"/>
    <w:rsid w:val="00D95605"/>
    <w:rsid w:val="00D97826"/>
    <w:rsid w:val="00DA0D70"/>
    <w:rsid w:val="00DA1C03"/>
    <w:rsid w:val="00DA20C6"/>
    <w:rsid w:val="00DA34C5"/>
    <w:rsid w:val="00DA3974"/>
    <w:rsid w:val="00DA540A"/>
    <w:rsid w:val="00DA62F6"/>
    <w:rsid w:val="00DA75E4"/>
    <w:rsid w:val="00DB1014"/>
    <w:rsid w:val="00DB18EE"/>
    <w:rsid w:val="00DB1A74"/>
    <w:rsid w:val="00DB26F6"/>
    <w:rsid w:val="00DB2C84"/>
    <w:rsid w:val="00DB420B"/>
    <w:rsid w:val="00DB53DA"/>
    <w:rsid w:val="00DB5A7D"/>
    <w:rsid w:val="00DB5FD1"/>
    <w:rsid w:val="00DB64DC"/>
    <w:rsid w:val="00DB7444"/>
    <w:rsid w:val="00DB7940"/>
    <w:rsid w:val="00DC04B2"/>
    <w:rsid w:val="00DC0D7F"/>
    <w:rsid w:val="00DC0EEB"/>
    <w:rsid w:val="00DC0F06"/>
    <w:rsid w:val="00DC177E"/>
    <w:rsid w:val="00DC3755"/>
    <w:rsid w:val="00DC551D"/>
    <w:rsid w:val="00DC56DE"/>
    <w:rsid w:val="00DC7CBA"/>
    <w:rsid w:val="00DD13EF"/>
    <w:rsid w:val="00DD2194"/>
    <w:rsid w:val="00DD4048"/>
    <w:rsid w:val="00DD603A"/>
    <w:rsid w:val="00DD6605"/>
    <w:rsid w:val="00DD686F"/>
    <w:rsid w:val="00DD6EC5"/>
    <w:rsid w:val="00DE19F6"/>
    <w:rsid w:val="00DE20A1"/>
    <w:rsid w:val="00DE22BF"/>
    <w:rsid w:val="00DE2A92"/>
    <w:rsid w:val="00DE359D"/>
    <w:rsid w:val="00DE5AFD"/>
    <w:rsid w:val="00DE5F1F"/>
    <w:rsid w:val="00DE6C1F"/>
    <w:rsid w:val="00DE6D0E"/>
    <w:rsid w:val="00DE7894"/>
    <w:rsid w:val="00DE7F17"/>
    <w:rsid w:val="00DF095B"/>
    <w:rsid w:val="00DF13AB"/>
    <w:rsid w:val="00DF1A12"/>
    <w:rsid w:val="00DF3BC0"/>
    <w:rsid w:val="00DF515E"/>
    <w:rsid w:val="00DF5C47"/>
    <w:rsid w:val="00DF60DF"/>
    <w:rsid w:val="00DF70C1"/>
    <w:rsid w:val="00DF7209"/>
    <w:rsid w:val="00E02FDF"/>
    <w:rsid w:val="00E03B70"/>
    <w:rsid w:val="00E058E4"/>
    <w:rsid w:val="00E05F9A"/>
    <w:rsid w:val="00E064CE"/>
    <w:rsid w:val="00E06992"/>
    <w:rsid w:val="00E07685"/>
    <w:rsid w:val="00E07EEE"/>
    <w:rsid w:val="00E11194"/>
    <w:rsid w:val="00E13CB7"/>
    <w:rsid w:val="00E14CBE"/>
    <w:rsid w:val="00E17485"/>
    <w:rsid w:val="00E17CEB"/>
    <w:rsid w:val="00E20ED7"/>
    <w:rsid w:val="00E20FAB"/>
    <w:rsid w:val="00E215BD"/>
    <w:rsid w:val="00E22E3D"/>
    <w:rsid w:val="00E234DF"/>
    <w:rsid w:val="00E24235"/>
    <w:rsid w:val="00E260D5"/>
    <w:rsid w:val="00E26D84"/>
    <w:rsid w:val="00E27AD3"/>
    <w:rsid w:val="00E304F5"/>
    <w:rsid w:val="00E31831"/>
    <w:rsid w:val="00E3215E"/>
    <w:rsid w:val="00E325A6"/>
    <w:rsid w:val="00E32658"/>
    <w:rsid w:val="00E32D71"/>
    <w:rsid w:val="00E32DD6"/>
    <w:rsid w:val="00E33533"/>
    <w:rsid w:val="00E345C8"/>
    <w:rsid w:val="00E356DD"/>
    <w:rsid w:val="00E36CF6"/>
    <w:rsid w:val="00E42A15"/>
    <w:rsid w:val="00E42E43"/>
    <w:rsid w:val="00E47153"/>
    <w:rsid w:val="00E501A0"/>
    <w:rsid w:val="00E50896"/>
    <w:rsid w:val="00E54963"/>
    <w:rsid w:val="00E557AC"/>
    <w:rsid w:val="00E557C4"/>
    <w:rsid w:val="00E5699E"/>
    <w:rsid w:val="00E63651"/>
    <w:rsid w:val="00E6396B"/>
    <w:rsid w:val="00E65A2E"/>
    <w:rsid w:val="00E665BA"/>
    <w:rsid w:val="00E66935"/>
    <w:rsid w:val="00E700CF"/>
    <w:rsid w:val="00E70808"/>
    <w:rsid w:val="00E73302"/>
    <w:rsid w:val="00E75427"/>
    <w:rsid w:val="00E75D0E"/>
    <w:rsid w:val="00E76E8C"/>
    <w:rsid w:val="00E80F4D"/>
    <w:rsid w:val="00E81B1C"/>
    <w:rsid w:val="00E81D6B"/>
    <w:rsid w:val="00E8312B"/>
    <w:rsid w:val="00E840AF"/>
    <w:rsid w:val="00E85208"/>
    <w:rsid w:val="00E874FC"/>
    <w:rsid w:val="00E90176"/>
    <w:rsid w:val="00E929F3"/>
    <w:rsid w:val="00E9322C"/>
    <w:rsid w:val="00E93BA3"/>
    <w:rsid w:val="00E958A6"/>
    <w:rsid w:val="00E97DAF"/>
    <w:rsid w:val="00EA3A1D"/>
    <w:rsid w:val="00EA72A0"/>
    <w:rsid w:val="00EB0102"/>
    <w:rsid w:val="00EB0536"/>
    <w:rsid w:val="00EB2A9A"/>
    <w:rsid w:val="00EB3BB1"/>
    <w:rsid w:val="00EB3D47"/>
    <w:rsid w:val="00EB61CA"/>
    <w:rsid w:val="00EC0088"/>
    <w:rsid w:val="00EC1458"/>
    <w:rsid w:val="00ED0038"/>
    <w:rsid w:val="00ED125B"/>
    <w:rsid w:val="00ED21A2"/>
    <w:rsid w:val="00ED29AB"/>
    <w:rsid w:val="00ED4FFB"/>
    <w:rsid w:val="00ED643E"/>
    <w:rsid w:val="00ED6F7E"/>
    <w:rsid w:val="00ED7E75"/>
    <w:rsid w:val="00EE0624"/>
    <w:rsid w:val="00EE3AA0"/>
    <w:rsid w:val="00EE3CCF"/>
    <w:rsid w:val="00EE3F73"/>
    <w:rsid w:val="00EE47EA"/>
    <w:rsid w:val="00EE491B"/>
    <w:rsid w:val="00EE61B2"/>
    <w:rsid w:val="00EE6F46"/>
    <w:rsid w:val="00EF025C"/>
    <w:rsid w:val="00EF0EEC"/>
    <w:rsid w:val="00EF14E5"/>
    <w:rsid w:val="00EF1A68"/>
    <w:rsid w:val="00EF1FBD"/>
    <w:rsid w:val="00EF22B3"/>
    <w:rsid w:val="00EF2349"/>
    <w:rsid w:val="00EF6313"/>
    <w:rsid w:val="00EF7565"/>
    <w:rsid w:val="00F022BB"/>
    <w:rsid w:val="00F023FF"/>
    <w:rsid w:val="00F05863"/>
    <w:rsid w:val="00F05C9B"/>
    <w:rsid w:val="00F05CB1"/>
    <w:rsid w:val="00F125E9"/>
    <w:rsid w:val="00F12BCF"/>
    <w:rsid w:val="00F139B3"/>
    <w:rsid w:val="00F162B3"/>
    <w:rsid w:val="00F20B49"/>
    <w:rsid w:val="00F20BD2"/>
    <w:rsid w:val="00F23DA9"/>
    <w:rsid w:val="00F240DD"/>
    <w:rsid w:val="00F24195"/>
    <w:rsid w:val="00F24213"/>
    <w:rsid w:val="00F246C1"/>
    <w:rsid w:val="00F250BD"/>
    <w:rsid w:val="00F25348"/>
    <w:rsid w:val="00F25A59"/>
    <w:rsid w:val="00F25B36"/>
    <w:rsid w:val="00F25B76"/>
    <w:rsid w:val="00F27146"/>
    <w:rsid w:val="00F30493"/>
    <w:rsid w:val="00F3062C"/>
    <w:rsid w:val="00F32F07"/>
    <w:rsid w:val="00F34DFF"/>
    <w:rsid w:val="00F35375"/>
    <w:rsid w:val="00F3559E"/>
    <w:rsid w:val="00F35D14"/>
    <w:rsid w:val="00F36574"/>
    <w:rsid w:val="00F3713A"/>
    <w:rsid w:val="00F37377"/>
    <w:rsid w:val="00F406B7"/>
    <w:rsid w:val="00F46189"/>
    <w:rsid w:val="00F4761E"/>
    <w:rsid w:val="00F51415"/>
    <w:rsid w:val="00F5157F"/>
    <w:rsid w:val="00F51872"/>
    <w:rsid w:val="00F51ED1"/>
    <w:rsid w:val="00F53750"/>
    <w:rsid w:val="00F542F8"/>
    <w:rsid w:val="00F54917"/>
    <w:rsid w:val="00F55E76"/>
    <w:rsid w:val="00F62165"/>
    <w:rsid w:val="00F6272A"/>
    <w:rsid w:val="00F63CC1"/>
    <w:rsid w:val="00F64DD1"/>
    <w:rsid w:val="00F65822"/>
    <w:rsid w:val="00F667A2"/>
    <w:rsid w:val="00F670F0"/>
    <w:rsid w:val="00F7114A"/>
    <w:rsid w:val="00F72048"/>
    <w:rsid w:val="00F72922"/>
    <w:rsid w:val="00F7340D"/>
    <w:rsid w:val="00F7412D"/>
    <w:rsid w:val="00F76FB3"/>
    <w:rsid w:val="00F8043F"/>
    <w:rsid w:val="00F82BA0"/>
    <w:rsid w:val="00F82E2F"/>
    <w:rsid w:val="00F843AF"/>
    <w:rsid w:val="00F853B5"/>
    <w:rsid w:val="00F85FFE"/>
    <w:rsid w:val="00F87BC1"/>
    <w:rsid w:val="00F913A8"/>
    <w:rsid w:val="00F94A42"/>
    <w:rsid w:val="00F95FCD"/>
    <w:rsid w:val="00F964A9"/>
    <w:rsid w:val="00F96729"/>
    <w:rsid w:val="00F975F0"/>
    <w:rsid w:val="00FA0C38"/>
    <w:rsid w:val="00FA1BC7"/>
    <w:rsid w:val="00FA4D26"/>
    <w:rsid w:val="00FA54E1"/>
    <w:rsid w:val="00FA7EF3"/>
    <w:rsid w:val="00FB1781"/>
    <w:rsid w:val="00FB1A82"/>
    <w:rsid w:val="00FB271D"/>
    <w:rsid w:val="00FB43AF"/>
    <w:rsid w:val="00FB5F8C"/>
    <w:rsid w:val="00FB6598"/>
    <w:rsid w:val="00FC0F94"/>
    <w:rsid w:val="00FC2AB2"/>
    <w:rsid w:val="00FC2AEF"/>
    <w:rsid w:val="00FC5D6B"/>
    <w:rsid w:val="00FC692F"/>
    <w:rsid w:val="00FC78B3"/>
    <w:rsid w:val="00FC7D7E"/>
    <w:rsid w:val="00FD0E2F"/>
    <w:rsid w:val="00FD183F"/>
    <w:rsid w:val="00FD3570"/>
    <w:rsid w:val="00FE0374"/>
    <w:rsid w:val="00FE0AE4"/>
    <w:rsid w:val="00FE260F"/>
    <w:rsid w:val="00FE3C06"/>
    <w:rsid w:val="00FE41A6"/>
    <w:rsid w:val="00FE4328"/>
    <w:rsid w:val="00FE7178"/>
    <w:rsid w:val="00FE7A25"/>
    <w:rsid w:val="00FF14FE"/>
    <w:rsid w:val="00FF1ACE"/>
    <w:rsid w:val="00FF37EE"/>
    <w:rsid w:val="00FF3962"/>
    <w:rsid w:val="00FF3DDE"/>
    <w:rsid w:val="00FF46E0"/>
    <w:rsid w:val="00FF5172"/>
    <w:rsid w:val="00FF68AA"/>
    <w:rsid w:val="00FF6C5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B9C566B"/>
  <w15:docId w15:val="{772238E1-E5E6-445C-8556-6F1B24A90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lang w:val="nl-NL" w:eastAsia="nl-NL"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1658F"/>
    <w:pPr>
      <w:keepNext/>
      <w:keepLines/>
      <w:spacing w:before="240" w:after="0"/>
      <w:outlineLvl w:val="0"/>
    </w:pPr>
    <w:rPr>
      <w:rFonts w:asciiTheme="majorHAnsi" w:eastAsiaTheme="majorEastAsia" w:hAnsiTheme="majorHAnsi" w:cstheme="majorBidi"/>
      <w:color w:val="BF2B0E" w:themeColor="accent1" w:themeShade="BF"/>
      <w:sz w:val="32"/>
      <w:szCs w:val="32"/>
    </w:rPr>
  </w:style>
  <w:style w:type="paragraph" w:styleId="Kop2">
    <w:name w:val="heading 2"/>
    <w:basedOn w:val="Standaard"/>
    <w:next w:val="Standaard"/>
    <w:link w:val="Kop2Char"/>
    <w:uiPriority w:val="9"/>
    <w:unhideWhenUsed/>
    <w:qFormat/>
    <w:rsid w:val="00F125E9"/>
    <w:pPr>
      <w:keepNext/>
      <w:keepLines/>
      <w:spacing w:before="40" w:after="0"/>
      <w:outlineLvl w:val="1"/>
    </w:pPr>
    <w:rPr>
      <w:rFonts w:asciiTheme="majorHAnsi" w:eastAsiaTheme="majorEastAsia" w:hAnsiTheme="majorHAnsi" w:cstheme="majorBidi"/>
      <w:color w:val="BF2B0E" w:themeColor="accent1" w:themeShade="BF"/>
      <w:sz w:val="26"/>
      <w:szCs w:val="26"/>
    </w:rPr>
  </w:style>
  <w:style w:type="paragraph" w:styleId="Kop3">
    <w:name w:val="heading 3"/>
    <w:basedOn w:val="Standaard"/>
    <w:next w:val="Standaard"/>
    <w:link w:val="Kop3Char"/>
    <w:uiPriority w:val="1"/>
    <w:unhideWhenUsed/>
    <w:qFormat/>
    <w:rsid w:val="00AB296B"/>
    <w:pPr>
      <w:keepNext/>
      <w:keepLines/>
      <w:spacing w:before="40" w:after="0"/>
      <w:outlineLvl w:val="2"/>
    </w:pPr>
    <w:rPr>
      <w:rFonts w:asciiTheme="majorHAnsi" w:eastAsiaTheme="majorEastAsia" w:hAnsiTheme="majorHAnsi" w:cstheme="majorBidi"/>
      <w:color w:val="7F1D09"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customStyle="1" w:styleId="kop20">
    <w:name w:val="kop 2"/>
    <w:basedOn w:val="Standaard"/>
    <w:next w:val="Standaard"/>
    <w:link w:val="Tekensvoorkop2"/>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customStyle="1" w:styleId="voettekst">
    <w:name w:val="voettekst"/>
    <w:basedOn w:val="Standaard"/>
    <w:link w:val="Tekensvoorvoettekst"/>
    <w:uiPriority w:val="99"/>
    <w:unhideWhenUsed/>
    <w:qFormat/>
    <w:pPr>
      <w:spacing w:after="0" w:line="240" w:lineRule="auto"/>
      <w:ind w:left="29" w:right="144"/>
    </w:pPr>
    <w:rPr>
      <w:color w:val="EF4623" w:themeColor="accent1"/>
    </w:rPr>
  </w:style>
  <w:style w:type="character" w:customStyle="1" w:styleId="Tekensvoorvoettekst">
    <w:name w:val="Tekens voor voettekst"/>
    <w:basedOn w:val="Standaardalinea-lettertype"/>
    <w:link w:val="voettekst"/>
    <w:uiPriority w:val="99"/>
    <w:rPr>
      <w:color w:val="EF4623" w:themeColor="accent1"/>
    </w:rPr>
  </w:style>
  <w:style w:type="paragraph" w:customStyle="1" w:styleId="Ondertitel1">
    <w:name w:val="Ondertitel1"/>
    <w:basedOn w:val="Standaard"/>
    <w:next w:val="Standaard"/>
    <w:link w:val="Tekensvoorondertitel"/>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fbeelding">
    <w:name w:val="Afbeelding"/>
    <w:basedOn w:val="Standaard"/>
    <w:uiPriority w:val="99"/>
    <w:pPr>
      <w:spacing w:after="80" w:line="240" w:lineRule="auto"/>
      <w:jc w:val="center"/>
    </w:pPr>
  </w:style>
  <w:style w:type="paragraph" w:customStyle="1" w:styleId="koptekst">
    <w:name w:val="koptekst"/>
    <w:basedOn w:val="Standaard"/>
    <w:link w:val="Tekensvoorkoptekst"/>
    <w:uiPriority w:val="99"/>
    <w:qFormat/>
    <w:pPr>
      <w:spacing w:after="380" w:line="240" w:lineRule="auto"/>
    </w:pPr>
  </w:style>
  <w:style w:type="character" w:customStyle="1" w:styleId="Tekensvoorkoptekst">
    <w:name w:val="Tekens voor koptekst"/>
    <w:basedOn w:val="Standaardalinea-lettertype"/>
    <w:link w:val="koptekst"/>
    <w:uiPriority w:val="99"/>
    <w:rPr>
      <w:color w:val="404040" w:themeColor="text1" w:themeTint="BF"/>
      <w:sz w:val="20"/>
    </w:rPr>
  </w:style>
  <w:style w:type="table" w:customStyle="1" w:styleId="Tabelraster1">
    <w:name w:val="Tabelraster1"/>
    <w:basedOn w:val="Standaardtabe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koptekst">
    <w:name w:val="Info koptekst"/>
    <w:basedOn w:val="Standaard"/>
    <w:uiPriority w:val="2"/>
    <w:qFormat/>
    <w:pPr>
      <w:spacing w:after="60" w:line="240" w:lineRule="auto"/>
      <w:ind w:left="29" w:right="29"/>
      <w:jc w:val="right"/>
    </w:pPr>
    <w:rPr>
      <w:b/>
      <w:bCs/>
      <w:color w:val="EF4623" w:themeColor="accent1"/>
      <w:sz w:val="36"/>
    </w:rPr>
  </w:style>
  <w:style w:type="paragraph" w:customStyle="1" w:styleId="Pagina">
    <w:name w:val="Pagina"/>
    <w:basedOn w:val="Standaard"/>
    <w:next w:val="Standaard"/>
    <w:uiPriority w:val="99"/>
    <w:unhideWhenUsed/>
    <w:qFormat/>
    <w:pPr>
      <w:spacing w:after="40" w:line="240" w:lineRule="auto"/>
    </w:pPr>
    <w:rPr>
      <w:color w:val="000000" w:themeColor="text1"/>
      <w:sz w:val="36"/>
    </w:rPr>
  </w:style>
  <w:style w:type="paragraph" w:customStyle="1" w:styleId="Titel1">
    <w:name w:val="Titel1"/>
    <w:basedOn w:val="Standaard"/>
    <w:next w:val="Standaard"/>
    <w:link w:val="Tekensvoortitel"/>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ekensvoortitel">
    <w:name w:val="Tekens voor titel"/>
    <w:basedOn w:val="Standaardalinea-lettertype"/>
    <w:link w:val="Titel1"/>
    <w:uiPriority w:val="2"/>
    <w:rPr>
      <w:rFonts w:asciiTheme="majorHAnsi" w:eastAsiaTheme="majorEastAsia" w:hAnsiTheme="majorHAnsi" w:cstheme="majorBidi"/>
      <w:b/>
      <w:bCs/>
      <w:color w:val="EF4623" w:themeColor="accent1"/>
      <w:sz w:val="200"/>
    </w:rPr>
  </w:style>
  <w:style w:type="character" w:customStyle="1" w:styleId="Tekstvantijdelijkeaanduiding1">
    <w:name w:val="Tekst van tijdelijke aanduiding1"/>
    <w:basedOn w:val="Standaardalinea-lettertype"/>
    <w:uiPriority w:val="99"/>
    <w:semiHidden/>
    <w:rPr>
      <w:color w:val="808080"/>
    </w:rPr>
  </w:style>
  <w:style w:type="paragraph" w:customStyle="1" w:styleId="Ballontekst1">
    <w:name w:val="Ballontekst1"/>
    <w:basedOn w:val="Standaard"/>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Standaardalinea-lettertype"/>
    <w:link w:val="Ballontekst1"/>
    <w:uiPriority w:val="99"/>
    <w:semiHidden/>
    <w:rPr>
      <w:rFonts w:ascii="Tahoma" w:hAnsi="Tahoma" w:cs="Tahoma"/>
      <w:sz w:val="16"/>
    </w:rPr>
  </w:style>
  <w:style w:type="character" w:customStyle="1" w:styleId="Extranadruk">
    <w:name w:val="Extra nadruk"/>
    <w:basedOn w:val="Standaardalinea-lettertype"/>
    <w:uiPriority w:val="10"/>
    <w:qFormat/>
    <w:rPr>
      <w:b/>
      <w:bCs/>
    </w:rPr>
  </w:style>
  <w:style w:type="character" w:customStyle="1" w:styleId="Tekensvoorondertitel">
    <w:name w:val="Tekens voor ondertitel"/>
    <w:basedOn w:val="Standaardalinea-lettertype"/>
    <w:link w:val="Ondertitel1"/>
    <w:uiPriority w:val="3"/>
    <w:rPr>
      <w:rFonts w:asciiTheme="majorHAnsi" w:eastAsiaTheme="majorEastAsia" w:hAnsiTheme="majorHAnsi" w:cstheme="majorBidi"/>
      <w:b/>
      <w:bCs/>
      <w:caps/>
      <w:color w:val="000000" w:themeColor="text1"/>
      <w:kern w:val="20"/>
      <w:sz w:val="60"/>
    </w:rPr>
  </w:style>
  <w:style w:type="paragraph" w:customStyle="1" w:styleId="Samenvatting">
    <w:name w:val="Samenvatting"/>
    <w:basedOn w:val="Standaard"/>
    <w:uiPriority w:val="3"/>
    <w:qFormat/>
    <w:pPr>
      <w:spacing w:before="360" w:after="480" w:line="360" w:lineRule="auto"/>
    </w:pPr>
    <w:rPr>
      <w:i/>
      <w:iCs/>
      <w:color w:val="EF4623" w:themeColor="accent1"/>
      <w:kern w:val="20"/>
      <w:sz w:val="28"/>
    </w:rPr>
  </w:style>
  <w:style w:type="paragraph" w:customStyle="1" w:styleId="Geenregelafstand">
    <w:name w:val="Geen regelafstand"/>
    <w:link w:val="Tekensvoorgeenregelafstand"/>
    <w:uiPriority w:val="1"/>
    <w:unhideWhenUsed/>
    <w:qFormat/>
    <w:pPr>
      <w:spacing w:after="0" w:line="240" w:lineRule="auto"/>
    </w:pPr>
  </w:style>
  <w:style w:type="character" w:styleId="Hyperlink">
    <w:name w:val="Hyperlink"/>
    <w:basedOn w:val="Standaardalinea-lettertype"/>
    <w:uiPriority w:val="99"/>
    <w:unhideWhenUsed/>
    <w:rPr>
      <w:color w:val="5F5F5F" w:themeColor="hyperlink"/>
      <w:u w:val="single"/>
    </w:rPr>
  </w:style>
  <w:style w:type="paragraph" w:customStyle="1" w:styleId="inhoudsopgave1">
    <w:name w:val="inhoudsopgave 1"/>
    <w:basedOn w:val="Standaard"/>
    <w:next w:val="Standaard"/>
    <w:autoRedefine/>
    <w:uiPriority w:val="39"/>
    <w:unhideWhenUsed/>
    <w:pPr>
      <w:tabs>
        <w:tab w:val="right" w:leader="underscore" w:pos="8424"/>
      </w:tabs>
      <w:spacing w:before="40" w:after="100" w:line="288" w:lineRule="auto"/>
    </w:pPr>
    <w:rPr>
      <w:kern w:val="20"/>
    </w:rPr>
  </w:style>
  <w:style w:type="character" w:customStyle="1" w:styleId="Tekensvoorkop1">
    <w:name w:val="Tekens voor kop 1"/>
    <w:basedOn w:val="Standaardalinea-lettertype"/>
    <w:link w:val="kop10"/>
    <w:uiPriority w:val="1"/>
    <w:rPr>
      <w:rFonts w:asciiTheme="majorHAnsi" w:eastAsiaTheme="majorEastAsia" w:hAnsiTheme="majorHAnsi" w:cstheme="majorBidi"/>
      <w:b/>
      <w:bCs/>
      <w:color w:val="000000" w:themeColor="text1"/>
      <w:sz w:val="40"/>
    </w:rPr>
  </w:style>
  <w:style w:type="paragraph" w:customStyle="1" w:styleId="Koptekstinhoudsopgave">
    <w:name w:val="Koptekst inhoudsopgave"/>
    <w:basedOn w:val="kop10"/>
    <w:next w:val="Standaard"/>
    <w:uiPriority w:val="39"/>
    <w:unhideWhenUsed/>
    <w:qFormat/>
    <w:pPr>
      <w:pBdr>
        <w:bottom w:val="none" w:sz="0" w:space="0" w:color="auto"/>
      </w:pBdr>
      <w:spacing w:before="0" w:after="360"/>
      <w:outlineLvl w:val="9"/>
    </w:pPr>
    <w:rPr>
      <w:color w:val="EF4623" w:themeColor="accent1"/>
      <w:kern w:val="20"/>
      <w:sz w:val="44"/>
    </w:rPr>
  </w:style>
  <w:style w:type="character" w:customStyle="1" w:styleId="Tekensvoorkop2">
    <w:name w:val="Tekens voor kop 2"/>
    <w:basedOn w:val="Standaardalinea-lettertype"/>
    <w:link w:val="kop20"/>
    <w:uiPriority w:val="1"/>
    <w:rPr>
      <w:rFonts w:asciiTheme="majorHAnsi" w:eastAsiaTheme="majorEastAsia" w:hAnsiTheme="majorHAnsi" w:cstheme="majorBidi"/>
      <w:b/>
      <w:bCs/>
      <w:color w:val="000000" w:themeColor="text1"/>
      <w:sz w:val="28"/>
    </w:rPr>
  </w:style>
  <w:style w:type="paragraph" w:customStyle="1" w:styleId="Citaat1">
    <w:name w:val="Citaat1"/>
    <w:basedOn w:val="Standaard"/>
    <w:next w:val="Standaard"/>
    <w:link w:val="Tekensvoorcitaat"/>
    <w:uiPriority w:val="1"/>
    <w:unhideWhenUsed/>
    <w:qFormat/>
    <w:pPr>
      <w:spacing w:before="240" w:after="240" w:line="288" w:lineRule="auto"/>
    </w:pPr>
    <w:rPr>
      <w:i/>
      <w:iCs/>
      <w:color w:val="EF4623" w:themeColor="accent1"/>
      <w:kern w:val="20"/>
      <w:sz w:val="24"/>
    </w:rPr>
  </w:style>
  <w:style w:type="character" w:customStyle="1" w:styleId="Tekensvoorcitaat">
    <w:name w:val="Tekens voor citaat"/>
    <w:basedOn w:val="Standaardalinea-lettertype"/>
    <w:link w:val="Citaat1"/>
    <w:uiPriority w:val="1"/>
    <w:rPr>
      <w:i/>
      <w:iCs/>
      <w:color w:val="EF4623" w:themeColor="accent1"/>
      <w:kern w:val="20"/>
      <w:sz w:val="24"/>
    </w:rPr>
  </w:style>
  <w:style w:type="paragraph" w:customStyle="1" w:styleId="Handtekening1">
    <w:name w:val="Handtekening1"/>
    <w:basedOn w:val="Standaard"/>
    <w:link w:val="Tekensvoorhandtekening"/>
    <w:uiPriority w:val="9"/>
    <w:unhideWhenUsed/>
    <w:qFormat/>
    <w:pPr>
      <w:spacing w:before="720" w:after="0" w:line="312" w:lineRule="auto"/>
      <w:contextualSpacing/>
    </w:pPr>
    <w:rPr>
      <w:color w:val="595959" w:themeColor="text1" w:themeTint="A6"/>
      <w:kern w:val="20"/>
    </w:rPr>
  </w:style>
  <w:style w:type="character" w:customStyle="1" w:styleId="Tekensvoorhandtekening">
    <w:name w:val="Tekens voor handtekening"/>
    <w:basedOn w:val="Standaardalinea-lettertype"/>
    <w:link w:val="Handtekening1"/>
    <w:uiPriority w:val="9"/>
    <w:rPr>
      <w:color w:val="595959" w:themeColor="text1" w:themeTint="A6"/>
      <w:kern w:val="20"/>
    </w:rPr>
  </w:style>
  <w:style w:type="character" w:customStyle="1" w:styleId="Tekensvoorgeenregelafstand">
    <w:name w:val="Tekens voor geen regelafstand"/>
    <w:basedOn w:val="Standaardalinea-lettertype"/>
    <w:link w:val="Geenregelafstand"/>
    <w:uiPriority w:val="1"/>
  </w:style>
  <w:style w:type="paragraph" w:customStyle="1" w:styleId="Lijstopsommingsteken">
    <w:name w:val="Lijstopsommingsteken"/>
    <w:basedOn w:val="Standaard"/>
    <w:uiPriority w:val="1"/>
    <w:unhideWhenUsed/>
    <w:qFormat/>
    <w:pPr>
      <w:numPr>
        <w:numId w:val="1"/>
      </w:numPr>
      <w:spacing w:before="40" w:after="40" w:line="288" w:lineRule="auto"/>
    </w:pPr>
    <w:rPr>
      <w:color w:val="595959" w:themeColor="text1" w:themeTint="A6"/>
      <w:kern w:val="20"/>
    </w:rPr>
  </w:style>
  <w:style w:type="paragraph" w:customStyle="1" w:styleId="Lijstnummering1">
    <w:name w:val="Lijstnummering1"/>
    <w:basedOn w:val="Standaard"/>
    <w:uiPriority w:val="1"/>
    <w:unhideWhenUsed/>
    <w:qFormat/>
    <w:pPr>
      <w:numPr>
        <w:numId w:val="3"/>
      </w:numPr>
      <w:spacing w:before="40" w:after="160" w:line="288" w:lineRule="auto"/>
      <w:contextualSpacing/>
    </w:pPr>
    <w:rPr>
      <w:color w:val="595959" w:themeColor="text1" w:themeTint="A6"/>
      <w:kern w:val="20"/>
    </w:rPr>
  </w:style>
  <w:style w:type="paragraph" w:customStyle="1" w:styleId="Lijstnummering21">
    <w:name w:val="Lijstnummering 21"/>
    <w:basedOn w:val="Standaard"/>
    <w:uiPriority w:val="1"/>
    <w:unhideWhenUsed/>
    <w:qFormat/>
    <w:pPr>
      <w:numPr>
        <w:ilvl w:val="1"/>
        <w:numId w:val="3"/>
      </w:numPr>
      <w:spacing w:before="40" w:after="160" w:line="288" w:lineRule="auto"/>
      <w:contextualSpacing/>
    </w:pPr>
    <w:rPr>
      <w:color w:val="595959" w:themeColor="text1" w:themeTint="A6"/>
      <w:kern w:val="20"/>
    </w:rPr>
  </w:style>
  <w:style w:type="paragraph" w:customStyle="1" w:styleId="Lijstnummering31">
    <w:name w:val="Lijstnummering 31"/>
    <w:basedOn w:val="Standaard"/>
    <w:uiPriority w:val="18"/>
    <w:unhideWhenUsed/>
    <w:pPr>
      <w:numPr>
        <w:ilvl w:val="2"/>
        <w:numId w:val="3"/>
      </w:numPr>
      <w:spacing w:before="40" w:after="160" w:line="288" w:lineRule="auto"/>
      <w:contextualSpacing/>
    </w:pPr>
    <w:rPr>
      <w:color w:val="595959" w:themeColor="text1" w:themeTint="A6"/>
      <w:kern w:val="20"/>
    </w:rPr>
  </w:style>
  <w:style w:type="paragraph" w:customStyle="1" w:styleId="Lijstnummering41">
    <w:name w:val="Lijstnummering 41"/>
    <w:basedOn w:val="Standaard"/>
    <w:uiPriority w:val="18"/>
    <w:unhideWhenUsed/>
    <w:pPr>
      <w:numPr>
        <w:ilvl w:val="3"/>
        <w:numId w:val="3"/>
      </w:numPr>
      <w:spacing w:before="40" w:after="160" w:line="288" w:lineRule="auto"/>
      <w:contextualSpacing/>
    </w:pPr>
    <w:rPr>
      <w:color w:val="595959" w:themeColor="text1" w:themeTint="A6"/>
      <w:kern w:val="20"/>
    </w:rPr>
  </w:style>
  <w:style w:type="paragraph" w:customStyle="1" w:styleId="Lijstnummering51">
    <w:name w:val="Lijstnummering 51"/>
    <w:basedOn w:val="Standaard"/>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letabel">
    <w:name w:val="Financiële tabel"/>
    <w:basedOn w:val="Standaardtabe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verwijzingnaaraantekening">
    <w:name w:val="verwijzing naar aantekening"/>
    <w:basedOn w:val="Standaardalinea-lettertype"/>
    <w:uiPriority w:val="99"/>
    <w:semiHidden/>
    <w:unhideWhenUsed/>
    <w:rPr>
      <w:sz w:val="16"/>
    </w:rPr>
  </w:style>
  <w:style w:type="paragraph" w:customStyle="1" w:styleId="tekstaantekening">
    <w:name w:val="tekst aantekening"/>
    <w:basedOn w:val="Standaard"/>
    <w:link w:val="Teksttekensopmerking"/>
    <w:uiPriority w:val="99"/>
    <w:semiHidden/>
    <w:unhideWhenUsed/>
    <w:pPr>
      <w:spacing w:line="240" w:lineRule="auto"/>
    </w:pPr>
  </w:style>
  <w:style w:type="character" w:customStyle="1" w:styleId="Teksttekensopmerking">
    <w:name w:val="Teksttekens opmerking"/>
    <w:basedOn w:val="Standaardalinea-lettertype"/>
    <w:link w:val="tekstaantekening"/>
    <w:uiPriority w:val="99"/>
    <w:semiHidden/>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rPr>
  </w:style>
  <w:style w:type="table" w:customStyle="1" w:styleId="Lichtearcering1">
    <w:name w:val="Lichte arcering1"/>
    <w:basedOn w:val="Standaardtabe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tekstdecimaal">
    <w:name w:val="Tabeltekstdecimaal"/>
    <w:basedOn w:val="Standaard"/>
    <w:uiPriority w:val="1"/>
    <w:qFormat/>
    <w:pPr>
      <w:tabs>
        <w:tab w:val="decimal" w:pos="869"/>
      </w:tabs>
      <w:spacing w:before="60" w:after="60" w:line="240" w:lineRule="auto"/>
    </w:pPr>
  </w:style>
  <w:style w:type="paragraph" w:customStyle="1" w:styleId="Tabeltekst">
    <w:name w:val="Tabeltekst"/>
    <w:basedOn w:val="Standaard"/>
    <w:uiPriority w:val="1"/>
    <w:qFormat/>
    <w:pPr>
      <w:spacing w:before="60" w:after="60" w:line="240" w:lineRule="auto"/>
    </w:pPr>
  </w:style>
  <w:style w:type="paragraph" w:customStyle="1" w:styleId="Organisatie">
    <w:name w:val="Organisatie"/>
    <w:basedOn w:val="Standaard"/>
    <w:uiPriority w:val="2"/>
    <w:qFormat/>
    <w:pPr>
      <w:spacing w:after="60" w:line="240" w:lineRule="auto"/>
      <w:ind w:left="29" w:right="29"/>
    </w:pPr>
    <w:rPr>
      <w:b/>
      <w:bCs/>
      <w:color w:val="EF4623" w:themeColor="accent1"/>
      <w:sz w:val="36"/>
    </w:rPr>
  </w:style>
  <w:style w:type="paragraph" w:styleId="Ballontekst">
    <w:name w:val="Balloon Text"/>
    <w:basedOn w:val="Standaard"/>
    <w:link w:val="BallontekstChar"/>
    <w:uiPriority w:val="99"/>
    <w:semiHidden/>
    <w:unhideWhenUsed/>
    <w:rsid w:val="00961DF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61DFD"/>
    <w:rPr>
      <w:rFonts w:ascii="Tahoma" w:hAnsi="Tahoma" w:cs="Tahoma"/>
      <w:sz w:val="16"/>
      <w:szCs w:val="16"/>
    </w:rPr>
  </w:style>
  <w:style w:type="character" w:styleId="Tekstvantijdelijkeaanduiding">
    <w:name w:val="Placeholder Text"/>
    <w:basedOn w:val="Standaardalinea-lettertype"/>
    <w:uiPriority w:val="99"/>
    <w:semiHidden/>
    <w:rsid w:val="00EB2A9A"/>
    <w:rPr>
      <w:color w:val="808080"/>
    </w:rPr>
  </w:style>
  <w:style w:type="character" w:customStyle="1" w:styleId="Kop1Char">
    <w:name w:val="Kop 1 Char"/>
    <w:basedOn w:val="Standaardalinea-lettertype"/>
    <w:link w:val="Kop1"/>
    <w:uiPriority w:val="9"/>
    <w:rsid w:val="0001658F"/>
    <w:rPr>
      <w:rFonts w:asciiTheme="majorHAnsi" w:eastAsiaTheme="majorEastAsia" w:hAnsiTheme="majorHAnsi" w:cstheme="majorBidi"/>
      <w:color w:val="BF2B0E" w:themeColor="accent1" w:themeShade="BF"/>
      <w:sz w:val="32"/>
      <w:szCs w:val="32"/>
    </w:rPr>
  </w:style>
  <w:style w:type="paragraph" w:styleId="Kopvaninhoudsopgave">
    <w:name w:val="TOC Heading"/>
    <w:aliases w:val="Koptekst zijbalk"/>
    <w:basedOn w:val="Kop1"/>
    <w:next w:val="Standaard"/>
    <w:uiPriority w:val="39"/>
    <w:unhideWhenUsed/>
    <w:qFormat/>
    <w:rsid w:val="0001658F"/>
    <w:pPr>
      <w:spacing w:before="480" w:line="276" w:lineRule="auto"/>
      <w:outlineLvl w:val="9"/>
    </w:pPr>
    <w:rPr>
      <w:b/>
      <w:bCs/>
      <w:sz w:val="28"/>
      <w:szCs w:val="28"/>
    </w:rPr>
  </w:style>
  <w:style w:type="paragraph" w:styleId="Inhopg1">
    <w:name w:val="toc 1"/>
    <w:basedOn w:val="Standaard"/>
    <w:next w:val="Standaard"/>
    <w:autoRedefine/>
    <w:uiPriority w:val="39"/>
    <w:unhideWhenUsed/>
    <w:rsid w:val="0001658F"/>
    <w:pPr>
      <w:spacing w:after="100"/>
    </w:pPr>
  </w:style>
  <w:style w:type="paragraph" w:styleId="Inhopg2">
    <w:name w:val="toc 2"/>
    <w:basedOn w:val="Standaard"/>
    <w:next w:val="Standaard"/>
    <w:autoRedefine/>
    <w:uiPriority w:val="39"/>
    <w:unhideWhenUsed/>
    <w:rsid w:val="0001658F"/>
    <w:pPr>
      <w:spacing w:after="100"/>
      <w:ind w:left="200"/>
    </w:pPr>
  </w:style>
  <w:style w:type="paragraph" w:styleId="Koptekst0">
    <w:name w:val="header"/>
    <w:basedOn w:val="Standaard"/>
    <w:link w:val="KoptekstChar"/>
    <w:uiPriority w:val="99"/>
    <w:unhideWhenUsed/>
    <w:qFormat/>
    <w:rsid w:val="006B639F"/>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6B639F"/>
  </w:style>
  <w:style w:type="paragraph" w:styleId="Voettekst0">
    <w:name w:val="footer"/>
    <w:basedOn w:val="Standaard"/>
    <w:link w:val="VoettekstChar"/>
    <w:uiPriority w:val="99"/>
    <w:unhideWhenUsed/>
    <w:qFormat/>
    <w:rsid w:val="006B639F"/>
    <w:pPr>
      <w:tabs>
        <w:tab w:val="center" w:pos="4536"/>
        <w:tab w:val="right" w:pos="9072"/>
      </w:tabs>
      <w:spacing w:after="0" w:line="240" w:lineRule="auto"/>
    </w:pPr>
  </w:style>
  <w:style w:type="character" w:customStyle="1" w:styleId="VoettekstChar">
    <w:name w:val="Voettekst Char"/>
    <w:basedOn w:val="Standaardalinea-lettertype"/>
    <w:link w:val="Voettekst0"/>
    <w:uiPriority w:val="99"/>
    <w:rsid w:val="006B639F"/>
  </w:style>
  <w:style w:type="character" w:customStyle="1" w:styleId="Tekensvoorsubtitel">
    <w:name w:val="Tekens voor subtitel"/>
    <w:basedOn w:val="Standaardalinea-lettertype"/>
    <w:link w:val="Ondertitel2"/>
    <w:uiPriority w:val="3"/>
    <w:rsid w:val="009F162A"/>
    <w:rPr>
      <w:rFonts w:asciiTheme="majorHAnsi" w:eastAsiaTheme="majorEastAsia" w:hAnsiTheme="majorHAnsi" w:cstheme="majorBidi"/>
      <w:b/>
      <w:bCs/>
      <w:caps/>
      <w:color w:val="000000" w:themeColor="text1"/>
      <w:kern w:val="20"/>
      <w:sz w:val="60"/>
      <w:szCs w:val="60"/>
      <w:lang w:val="nl-NL"/>
    </w:rPr>
  </w:style>
  <w:style w:type="paragraph" w:customStyle="1" w:styleId="Ondertitel2">
    <w:name w:val="Ondertitel2"/>
    <w:basedOn w:val="Standaard"/>
    <w:next w:val="Standaard"/>
    <w:link w:val="Tekensvoorsubtitel"/>
    <w:uiPriority w:val="3"/>
    <w:unhideWhenUsed/>
    <w:qFormat/>
    <w:rsid w:val="009F162A"/>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rPr>
  </w:style>
  <w:style w:type="paragraph" w:customStyle="1" w:styleId="Infokoptekst0">
    <w:name w:val="Infokoptekst"/>
    <w:basedOn w:val="Standaard"/>
    <w:uiPriority w:val="2"/>
    <w:qFormat/>
    <w:rsid w:val="009F162A"/>
    <w:pPr>
      <w:spacing w:after="60" w:line="240" w:lineRule="auto"/>
      <w:ind w:left="29" w:right="29"/>
      <w:jc w:val="right"/>
    </w:pPr>
    <w:rPr>
      <w:b/>
      <w:bCs/>
      <w:color w:val="EF4623" w:themeColor="accent1"/>
      <w:sz w:val="36"/>
    </w:rPr>
  </w:style>
  <w:style w:type="paragraph" w:customStyle="1" w:styleId="Titel2">
    <w:name w:val="Titel2"/>
    <w:basedOn w:val="Standaard"/>
    <w:next w:val="Standaard"/>
    <w:uiPriority w:val="2"/>
    <w:qFormat/>
    <w:rsid w:val="009F162A"/>
    <w:pPr>
      <w:spacing w:after="40" w:line="240" w:lineRule="auto"/>
    </w:pPr>
    <w:rPr>
      <w:rFonts w:asciiTheme="majorHAnsi" w:eastAsiaTheme="majorEastAsia" w:hAnsiTheme="majorHAnsi" w:cstheme="majorBidi"/>
      <w:b/>
      <w:bCs/>
      <w:color w:val="EF4623" w:themeColor="accent1"/>
      <w:sz w:val="200"/>
      <w:szCs w:val="200"/>
    </w:rPr>
  </w:style>
  <w:style w:type="paragraph" w:styleId="Lijstalinea">
    <w:name w:val="List Paragraph"/>
    <w:basedOn w:val="Standaard"/>
    <w:uiPriority w:val="34"/>
    <w:qFormat/>
    <w:rsid w:val="002B0632"/>
    <w:pPr>
      <w:ind w:left="720"/>
      <w:contextualSpacing/>
    </w:pPr>
  </w:style>
  <w:style w:type="paragraph" w:styleId="Bijschrift">
    <w:name w:val="caption"/>
    <w:basedOn w:val="Standaard"/>
    <w:next w:val="Standaard"/>
    <w:uiPriority w:val="35"/>
    <w:unhideWhenUsed/>
    <w:qFormat/>
    <w:rsid w:val="007A5DF7"/>
    <w:pPr>
      <w:spacing w:after="200" w:line="240" w:lineRule="auto"/>
    </w:pPr>
    <w:rPr>
      <w:i/>
      <w:iCs/>
      <w:color w:val="000000" w:themeColor="text2"/>
      <w:sz w:val="18"/>
      <w:szCs w:val="18"/>
    </w:rPr>
  </w:style>
  <w:style w:type="paragraph" w:styleId="Bibliografie">
    <w:name w:val="Bibliography"/>
    <w:basedOn w:val="Standaard"/>
    <w:next w:val="Standaard"/>
    <w:uiPriority w:val="37"/>
    <w:unhideWhenUsed/>
    <w:rsid w:val="00412A35"/>
  </w:style>
  <w:style w:type="table" w:styleId="Onopgemaaktetabel3">
    <w:name w:val="Plain Table 3"/>
    <w:basedOn w:val="Standaardtabel"/>
    <w:uiPriority w:val="43"/>
    <w:rsid w:val="00412A3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Standaardalinea-lettertype"/>
    <w:uiPriority w:val="99"/>
    <w:semiHidden/>
    <w:unhideWhenUsed/>
    <w:rsid w:val="00412A35"/>
    <w:rPr>
      <w:rFonts w:ascii="Courier New" w:eastAsia="Times New Roman" w:hAnsi="Courier New" w:cs="Courier New"/>
      <w:sz w:val="20"/>
      <w:szCs w:val="20"/>
    </w:rPr>
  </w:style>
  <w:style w:type="character" w:customStyle="1" w:styleId="sig-paren">
    <w:name w:val="sig-paren"/>
    <w:basedOn w:val="Standaardalinea-lettertype"/>
    <w:rsid w:val="00412A35"/>
  </w:style>
  <w:style w:type="character" w:styleId="Nadruk">
    <w:name w:val="Emphasis"/>
    <w:basedOn w:val="Standaardalinea-lettertype"/>
    <w:uiPriority w:val="20"/>
    <w:qFormat/>
    <w:rsid w:val="00412A35"/>
    <w:rPr>
      <w:i/>
      <w:iCs/>
    </w:rPr>
  </w:style>
  <w:style w:type="character" w:customStyle="1" w:styleId="Kop2Char">
    <w:name w:val="Kop 2 Char"/>
    <w:basedOn w:val="Standaardalinea-lettertype"/>
    <w:link w:val="Kop2"/>
    <w:uiPriority w:val="9"/>
    <w:rsid w:val="00F125E9"/>
    <w:rPr>
      <w:rFonts w:asciiTheme="majorHAnsi" w:eastAsiaTheme="majorEastAsia" w:hAnsiTheme="majorHAnsi" w:cstheme="majorBidi"/>
      <w:color w:val="BF2B0E" w:themeColor="accent1" w:themeShade="BF"/>
      <w:sz w:val="26"/>
      <w:szCs w:val="26"/>
    </w:rPr>
  </w:style>
  <w:style w:type="table" w:styleId="Rastertabel4-Accent1">
    <w:name w:val="Grid Table 4 Accent 1"/>
    <w:basedOn w:val="Standaardtabel"/>
    <w:uiPriority w:val="49"/>
    <w:rsid w:val="004D0E4A"/>
    <w:pPr>
      <w:spacing w:after="0" w:line="240" w:lineRule="auto"/>
    </w:pPr>
    <w:tblPr>
      <w:tblStyleRowBandSize w:val="1"/>
      <w:tblStyleColBandSize w:val="1"/>
      <w:tblBorders>
        <w:top w:val="single" w:sz="4" w:space="0" w:color="F58F7A" w:themeColor="accent1" w:themeTint="99"/>
        <w:left w:val="single" w:sz="4" w:space="0" w:color="F58F7A" w:themeColor="accent1" w:themeTint="99"/>
        <w:bottom w:val="single" w:sz="4" w:space="0" w:color="F58F7A" w:themeColor="accent1" w:themeTint="99"/>
        <w:right w:val="single" w:sz="4" w:space="0" w:color="F58F7A" w:themeColor="accent1" w:themeTint="99"/>
        <w:insideH w:val="single" w:sz="4" w:space="0" w:color="F58F7A" w:themeColor="accent1" w:themeTint="99"/>
        <w:insideV w:val="single" w:sz="4" w:space="0" w:color="F58F7A" w:themeColor="accent1" w:themeTint="99"/>
      </w:tblBorders>
    </w:tblPr>
    <w:tblStylePr w:type="firstRow">
      <w:rPr>
        <w:b/>
        <w:bCs/>
        <w:color w:val="FFFFFF" w:themeColor="background1"/>
      </w:rPr>
      <w:tblPr/>
      <w:tcPr>
        <w:tcBorders>
          <w:top w:val="single" w:sz="4" w:space="0" w:color="EF4623" w:themeColor="accent1"/>
          <w:left w:val="single" w:sz="4" w:space="0" w:color="EF4623" w:themeColor="accent1"/>
          <w:bottom w:val="single" w:sz="4" w:space="0" w:color="EF4623" w:themeColor="accent1"/>
          <w:right w:val="single" w:sz="4" w:space="0" w:color="EF4623" w:themeColor="accent1"/>
          <w:insideH w:val="nil"/>
          <w:insideV w:val="nil"/>
        </w:tcBorders>
        <w:shd w:val="clear" w:color="auto" w:fill="EF4623" w:themeFill="accent1"/>
      </w:tcPr>
    </w:tblStylePr>
    <w:tblStylePr w:type="lastRow">
      <w:rPr>
        <w:b/>
        <w:bCs/>
      </w:rPr>
      <w:tblPr/>
      <w:tcPr>
        <w:tcBorders>
          <w:top w:val="double" w:sz="4" w:space="0" w:color="EF4623" w:themeColor="accent1"/>
        </w:tcBorders>
      </w:tcPr>
    </w:tblStylePr>
    <w:tblStylePr w:type="firstCol">
      <w:rPr>
        <w:b/>
        <w:bCs/>
      </w:rPr>
    </w:tblStylePr>
    <w:tblStylePr w:type="lastCol">
      <w:rPr>
        <w:b/>
        <w:bCs/>
      </w:rPr>
    </w:tblStylePr>
    <w:tblStylePr w:type="band1Vert">
      <w:tblPr/>
      <w:tcPr>
        <w:shd w:val="clear" w:color="auto" w:fill="FBD9D2" w:themeFill="accent1" w:themeFillTint="33"/>
      </w:tcPr>
    </w:tblStylePr>
    <w:tblStylePr w:type="band1Horz">
      <w:tblPr/>
      <w:tcPr>
        <w:shd w:val="clear" w:color="auto" w:fill="FBD9D2" w:themeFill="accent1" w:themeFillTint="33"/>
      </w:tcPr>
    </w:tblStylePr>
  </w:style>
  <w:style w:type="paragraph" w:styleId="HTML-voorafopgemaakt">
    <w:name w:val="HTML Preformatted"/>
    <w:basedOn w:val="Standaard"/>
    <w:link w:val="HTML-voorafopgemaaktChar"/>
    <w:uiPriority w:val="99"/>
    <w:semiHidden/>
    <w:unhideWhenUsed/>
    <w:rsid w:val="00F02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F023FF"/>
    <w:rPr>
      <w:rFonts w:ascii="Courier New" w:eastAsia="Times New Roman" w:hAnsi="Courier New" w:cs="Courier New"/>
      <w:color w:val="auto"/>
    </w:rPr>
  </w:style>
  <w:style w:type="character" w:customStyle="1" w:styleId="Kop3Char">
    <w:name w:val="Kop 3 Char"/>
    <w:basedOn w:val="Standaardalinea-lettertype"/>
    <w:link w:val="Kop3"/>
    <w:uiPriority w:val="1"/>
    <w:rsid w:val="00AB296B"/>
    <w:rPr>
      <w:rFonts w:asciiTheme="majorHAnsi" w:eastAsiaTheme="majorEastAsia" w:hAnsiTheme="majorHAnsi" w:cstheme="majorBidi"/>
      <w:color w:val="7F1D09" w:themeColor="accent1" w:themeShade="7F"/>
      <w:sz w:val="24"/>
      <w:szCs w:val="24"/>
    </w:rPr>
  </w:style>
  <w:style w:type="table" w:styleId="Rastertabel1licht-Accent1">
    <w:name w:val="Grid Table 1 Light Accent 1"/>
    <w:basedOn w:val="Standaardtabel"/>
    <w:uiPriority w:val="46"/>
    <w:rsid w:val="00626D24"/>
    <w:pPr>
      <w:spacing w:after="0" w:line="240" w:lineRule="auto"/>
    </w:pPr>
    <w:tblPr>
      <w:tblStyleRowBandSize w:val="1"/>
      <w:tblStyleColBandSize w:val="1"/>
      <w:tblBorders>
        <w:top w:val="single" w:sz="4" w:space="0" w:color="F8B4A6" w:themeColor="accent1" w:themeTint="66"/>
        <w:left w:val="single" w:sz="4" w:space="0" w:color="F8B4A6" w:themeColor="accent1" w:themeTint="66"/>
        <w:bottom w:val="single" w:sz="4" w:space="0" w:color="F8B4A6" w:themeColor="accent1" w:themeTint="66"/>
        <w:right w:val="single" w:sz="4" w:space="0" w:color="F8B4A6" w:themeColor="accent1" w:themeTint="66"/>
        <w:insideH w:val="single" w:sz="4" w:space="0" w:color="F8B4A6" w:themeColor="accent1" w:themeTint="66"/>
        <w:insideV w:val="single" w:sz="4" w:space="0" w:color="F8B4A6" w:themeColor="accent1" w:themeTint="66"/>
      </w:tblBorders>
    </w:tblPr>
    <w:tblStylePr w:type="firstRow">
      <w:rPr>
        <w:b/>
        <w:bCs/>
      </w:rPr>
      <w:tblPr/>
      <w:tcPr>
        <w:tcBorders>
          <w:bottom w:val="single" w:sz="12" w:space="0" w:color="F58F7A" w:themeColor="accent1" w:themeTint="99"/>
        </w:tcBorders>
      </w:tcPr>
    </w:tblStylePr>
    <w:tblStylePr w:type="lastRow">
      <w:rPr>
        <w:b/>
        <w:bCs/>
      </w:rPr>
      <w:tblPr/>
      <w:tcPr>
        <w:tcBorders>
          <w:top w:val="double" w:sz="2" w:space="0" w:color="F58F7A" w:themeColor="accent1" w:themeTint="99"/>
        </w:tcBorders>
      </w:tcPr>
    </w:tblStylePr>
    <w:tblStylePr w:type="firstCol">
      <w:rPr>
        <w:b/>
        <w:bCs/>
      </w:rPr>
    </w:tblStylePr>
    <w:tblStylePr w:type="lastCol">
      <w:rPr>
        <w:b/>
        <w:bCs/>
      </w:rPr>
    </w:tblStylePr>
  </w:style>
  <w:style w:type="character" w:styleId="Onopgelostemelding">
    <w:name w:val="Unresolved Mention"/>
    <w:basedOn w:val="Standaardalinea-lettertype"/>
    <w:uiPriority w:val="99"/>
    <w:semiHidden/>
    <w:unhideWhenUsed/>
    <w:rsid w:val="00F63C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1820">
      <w:bodyDiv w:val="1"/>
      <w:marLeft w:val="0"/>
      <w:marRight w:val="0"/>
      <w:marTop w:val="0"/>
      <w:marBottom w:val="0"/>
      <w:divBdr>
        <w:top w:val="none" w:sz="0" w:space="0" w:color="auto"/>
        <w:left w:val="none" w:sz="0" w:space="0" w:color="auto"/>
        <w:bottom w:val="none" w:sz="0" w:space="0" w:color="auto"/>
        <w:right w:val="none" w:sz="0" w:space="0" w:color="auto"/>
      </w:divBdr>
    </w:div>
    <w:div w:id="19209502">
      <w:bodyDiv w:val="1"/>
      <w:marLeft w:val="0"/>
      <w:marRight w:val="0"/>
      <w:marTop w:val="0"/>
      <w:marBottom w:val="0"/>
      <w:divBdr>
        <w:top w:val="none" w:sz="0" w:space="0" w:color="auto"/>
        <w:left w:val="none" w:sz="0" w:space="0" w:color="auto"/>
        <w:bottom w:val="none" w:sz="0" w:space="0" w:color="auto"/>
        <w:right w:val="none" w:sz="0" w:space="0" w:color="auto"/>
      </w:divBdr>
    </w:div>
    <w:div w:id="23404992">
      <w:bodyDiv w:val="1"/>
      <w:marLeft w:val="0"/>
      <w:marRight w:val="0"/>
      <w:marTop w:val="0"/>
      <w:marBottom w:val="0"/>
      <w:divBdr>
        <w:top w:val="none" w:sz="0" w:space="0" w:color="auto"/>
        <w:left w:val="none" w:sz="0" w:space="0" w:color="auto"/>
        <w:bottom w:val="none" w:sz="0" w:space="0" w:color="auto"/>
        <w:right w:val="none" w:sz="0" w:space="0" w:color="auto"/>
      </w:divBdr>
    </w:div>
    <w:div w:id="31270466">
      <w:bodyDiv w:val="1"/>
      <w:marLeft w:val="0"/>
      <w:marRight w:val="0"/>
      <w:marTop w:val="0"/>
      <w:marBottom w:val="0"/>
      <w:divBdr>
        <w:top w:val="none" w:sz="0" w:space="0" w:color="auto"/>
        <w:left w:val="none" w:sz="0" w:space="0" w:color="auto"/>
        <w:bottom w:val="none" w:sz="0" w:space="0" w:color="auto"/>
        <w:right w:val="none" w:sz="0" w:space="0" w:color="auto"/>
      </w:divBdr>
    </w:div>
    <w:div w:id="39718962">
      <w:bodyDiv w:val="1"/>
      <w:marLeft w:val="0"/>
      <w:marRight w:val="0"/>
      <w:marTop w:val="0"/>
      <w:marBottom w:val="0"/>
      <w:divBdr>
        <w:top w:val="none" w:sz="0" w:space="0" w:color="auto"/>
        <w:left w:val="none" w:sz="0" w:space="0" w:color="auto"/>
        <w:bottom w:val="none" w:sz="0" w:space="0" w:color="auto"/>
        <w:right w:val="none" w:sz="0" w:space="0" w:color="auto"/>
      </w:divBdr>
    </w:div>
    <w:div w:id="41907431">
      <w:bodyDiv w:val="1"/>
      <w:marLeft w:val="0"/>
      <w:marRight w:val="0"/>
      <w:marTop w:val="0"/>
      <w:marBottom w:val="0"/>
      <w:divBdr>
        <w:top w:val="none" w:sz="0" w:space="0" w:color="auto"/>
        <w:left w:val="none" w:sz="0" w:space="0" w:color="auto"/>
        <w:bottom w:val="none" w:sz="0" w:space="0" w:color="auto"/>
        <w:right w:val="none" w:sz="0" w:space="0" w:color="auto"/>
      </w:divBdr>
    </w:div>
    <w:div w:id="48069518">
      <w:bodyDiv w:val="1"/>
      <w:marLeft w:val="0"/>
      <w:marRight w:val="0"/>
      <w:marTop w:val="0"/>
      <w:marBottom w:val="0"/>
      <w:divBdr>
        <w:top w:val="none" w:sz="0" w:space="0" w:color="auto"/>
        <w:left w:val="none" w:sz="0" w:space="0" w:color="auto"/>
        <w:bottom w:val="none" w:sz="0" w:space="0" w:color="auto"/>
        <w:right w:val="none" w:sz="0" w:space="0" w:color="auto"/>
      </w:divBdr>
    </w:div>
    <w:div w:id="49616854">
      <w:bodyDiv w:val="1"/>
      <w:marLeft w:val="0"/>
      <w:marRight w:val="0"/>
      <w:marTop w:val="0"/>
      <w:marBottom w:val="0"/>
      <w:divBdr>
        <w:top w:val="none" w:sz="0" w:space="0" w:color="auto"/>
        <w:left w:val="none" w:sz="0" w:space="0" w:color="auto"/>
        <w:bottom w:val="none" w:sz="0" w:space="0" w:color="auto"/>
        <w:right w:val="none" w:sz="0" w:space="0" w:color="auto"/>
      </w:divBdr>
    </w:div>
    <w:div w:id="60756930">
      <w:bodyDiv w:val="1"/>
      <w:marLeft w:val="0"/>
      <w:marRight w:val="0"/>
      <w:marTop w:val="0"/>
      <w:marBottom w:val="0"/>
      <w:divBdr>
        <w:top w:val="none" w:sz="0" w:space="0" w:color="auto"/>
        <w:left w:val="none" w:sz="0" w:space="0" w:color="auto"/>
        <w:bottom w:val="none" w:sz="0" w:space="0" w:color="auto"/>
        <w:right w:val="none" w:sz="0" w:space="0" w:color="auto"/>
      </w:divBdr>
    </w:div>
    <w:div w:id="83453409">
      <w:bodyDiv w:val="1"/>
      <w:marLeft w:val="0"/>
      <w:marRight w:val="0"/>
      <w:marTop w:val="0"/>
      <w:marBottom w:val="0"/>
      <w:divBdr>
        <w:top w:val="none" w:sz="0" w:space="0" w:color="auto"/>
        <w:left w:val="none" w:sz="0" w:space="0" w:color="auto"/>
        <w:bottom w:val="none" w:sz="0" w:space="0" w:color="auto"/>
        <w:right w:val="none" w:sz="0" w:space="0" w:color="auto"/>
      </w:divBdr>
    </w:div>
    <w:div w:id="93717998">
      <w:bodyDiv w:val="1"/>
      <w:marLeft w:val="0"/>
      <w:marRight w:val="0"/>
      <w:marTop w:val="0"/>
      <w:marBottom w:val="0"/>
      <w:divBdr>
        <w:top w:val="none" w:sz="0" w:space="0" w:color="auto"/>
        <w:left w:val="none" w:sz="0" w:space="0" w:color="auto"/>
        <w:bottom w:val="none" w:sz="0" w:space="0" w:color="auto"/>
        <w:right w:val="none" w:sz="0" w:space="0" w:color="auto"/>
      </w:divBdr>
    </w:div>
    <w:div w:id="104661078">
      <w:bodyDiv w:val="1"/>
      <w:marLeft w:val="0"/>
      <w:marRight w:val="0"/>
      <w:marTop w:val="0"/>
      <w:marBottom w:val="0"/>
      <w:divBdr>
        <w:top w:val="none" w:sz="0" w:space="0" w:color="auto"/>
        <w:left w:val="none" w:sz="0" w:space="0" w:color="auto"/>
        <w:bottom w:val="none" w:sz="0" w:space="0" w:color="auto"/>
        <w:right w:val="none" w:sz="0" w:space="0" w:color="auto"/>
      </w:divBdr>
    </w:div>
    <w:div w:id="116529801">
      <w:bodyDiv w:val="1"/>
      <w:marLeft w:val="0"/>
      <w:marRight w:val="0"/>
      <w:marTop w:val="0"/>
      <w:marBottom w:val="0"/>
      <w:divBdr>
        <w:top w:val="none" w:sz="0" w:space="0" w:color="auto"/>
        <w:left w:val="none" w:sz="0" w:space="0" w:color="auto"/>
        <w:bottom w:val="none" w:sz="0" w:space="0" w:color="auto"/>
        <w:right w:val="none" w:sz="0" w:space="0" w:color="auto"/>
      </w:divBdr>
    </w:div>
    <w:div w:id="145511834">
      <w:bodyDiv w:val="1"/>
      <w:marLeft w:val="0"/>
      <w:marRight w:val="0"/>
      <w:marTop w:val="0"/>
      <w:marBottom w:val="0"/>
      <w:divBdr>
        <w:top w:val="none" w:sz="0" w:space="0" w:color="auto"/>
        <w:left w:val="none" w:sz="0" w:space="0" w:color="auto"/>
        <w:bottom w:val="none" w:sz="0" w:space="0" w:color="auto"/>
        <w:right w:val="none" w:sz="0" w:space="0" w:color="auto"/>
      </w:divBdr>
    </w:div>
    <w:div w:id="151996368">
      <w:bodyDiv w:val="1"/>
      <w:marLeft w:val="0"/>
      <w:marRight w:val="0"/>
      <w:marTop w:val="0"/>
      <w:marBottom w:val="0"/>
      <w:divBdr>
        <w:top w:val="none" w:sz="0" w:space="0" w:color="auto"/>
        <w:left w:val="none" w:sz="0" w:space="0" w:color="auto"/>
        <w:bottom w:val="none" w:sz="0" w:space="0" w:color="auto"/>
        <w:right w:val="none" w:sz="0" w:space="0" w:color="auto"/>
      </w:divBdr>
    </w:div>
    <w:div w:id="156925030">
      <w:bodyDiv w:val="1"/>
      <w:marLeft w:val="0"/>
      <w:marRight w:val="0"/>
      <w:marTop w:val="0"/>
      <w:marBottom w:val="0"/>
      <w:divBdr>
        <w:top w:val="none" w:sz="0" w:space="0" w:color="auto"/>
        <w:left w:val="none" w:sz="0" w:space="0" w:color="auto"/>
        <w:bottom w:val="none" w:sz="0" w:space="0" w:color="auto"/>
        <w:right w:val="none" w:sz="0" w:space="0" w:color="auto"/>
      </w:divBdr>
    </w:div>
    <w:div w:id="171141669">
      <w:bodyDiv w:val="1"/>
      <w:marLeft w:val="0"/>
      <w:marRight w:val="0"/>
      <w:marTop w:val="0"/>
      <w:marBottom w:val="0"/>
      <w:divBdr>
        <w:top w:val="none" w:sz="0" w:space="0" w:color="auto"/>
        <w:left w:val="none" w:sz="0" w:space="0" w:color="auto"/>
        <w:bottom w:val="none" w:sz="0" w:space="0" w:color="auto"/>
        <w:right w:val="none" w:sz="0" w:space="0" w:color="auto"/>
      </w:divBdr>
    </w:div>
    <w:div w:id="180321905">
      <w:bodyDiv w:val="1"/>
      <w:marLeft w:val="0"/>
      <w:marRight w:val="0"/>
      <w:marTop w:val="0"/>
      <w:marBottom w:val="0"/>
      <w:divBdr>
        <w:top w:val="none" w:sz="0" w:space="0" w:color="auto"/>
        <w:left w:val="none" w:sz="0" w:space="0" w:color="auto"/>
        <w:bottom w:val="none" w:sz="0" w:space="0" w:color="auto"/>
        <w:right w:val="none" w:sz="0" w:space="0" w:color="auto"/>
      </w:divBdr>
    </w:div>
    <w:div w:id="183711936">
      <w:bodyDiv w:val="1"/>
      <w:marLeft w:val="0"/>
      <w:marRight w:val="0"/>
      <w:marTop w:val="0"/>
      <w:marBottom w:val="0"/>
      <w:divBdr>
        <w:top w:val="none" w:sz="0" w:space="0" w:color="auto"/>
        <w:left w:val="none" w:sz="0" w:space="0" w:color="auto"/>
        <w:bottom w:val="none" w:sz="0" w:space="0" w:color="auto"/>
        <w:right w:val="none" w:sz="0" w:space="0" w:color="auto"/>
      </w:divBdr>
    </w:div>
    <w:div w:id="183789931">
      <w:bodyDiv w:val="1"/>
      <w:marLeft w:val="0"/>
      <w:marRight w:val="0"/>
      <w:marTop w:val="0"/>
      <w:marBottom w:val="0"/>
      <w:divBdr>
        <w:top w:val="none" w:sz="0" w:space="0" w:color="auto"/>
        <w:left w:val="none" w:sz="0" w:space="0" w:color="auto"/>
        <w:bottom w:val="none" w:sz="0" w:space="0" w:color="auto"/>
        <w:right w:val="none" w:sz="0" w:space="0" w:color="auto"/>
      </w:divBdr>
    </w:div>
    <w:div w:id="185294038">
      <w:bodyDiv w:val="1"/>
      <w:marLeft w:val="0"/>
      <w:marRight w:val="0"/>
      <w:marTop w:val="0"/>
      <w:marBottom w:val="0"/>
      <w:divBdr>
        <w:top w:val="none" w:sz="0" w:space="0" w:color="auto"/>
        <w:left w:val="none" w:sz="0" w:space="0" w:color="auto"/>
        <w:bottom w:val="none" w:sz="0" w:space="0" w:color="auto"/>
        <w:right w:val="none" w:sz="0" w:space="0" w:color="auto"/>
      </w:divBdr>
    </w:div>
    <w:div w:id="216168452">
      <w:bodyDiv w:val="1"/>
      <w:marLeft w:val="0"/>
      <w:marRight w:val="0"/>
      <w:marTop w:val="0"/>
      <w:marBottom w:val="0"/>
      <w:divBdr>
        <w:top w:val="none" w:sz="0" w:space="0" w:color="auto"/>
        <w:left w:val="none" w:sz="0" w:space="0" w:color="auto"/>
        <w:bottom w:val="none" w:sz="0" w:space="0" w:color="auto"/>
        <w:right w:val="none" w:sz="0" w:space="0" w:color="auto"/>
      </w:divBdr>
    </w:div>
    <w:div w:id="220992769">
      <w:bodyDiv w:val="1"/>
      <w:marLeft w:val="0"/>
      <w:marRight w:val="0"/>
      <w:marTop w:val="0"/>
      <w:marBottom w:val="0"/>
      <w:divBdr>
        <w:top w:val="none" w:sz="0" w:space="0" w:color="auto"/>
        <w:left w:val="none" w:sz="0" w:space="0" w:color="auto"/>
        <w:bottom w:val="none" w:sz="0" w:space="0" w:color="auto"/>
        <w:right w:val="none" w:sz="0" w:space="0" w:color="auto"/>
      </w:divBdr>
    </w:div>
    <w:div w:id="222179169">
      <w:bodyDiv w:val="1"/>
      <w:marLeft w:val="0"/>
      <w:marRight w:val="0"/>
      <w:marTop w:val="0"/>
      <w:marBottom w:val="0"/>
      <w:divBdr>
        <w:top w:val="none" w:sz="0" w:space="0" w:color="auto"/>
        <w:left w:val="none" w:sz="0" w:space="0" w:color="auto"/>
        <w:bottom w:val="none" w:sz="0" w:space="0" w:color="auto"/>
        <w:right w:val="none" w:sz="0" w:space="0" w:color="auto"/>
      </w:divBdr>
    </w:div>
    <w:div w:id="230819016">
      <w:bodyDiv w:val="1"/>
      <w:marLeft w:val="0"/>
      <w:marRight w:val="0"/>
      <w:marTop w:val="0"/>
      <w:marBottom w:val="0"/>
      <w:divBdr>
        <w:top w:val="none" w:sz="0" w:space="0" w:color="auto"/>
        <w:left w:val="none" w:sz="0" w:space="0" w:color="auto"/>
        <w:bottom w:val="none" w:sz="0" w:space="0" w:color="auto"/>
        <w:right w:val="none" w:sz="0" w:space="0" w:color="auto"/>
      </w:divBdr>
    </w:div>
    <w:div w:id="230969774">
      <w:bodyDiv w:val="1"/>
      <w:marLeft w:val="0"/>
      <w:marRight w:val="0"/>
      <w:marTop w:val="0"/>
      <w:marBottom w:val="0"/>
      <w:divBdr>
        <w:top w:val="none" w:sz="0" w:space="0" w:color="auto"/>
        <w:left w:val="none" w:sz="0" w:space="0" w:color="auto"/>
        <w:bottom w:val="none" w:sz="0" w:space="0" w:color="auto"/>
        <w:right w:val="none" w:sz="0" w:space="0" w:color="auto"/>
      </w:divBdr>
    </w:div>
    <w:div w:id="249241692">
      <w:bodyDiv w:val="1"/>
      <w:marLeft w:val="0"/>
      <w:marRight w:val="0"/>
      <w:marTop w:val="0"/>
      <w:marBottom w:val="0"/>
      <w:divBdr>
        <w:top w:val="none" w:sz="0" w:space="0" w:color="auto"/>
        <w:left w:val="none" w:sz="0" w:space="0" w:color="auto"/>
        <w:bottom w:val="none" w:sz="0" w:space="0" w:color="auto"/>
        <w:right w:val="none" w:sz="0" w:space="0" w:color="auto"/>
      </w:divBdr>
    </w:div>
    <w:div w:id="250697348">
      <w:bodyDiv w:val="1"/>
      <w:marLeft w:val="0"/>
      <w:marRight w:val="0"/>
      <w:marTop w:val="0"/>
      <w:marBottom w:val="0"/>
      <w:divBdr>
        <w:top w:val="none" w:sz="0" w:space="0" w:color="auto"/>
        <w:left w:val="none" w:sz="0" w:space="0" w:color="auto"/>
        <w:bottom w:val="none" w:sz="0" w:space="0" w:color="auto"/>
        <w:right w:val="none" w:sz="0" w:space="0" w:color="auto"/>
      </w:divBdr>
    </w:div>
    <w:div w:id="265626287">
      <w:bodyDiv w:val="1"/>
      <w:marLeft w:val="0"/>
      <w:marRight w:val="0"/>
      <w:marTop w:val="0"/>
      <w:marBottom w:val="0"/>
      <w:divBdr>
        <w:top w:val="none" w:sz="0" w:space="0" w:color="auto"/>
        <w:left w:val="none" w:sz="0" w:space="0" w:color="auto"/>
        <w:bottom w:val="none" w:sz="0" w:space="0" w:color="auto"/>
        <w:right w:val="none" w:sz="0" w:space="0" w:color="auto"/>
      </w:divBdr>
    </w:div>
    <w:div w:id="265962070">
      <w:bodyDiv w:val="1"/>
      <w:marLeft w:val="0"/>
      <w:marRight w:val="0"/>
      <w:marTop w:val="0"/>
      <w:marBottom w:val="0"/>
      <w:divBdr>
        <w:top w:val="none" w:sz="0" w:space="0" w:color="auto"/>
        <w:left w:val="none" w:sz="0" w:space="0" w:color="auto"/>
        <w:bottom w:val="none" w:sz="0" w:space="0" w:color="auto"/>
        <w:right w:val="none" w:sz="0" w:space="0" w:color="auto"/>
      </w:divBdr>
    </w:div>
    <w:div w:id="269515262">
      <w:bodyDiv w:val="1"/>
      <w:marLeft w:val="0"/>
      <w:marRight w:val="0"/>
      <w:marTop w:val="0"/>
      <w:marBottom w:val="0"/>
      <w:divBdr>
        <w:top w:val="none" w:sz="0" w:space="0" w:color="auto"/>
        <w:left w:val="none" w:sz="0" w:space="0" w:color="auto"/>
        <w:bottom w:val="none" w:sz="0" w:space="0" w:color="auto"/>
        <w:right w:val="none" w:sz="0" w:space="0" w:color="auto"/>
      </w:divBdr>
    </w:div>
    <w:div w:id="273486259">
      <w:bodyDiv w:val="1"/>
      <w:marLeft w:val="0"/>
      <w:marRight w:val="0"/>
      <w:marTop w:val="0"/>
      <w:marBottom w:val="0"/>
      <w:divBdr>
        <w:top w:val="none" w:sz="0" w:space="0" w:color="auto"/>
        <w:left w:val="none" w:sz="0" w:space="0" w:color="auto"/>
        <w:bottom w:val="none" w:sz="0" w:space="0" w:color="auto"/>
        <w:right w:val="none" w:sz="0" w:space="0" w:color="auto"/>
      </w:divBdr>
    </w:div>
    <w:div w:id="277224412">
      <w:bodyDiv w:val="1"/>
      <w:marLeft w:val="0"/>
      <w:marRight w:val="0"/>
      <w:marTop w:val="0"/>
      <w:marBottom w:val="0"/>
      <w:divBdr>
        <w:top w:val="none" w:sz="0" w:space="0" w:color="auto"/>
        <w:left w:val="none" w:sz="0" w:space="0" w:color="auto"/>
        <w:bottom w:val="none" w:sz="0" w:space="0" w:color="auto"/>
        <w:right w:val="none" w:sz="0" w:space="0" w:color="auto"/>
      </w:divBdr>
    </w:div>
    <w:div w:id="280916130">
      <w:bodyDiv w:val="1"/>
      <w:marLeft w:val="0"/>
      <w:marRight w:val="0"/>
      <w:marTop w:val="0"/>
      <w:marBottom w:val="0"/>
      <w:divBdr>
        <w:top w:val="none" w:sz="0" w:space="0" w:color="auto"/>
        <w:left w:val="none" w:sz="0" w:space="0" w:color="auto"/>
        <w:bottom w:val="none" w:sz="0" w:space="0" w:color="auto"/>
        <w:right w:val="none" w:sz="0" w:space="0" w:color="auto"/>
      </w:divBdr>
    </w:div>
    <w:div w:id="303393569">
      <w:bodyDiv w:val="1"/>
      <w:marLeft w:val="0"/>
      <w:marRight w:val="0"/>
      <w:marTop w:val="0"/>
      <w:marBottom w:val="0"/>
      <w:divBdr>
        <w:top w:val="none" w:sz="0" w:space="0" w:color="auto"/>
        <w:left w:val="none" w:sz="0" w:space="0" w:color="auto"/>
        <w:bottom w:val="none" w:sz="0" w:space="0" w:color="auto"/>
        <w:right w:val="none" w:sz="0" w:space="0" w:color="auto"/>
      </w:divBdr>
    </w:div>
    <w:div w:id="316878831">
      <w:bodyDiv w:val="1"/>
      <w:marLeft w:val="0"/>
      <w:marRight w:val="0"/>
      <w:marTop w:val="0"/>
      <w:marBottom w:val="0"/>
      <w:divBdr>
        <w:top w:val="none" w:sz="0" w:space="0" w:color="auto"/>
        <w:left w:val="none" w:sz="0" w:space="0" w:color="auto"/>
        <w:bottom w:val="none" w:sz="0" w:space="0" w:color="auto"/>
        <w:right w:val="none" w:sz="0" w:space="0" w:color="auto"/>
      </w:divBdr>
    </w:div>
    <w:div w:id="320620588">
      <w:bodyDiv w:val="1"/>
      <w:marLeft w:val="0"/>
      <w:marRight w:val="0"/>
      <w:marTop w:val="0"/>
      <w:marBottom w:val="0"/>
      <w:divBdr>
        <w:top w:val="none" w:sz="0" w:space="0" w:color="auto"/>
        <w:left w:val="none" w:sz="0" w:space="0" w:color="auto"/>
        <w:bottom w:val="none" w:sz="0" w:space="0" w:color="auto"/>
        <w:right w:val="none" w:sz="0" w:space="0" w:color="auto"/>
      </w:divBdr>
    </w:div>
    <w:div w:id="329063990">
      <w:bodyDiv w:val="1"/>
      <w:marLeft w:val="0"/>
      <w:marRight w:val="0"/>
      <w:marTop w:val="0"/>
      <w:marBottom w:val="0"/>
      <w:divBdr>
        <w:top w:val="none" w:sz="0" w:space="0" w:color="auto"/>
        <w:left w:val="none" w:sz="0" w:space="0" w:color="auto"/>
        <w:bottom w:val="none" w:sz="0" w:space="0" w:color="auto"/>
        <w:right w:val="none" w:sz="0" w:space="0" w:color="auto"/>
      </w:divBdr>
    </w:div>
    <w:div w:id="334069592">
      <w:bodyDiv w:val="1"/>
      <w:marLeft w:val="0"/>
      <w:marRight w:val="0"/>
      <w:marTop w:val="0"/>
      <w:marBottom w:val="0"/>
      <w:divBdr>
        <w:top w:val="none" w:sz="0" w:space="0" w:color="auto"/>
        <w:left w:val="none" w:sz="0" w:space="0" w:color="auto"/>
        <w:bottom w:val="none" w:sz="0" w:space="0" w:color="auto"/>
        <w:right w:val="none" w:sz="0" w:space="0" w:color="auto"/>
      </w:divBdr>
    </w:div>
    <w:div w:id="346714483">
      <w:bodyDiv w:val="1"/>
      <w:marLeft w:val="0"/>
      <w:marRight w:val="0"/>
      <w:marTop w:val="0"/>
      <w:marBottom w:val="0"/>
      <w:divBdr>
        <w:top w:val="none" w:sz="0" w:space="0" w:color="auto"/>
        <w:left w:val="none" w:sz="0" w:space="0" w:color="auto"/>
        <w:bottom w:val="none" w:sz="0" w:space="0" w:color="auto"/>
        <w:right w:val="none" w:sz="0" w:space="0" w:color="auto"/>
      </w:divBdr>
    </w:div>
    <w:div w:id="349601535">
      <w:bodyDiv w:val="1"/>
      <w:marLeft w:val="0"/>
      <w:marRight w:val="0"/>
      <w:marTop w:val="0"/>
      <w:marBottom w:val="0"/>
      <w:divBdr>
        <w:top w:val="none" w:sz="0" w:space="0" w:color="auto"/>
        <w:left w:val="none" w:sz="0" w:space="0" w:color="auto"/>
        <w:bottom w:val="none" w:sz="0" w:space="0" w:color="auto"/>
        <w:right w:val="none" w:sz="0" w:space="0" w:color="auto"/>
      </w:divBdr>
    </w:div>
    <w:div w:id="370571645">
      <w:bodyDiv w:val="1"/>
      <w:marLeft w:val="0"/>
      <w:marRight w:val="0"/>
      <w:marTop w:val="0"/>
      <w:marBottom w:val="0"/>
      <w:divBdr>
        <w:top w:val="none" w:sz="0" w:space="0" w:color="auto"/>
        <w:left w:val="none" w:sz="0" w:space="0" w:color="auto"/>
        <w:bottom w:val="none" w:sz="0" w:space="0" w:color="auto"/>
        <w:right w:val="none" w:sz="0" w:space="0" w:color="auto"/>
      </w:divBdr>
    </w:div>
    <w:div w:id="371077662">
      <w:bodyDiv w:val="1"/>
      <w:marLeft w:val="0"/>
      <w:marRight w:val="0"/>
      <w:marTop w:val="0"/>
      <w:marBottom w:val="0"/>
      <w:divBdr>
        <w:top w:val="none" w:sz="0" w:space="0" w:color="auto"/>
        <w:left w:val="none" w:sz="0" w:space="0" w:color="auto"/>
        <w:bottom w:val="none" w:sz="0" w:space="0" w:color="auto"/>
        <w:right w:val="none" w:sz="0" w:space="0" w:color="auto"/>
      </w:divBdr>
    </w:div>
    <w:div w:id="385031311">
      <w:bodyDiv w:val="1"/>
      <w:marLeft w:val="0"/>
      <w:marRight w:val="0"/>
      <w:marTop w:val="0"/>
      <w:marBottom w:val="0"/>
      <w:divBdr>
        <w:top w:val="none" w:sz="0" w:space="0" w:color="auto"/>
        <w:left w:val="none" w:sz="0" w:space="0" w:color="auto"/>
        <w:bottom w:val="none" w:sz="0" w:space="0" w:color="auto"/>
        <w:right w:val="none" w:sz="0" w:space="0" w:color="auto"/>
      </w:divBdr>
    </w:div>
    <w:div w:id="387414770">
      <w:bodyDiv w:val="1"/>
      <w:marLeft w:val="0"/>
      <w:marRight w:val="0"/>
      <w:marTop w:val="0"/>
      <w:marBottom w:val="0"/>
      <w:divBdr>
        <w:top w:val="none" w:sz="0" w:space="0" w:color="auto"/>
        <w:left w:val="none" w:sz="0" w:space="0" w:color="auto"/>
        <w:bottom w:val="none" w:sz="0" w:space="0" w:color="auto"/>
        <w:right w:val="none" w:sz="0" w:space="0" w:color="auto"/>
      </w:divBdr>
    </w:div>
    <w:div w:id="403340580">
      <w:bodyDiv w:val="1"/>
      <w:marLeft w:val="0"/>
      <w:marRight w:val="0"/>
      <w:marTop w:val="0"/>
      <w:marBottom w:val="0"/>
      <w:divBdr>
        <w:top w:val="none" w:sz="0" w:space="0" w:color="auto"/>
        <w:left w:val="none" w:sz="0" w:space="0" w:color="auto"/>
        <w:bottom w:val="none" w:sz="0" w:space="0" w:color="auto"/>
        <w:right w:val="none" w:sz="0" w:space="0" w:color="auto"/>
      </w:divBdr>
    </w:div>
    <w:div w:id="423035093">
      <w:bodyDiv w:val="1"/>
      <w:marLeft w:val="0"/>
      <w:marRight w:val="0"/>
      <w:marTop w:val="0"/>
      <w:marBottom w:val="0"/>
      <w:divBdr>
        <w:top w:val="none" w:sz="0" w:space="0" w:color="auto"/>
        <w:left w:val="none" w:sz="0" w:space="0" w:color="auto"/>
        <w:bottom w:val="none" w:sz="0" w:space="0" w:color="auto"/>
        <w:right w:val="none" w:sz="0" w:space="0" w:color="auto"/>
      </w:divBdr>
    </w:div>
    <w:div w:id="436564050">
      <w:bodyDiv w:val="1"/>
      <w:marLeft w:val="0"/>
      <w:marRight w:val="0"/>
      <w:marTop w:val="0"/>
      <w:marBottom w:val="0"/>
      <w:divBdr>
        <w:top w:val="none" w:sz="0" w:space="0" w:color="auto"/>
        <w:left w:val="none" w:sz="0" w:space="0" w:color="auto"/>
        <w:bottom w:val="none" w:sz="0" w:space="0" w:color="auto"/>
        <w:right w:val="none" w:sz="0" w:space="0" w:color="auto"/>
      </w:divBdr>
    </w:div>
    <w:div w:id="440564455">
      <w:bodyDiv w:val="1"/>
      <w:marLeft w:val="0"/>
      <w:marRight w:val="0"/>
      <w:marTop w:val="0"/>
      <w:marBottom w:val="0"/>
      <w:divBdr>
        <w:top w:val="none" w:sz="0" w:space="0" w:color="auto"/>
        <w:left w:val="none" w:sz="0" w:space="0" w:color="auto"/>
        <w:bottom w:val="none" w:sz="0" w:space="0" w:color="auto"/>
        <w:right w:val="none" w:sz="0" w:space="0" w:color="auto"/>
      </w:divBdr>
    </w:div>
    <w:div w:id="450439510">
      <w:bodyDiv w:val="1"/>
      <w:marLeft w:val="0"/>
      <w:marRight w:val="0"/>
      <w:marTop w:val="0"/>
      <w:marBottom w:val="0"/>
      <w:divBdr>
        <w:top w:val="none" w:sz="0" w:space="0" w:color="auto"/>
        <w:left w:val="none" w:sz="0" w:space="0" w:color="auto"/>
        <w:bottom w:val="none" w:sz="0" w:space="0" w:color="auto"/>
        <w:right w:val="none" w:sz="0" w:space="0" w:color="auto"/>
      </w:divBdr>
    </w:div>
    <w:div w:id="468061975">
      <w:bodyDiv w:val="1"/>
      <w:marLeft w:val="0"/>
      <w:marRight w:val="0"/>
      <w:marTop w:val="0"/>
      <w:marBottom w:val="0"/>
      <w:divBdr>
        <w:top w:val="none" w:sz="0" w:space="0" w:color="auto"/>
        <w:left w:val="none" w:sz="0" w:space="0" w:color="auto"/>
        <w:bottom w:val="none" w:sz="0" w:space="0" w:color="auto"/>
        <w:right w:val="none" w:sz="0" w:space="0" w:color="auto"/>
      </w:divBdr>
    </w:div>
    <w:div w:id="468203711">
      <w:bodyDiv w:val="1"/>
      <w:marLeft w:val="0"/>
      <w:marRight w:val="0"/>
      <w:marTop w:val="0"/>
      <w:marBottom w:val="0"/>
      <w:divBdr>
        <w:top w:val="none" w:sz="0" w:space="0" w:color="auto"/>
        <w:left w:val="none" w:sz="0" w:space="0" w:color="auto"/>
        <w:bottom w:val="none" w:sz="0" w:space="0" w:color="auto"/>
        <w:right w:val="none" w:sz="0" w:space="0" w:color="auto"/>
      </w:divBdr>
    </w:div>
    <w:div w:id="472873870">
      <w:bodyDiv w:val="1"/>
      <w:marLeft w:val="0"/>
      <w:marRight w:val="0"/>
      <w:marTop w:val="0"/>
      <w:marBottom w:val="0"/>
      <w:divBdr>
        <w:top w:val="none" w:sz="0" w:space="0" w:color="auto"/>
        <w:left w:val="none" w:sz="0" w:space="0" w:color="auto"/>
        <w:bottom w:val="none" w:sz="0" w:space="0" w:color="auto"/>
        <w:right w:val="none" w:sz="0" w:space="0" w:color="auto"/>
      </w:divBdr>
    </w:div>
    <w:div w:id="481580202">
      <w:bodyDiv w:val="1"/>
      <w:marLeft w:val="0"/>
      <w:marRight w:val="0"/>
      <w:marTop w:val="0"/>
      <w:marBottom w:val="0"/>
      <w:divBdr>
        <w:top w:val="none" w:sz="0" w:space="0" w:color="auto"/>
        <w:left w:val="none" w:sz="0" w:space="0" w:color="auto"/>
        <w:bottom w:val="none" w:sz="0" w:space="0" w:color="auto"/>
        <w:right w:val="none" w:sz="0" w:space="0" w:color="auto"/>
      </w:divBdr>
    </w:div>
    <w:div w:id="483357663">
      <w:bodyDiv w:val="1"/>
      <w:marLeft w:val="0"/>
      <w:marRight w:val="0"/>
      <w:marTop w:val="0"/>
      <w:marBottom w:val="0"/>
      <w:divBdr>
        <w:top w:val="none" w:sz="0" w:space="0" w:color="auto"/>
        <w:left w:val="none" w:sz="0" w:space="0" w:color="auto"/>
        <w:bottom w:val="none" w:sz="0" w:space="0" w:color="auto"/>
        <w:right w:val="none" w:sz="0" w:space="0" w:color="auto"/>
      </w:divBdr>
    </w:div>
    <w:div w:id="483815829">
      <w:bodyDiv w:val="1"/>
      <w:marLeft w:val="0"/>
      <w:marRight w:val="0"/>
      <w:marTop w:val="0"/>
      <w:marBottom w:val="0"/>
      <w:divBdr>
        <w:top w:val="none" w:sz="0" w:space="0" w:color="auto"/>
        <w:left w:val="none" w:sz="0" w:space="0" w:color="auto"/>
        <w:bottom w:val="none" w:sz="0" w:space="0" w:color="auto"/>
        <w:right w:val="none" w:sz="0" w:space="0" w:color="auto"/>
      </w:divBdr>
    </w:div>
    <w:div w:id="485822145">
      <w:bodyDiv w:val="1"/>
      <w:marLeft w:val="0"/>
      <w:marRight w:val="0"/>
      <w:marTop w:val="0"/>
      <w:marBottom w:val="0"/>
      <w:divBdr>
        <w:top w:val="none" w:sz="0" w:space="0" w:color="auto"/>
        <w:left w:val="none" w:sz="0" w:space="0" w:color="auto"/>
        <w:bottom w:val="none" w:sz="0" w:space="0" w:color="auto"/>
        <w:right w:val="none" w:sz="0" w:space="0" w:color="auto"/>
      </w:divBdr>
    </w:div>
    <w:div w:id="487791199">
      <w:bodyDiv w:val="1"/>
      <w:marLeft w:val="0"/>
      <w:marRight w:val="0"/>
      <w:marTop w:val="0"/>
      <w:marBottom w:val="0"/>
      <w:divBdr>
        <w:top w:val="none" w:sz="0" w:space="0" w:color="auto"/>
        <w:left w:val="none" w:sz="0" w:space="0" w:color="auto"/>
        <w:bottom w:val="none" w:sz="0" w:space="0" w:color="auto"/>
        <w:right w:val="none" w:sz="0" w:space="0" w:color="auto"/>
      </w:divBdr>
    </w:div>
    <w:div w:id="488399970">
      <w:bodyDiv w:val="1"/>
      <w:marLeft w:val="0"/>
      <w:marRight w:val="0"/>
      <w:marTop w:val="0"/>
      <w:marBottom w:val="0"/>
      <w:divBdr>
        <w:top w:val="none" w:sz="0" w:space="0" w:color="auto"/>
        <w:left w:val="none" w:sz="0" w:space="0" w:color="auto"/>
        <w:bottom w:val="none" w:sz="0" w:space="0" w:color="auto"/>
        <w:right w:val="none" w:sz="0" w:space="0" w:color="auto"/>
      </w:divBdr>
    </w:div>
    <w:div w:id="498741578">
      <w:bodyDiv w:val="1"/>
      <w:marLeft w:val="0"/>
      <w:marRight w:val="0"/>
      <w:marTop w:val="0"/>
      <w:marBottom w:val="0"/>
      <w:divBdr>
        <w:top w:val="none" w:sz="0" w:space="0" w:color="auto"/>
        <w:left w:val="none" w:sz="0" w:space="0" w:color="auto"/>
        <w:bottom w:val="none" w:sz="0" w:space="0" w:color="auto"/>
        <w:right w:val="none" w:sz="0" w:space="0" w:color="auto"/>
      </w:divBdr>
    </w:div>
    <w:div w:id="523371341">
      <w:bodyDiv w:val="1"/>
      <w:marLeft w:val="0"/>
      <w:marRight w:val="0"/>
      <w:marTop w:val="0"/>
      <w:marBottom w:val="0"/>
      <w:divBdr>
        <w:top w:val="none" w:sz="0" w:space="0" w:color="auto"/>
        <w:left w:val="none" w:sz="0" w:space="0" w:color="auto"/>
        <w:bottom w:val="none" w:sz="0" w:space="0" w:color="auto"/>
        <w:right w:val="none" w:sz="0" w:space="0" w:color="auto"/>
      </w:divBdr>
    </w:div>
    <w:div w:id="526987368">
      <w:bodyDiv w:val="1"/>
      <w:marLeft w:val="0"/>
      <w:marRight w:val="0"/>
      <w:marTop w:val="0"/>
      <w:marBottom w:val="0"/>
      <w:divBdr>
        <w:top w:val="none" w:sz="0" w:space="0" w:color="auto"/>
        <w:left w:val="none" w:sz="0" w:space="0" w:color="auto"/>
        <w:bottom w:val="none" w:sz="0" w:space="0" w:color="auto"/>
        <w:right w:val="none" w:sz="0" w:space="0" w:color="auto"/>
      </w:divBdr>
    </w:div>
    <w:div w:id="530194296">
      <w:bodyDiv w:val="1"/>
      <w:marLeft w:val="0"/>
      <w:marRight w:val="0"/>
      <w:marTop w:val="0"/>
      <w:marBottom w:val="0"/>
      <w:divBdr>
        <w:top w:val="none" w:sz="0" w:space="0" w:color="auto"/>
        <w:left w:val="none" w:sz="0" w:space="0" w:color="auto"/>
        <w:bottom w:val="none" w:sz="0" w:space="0" w:color="auto"/>
        <w:right w:val="none" w:sz="0" w:space="0" w:color="auto"/>
      </w:divBdr>
    </w:div>
    <w:div w:id="530873815">
      <w:bodyDiv w:val="1"/>
      <w:marLeft w:val="0"/>
      <w:marRight w:val="0"/>
      <w:marTop w:val="0"/>
      <w:marBottom w:val="0"/>
      <w:divBdr>
        <w:top w:val="none" w:sz="0" w:space="0" w:color="auto"/>
        <w:left w:val="none" w:sz="0" w:space="0" w:color="auto"/>
        <w:bottom w:val="none" w:sz="0" w:space="0" w:color="auto"/>
        <w:right w:val="none" w:sz="0" w:space="0" w:color="auto"/>
      </w:divBdr>
    </w:div>
    <w:div w:id="546529668">
      <w:bodyDiv w:val="1"/>
      <w:marLeft w:val="0"/>
      <w:marRight w:val="0"/>
      <w:marTop w:val="0"/>
      <w:marBottom w:val="0"/>
      <w:divBdr>
        <w:top w:val="none" w:sz="0" w:space="0" w:color="auto"/>
        <w:left w:val="none" w:sz="0" w:space="0" w:color="auto"/>
        <w:bottom w:val="none" w:sz="0" w:space="0" w:color="auto"/>
        <w:right w:val="none" w:sz="0" w:space="0" w:color="auto"/>
      </w:divBdr>
    </w:div>
    <w:div w:id="572619995">
      <w:bodyDiv w:val="1"/>
      <w:marLeft w:val="0"/>
      <w:marRight w:val="0"/>
      <w:marTop w:val="0"/>
      <w:marBottom w:val="0"/>
      <w:divBdr>
        <w:top w:val="none" w:sz="0" w:space="0" w:color="auto"/>
        <w:left w:val="none" w:sz="0" w:space="0" w:color="auto"/>
        <w:bottom w:val="none" w:sz="0" w:space="0" w:color="auto"/>
        <w:right w:val="none" w:sz="0" w:space="0" w:color="auto"/>
      </w:divBdr>
    </w:div>
    <w:div w:id="572855214">
      <w:bodyDiv w:val="1"/>
      <w:marLeft w:val="0"/>
      <w:marRight w:val="0"/>
      <w:marTop w:val="0"/>
      <w:marBottom w:val="0"/>
      <w:divBdr>
        <w:top w:val="none" w:sz="0" w:space="0" w:color="auto"/>
        <w:left w:val="none" w:sz="0" w:space="0" w:color="auto"/>
        <w:bottom w:val="none" w:sz="0" w:space="0" w:color="auto"/>
        <w:right w:val="none" w:sz="0" w:space="0" w:color="auto"/>
      </w:divBdr>
    </w:div>
    <w:div w:id="576944905">
      <w:bodyDiv w:val="1"/>
      <w:marLeft w:val="0"/>
      <w:marRight w:val="0"/>
      <w:marTop w:val="0"/>
      <w:marBottom w:val="0"/>
      <w:divBdr>
        <w:top w:val="none" w:sz="0" w:space="0" w:color="auto"/>
        <w:left w:val="none" w:sz="0" w:space="0" w:color="auto"/>
        <w:bottom w:val="none" w:sz="0" w:space="0" w:color="auto"/>
        <w:right w:val="none" w:sz="0" w:space="0" w:color="auto"/>
      </w:divBdr>
    </w:div>
    <w:div w:id="577331378">
      <w:bodyDiv w:val="1"/>
      <w:marLeft w:val="0"/>
      <w:marRight w:val="0"/>
      <w:marTop w:val="0"/>
      <w:marBottom w:val="0"/>
      <w:divBdr>
        <w:top w:val="none" w:sz="0" w:space="0" w:color="auto"/>
        <w:left w:val="none" w:sz="0" w:space="0" w:color="auto"/>
        <w:bottom w:val="none" w:sz="0" w:space="0" w:color="auto"/>
        <w:right w:val="none" w:sz="0" w:space="0" w:color="auto"/>
      </w:divBdr>
    </w:div>
    <w:div w:id="595675026">
      <w:bodyDiv w:val="1"/>
      <w:marLeft w:val="0"/>
      <w:marRight w:val="0"/>
      <w:marTop w:val="0"/>
      <w:marBottom w:val="0"/>
      <w:divBdr>
        <w:top w:val="none" w:sz="0" w:space="0" w:color="auto"/>
        <w:left w:val="none" w:sz="0" w:space="0" w:color="auto"/>
        <w:bottom w:val="none" w:sz="0" w:space="0" w:color="auto"/>
        <w:right w:val="none" w:sz="0" w:space="0" w:color="auto"/>
      </w:divBdr>
    </w:div>
    <w:div w:id="598610294">
      <w:bodyDiv w:val="1"/>
      <w:marLeft w:val="0"/>
      <w:marRight w:val="0"/>
      <w:marTop w:val="0"/>
      <w:marBottom w:val="0"/>
      <w:divBdr>
        <w:top w:val="none" w:sz="0" w:space="0" w:color="auto"/>
        <w:left w:val="none" w:sz="0" w:space="0" w:color="auto"/>
        <w:bottom w:val="none" w:sz="0" w:space="0" w:color="auto"/>
        <w:right w:val="none" w:sz="0" w:space="0" w:color="auto"/>
      </w:divBdr>
    </w:div>
    <w:div w:id="613634056">
      <w:bodyDiv w:val="1"/>
      <w:marLeft w:val="0"/>
      <w:marRight w:val="0"/>
      <w:marTop w:val="0"/>
      <w:marBottom w:val="0"/>
      <w:divBdr>
        <w:top w:val="none" w:sz="0" w:space="0" w:color="auto"/>
        <w:left w:val="none" w:sz="0" w:space="0" w:color="auto"/>
        <w:bottom w:val="none" w:sz="0" w:space="0" w:color="auto"/>
        <w:right w:val="none" w:sz="0" w:space="0" w:color="auto"/>
      </w:divBdr>
    </w:div>
    <w:div w:id="623775400">
      <w:bodyDiv w:val="1"/>
      <w:marLeft w:val="0"/>
      <w:marRight w:val="0"/>
      <w:marTop w:val="0"/>
      <w:marBottom w:val="0"/>
      <w:divBdr>
        <w:top w:val="none" w:sz="0" w:space="0" w:color="auto"/>
        <w:left w:val="none" w:sz="0" w:space="0" w:color="auto"/>
        <w:bottom w:val="none" w:sz="0" w:space="0" w:color="auto"/>
        <w:right w:val="none" w:sz="0" w:space="0" w:color="auto"/>
      </w:divBdr>
    </w:div>
    <w:div w:id="635064428">
      <w:bodyDiv w:val="1"/>
      <w:marLeft w:val="0"/>
      <w:marRight w:val="0"/>
      <w:marTop w:val="0"/>
      <w:marBottom w:val="0"/>
      <w:divBdr>
        <w:top w:val="none" w:sz="0" w:space="0" w:color="auto"/>
        <w:left w:val="none" w:sz="0" w:space="0" w:color="auto"/>
        <w:bottom w:val="none" w:sz="0" w:space="0" w:color="auto"/>
        <w:right w:val="none" w:sz="0" w:space="0" w:color="auto"/>
      </w:divBdr>
    </w:div>
    <w:div w:id="639313020">
      <w:bodyDiv w:val="1"/>
      <w:marLeft w:val="0"/>
      <w:marRight w:val="0"/>
      <w:marTop w:val="0"/>
      <w:marBottom w:val="0"/>
      <w:divBdr>
        <w:top w:val="none" w:sz="0" w:space="0" w:color="auto"/>
        <w:left w:val="none" w:sz="0" w:space="0" w:color="auto"/>
        <w:bottom w:val="none" w:sz="0" w:space="0" w:color="auto"/>
        <w:right w:val="none" w:sz="0" w:space="0" w:color="auto"/>
      </w:divBdr>
    </w:div>
    <w:div w:id="675306296">
      <w:bodyDiv w:val="1"/>
      <w:marLeft w:val="0"/>
      <w:marRight w:val="0"/>
      <w:marTop w:val="0"/>
      <w:marBottom w:val="0"/>
      <w:divBdr>
        <w:top w:val="none" w:sz="0" w:space="0" w:color="auto"/>
        <w:left w:val="none" w:sz="0" w:space="0" w:color="auto"/>
        <w:bottom w:val="none" w:sz="0" w:space="0" w:color="auto"/>
        <w:right w:val="none" w:sz="0" w:space="0" w:color="auto"/>
      </w:divBdr>
    </w:div>
    <w:div w:id="680006925">
      <w:bodyDiv w:val="1"/>
      <w:marLeft w:val="0"/>
      <w:marRight w:val="0"/>
      <w:marTop w:val="0"/>
      <w:marBottom w:val="0"/>
      <w:divBdr>
        <w:top w:val="none" w:sz="0" w:space="0" w:color="auto"/>
        <w:left w:val="none" w:sz="0" w:space="0" w:color="auto"/>
        <w:bottom w:val="none" w:sz="0" w:space="0" w:color="auto"/>
        <w:right w:val="none" w:sz="0" w:space="0" w:color="auto"/>
      </w:divBdr>
    </w:div>
    <w:div w:id="687371344">
      <w:bodyDiv w:val="1"/>
      <w:marLeft w:val="0"/>
      <w:marRight w:val="0"/>
      <w:marTop w:val="0"/>
      <w:marBottom w:val="0"/>
      <w:divBdr>
        <w:top w:val="none" w:sz="0" w:space="0" w:color="auto"/>
        <w:left w:val="none" w:sz="0" w:space="0" w:color="auto"/>
        <w:bottom w:val="none" w:sz="0" w:space="0" w:color="auto"/>
        <w:right w:val="none" w:sz="0" w:space="0" w:color="auto"/>
      </w:divBdr>
    </w:div>
    <w:div w:id="687411153">
      <w:bodyDiv w:val="1"/>
      <w:marLeft w:val="0"/>
      <w:marRight w:val="0"/>
      <w:marTop w:val="0"/>
      <w:marBottom w:val="0"/>
      <w:divBdr>
        <w:top w:val="none" w:sz="0" w:space="0" w:color="auto"/>
        <w:left w:val="none" w:sz="0" w:space="0" w:color="auto"/>
        <w:bottom w:val="none" w:sz="0" w:space="0" w:color="auto"/>
        <w:right w:val="none" w:sz="0" w:space="0" w:color="auto"/>
      </w:divBdr>
    </w:div>
    <w:div w:id="691808575">
      <w:bodyDiv w:val="1"/>
      <w:marLeft w:val="0"/>
      <w:marRight w:val="0"/>
      <w:marTop w:val="0"/>
      <w:marBottom w:val="0"/>
      <w:divBdr>
        <w:top w:val="none" w:sz="0" w:space="0" w:color="auto"/>
        <w:left w:val="none" w:sz="0" w:space="0" w:color="auto"/>
        <w:bottom w:val="none" w:sz="0" w:space="0" w:color="auto"/>
        <w:right w:val="none" w:sz="0" w:space="0" w:color="auto"/>
      </w:divBdr>
    </w:div>
    <w:div w:id="700327757">
      <w:bodyDiv w:val="1"/>
      <w:marLeft w:val="0"/>
      <w:marRight w:val="0"/>
      <w:marTop w:val="0"/>
      <w:marBottom w:val="0"/>
      <w:divBdr>
        <w:top w:val="none" w:sz="0" w:space="0" w:color="auto"/>
        <w:left w:val="none" w:sz="0" w:space="0" w:color="auto"/>
        <w:bottom w:val="none" w:sz="0" w:space="0" w:color="auto"/>
        <w:right w:val="none" w:sz="0" w:space="0" w:color="auto"/>
      </w:divBdr>
    </w:div>
    <w:div w:id="704326617">
      <w:bodyDiv w:val="1"/>
      <w:marLeft w:val="0"/>
      <w:marRight w:val="0"/>
      <w:marTop w:val="0"/>
      <w:marBottom w:val="0"/>
      <w:divBdr>
        <w:top w:val="none" w:sz="0" w:space="0" w:color="auto"/>
        <w:left w:val="none" w:sz="0" w:space="0" w:color="auto"/>
        <w:bottom w:val="none" w:sz="0" w:space="0" w:color="auto"/>
        <w:right w:val="none" w:sz="0" w:space="0" w:color="auto"/>
      </w:divBdr>
    </w:div>
    <w:div w:id="708729462">
      <w:bodyDiv w:val="1"/>
      <w:marLeft w:val="0"/>
      <w:marRight w:val="0"/>
      <w:marTop w:val="0"/>
      <w:marBottom w:val="0"/>
      <w:divBdr>
        <w:top w:val="none" w:sz="0" w:space="0" w:color="auto"/>
        <w:left w:val="none" w:sz="0" w:space="0" w:color="auto"/>
        <w:bottom w:val="none" w:sz="0" w:space="0" w:color="auto"/>
        <w:right w:val="none" w:sz="0" w:space="0" w:color="auto"/>
      </w:divBdr>
    </w:div>
    <w:div w:id="710959916">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713115896">
      <w:bodyDiv w:val="1"/>
      <w:marLeft w:val="0"/>
      <w:marRight w:val="0"/>
      <w:marTop w:val="0"/>
      <w:marBottom w:val="0"/>
      <w:divBdr>
        <w:top w:val="none" w:sz="0" w:space="0" w:color="auto"/>
        <w:left w:val="none" w:sz="0" w:space="0" w:color="auto"/>
        <w:bottom w:val="none" w:sz="0" w:space="0" w:color="auto"/>
        <w:right w:val="none" w:sz="0" w:space="0" w:color="auto"/>
      </w:divBdr>
    </w:div>
    <w:div w:id="714164444">
      <w:bodyDiv w:val="1"/>
      <w:marLeft w:val="0"/>
      <w:marRight w:val="0"/>
      <w:marTop w:val="0"/>
      <w:marBottom w:val="0"/>
      <w:divBdr>
        <w:top w:val="none" w:sz="0" w:space="0" w:color="auto"/>
        <w:left w:val="none" w:sz="0" w:space="0" w:color="auto"/>
        <w:bottom w:val="none" w:sz="0" w:space="0" w:color="auto"/>
        <w:right w:val="none" w:sz="0" w:space="0" w:color="auto"/>
      </w:divBdr>
    </w:div>
    <w:div w:id="729574723">
      <w:bodyDiv w:val="1"/>
      <w:marLeft w:val="0"/>
      <w:marRight w:val="0"/>
      <w:marTop w:val="0"/>
      <w:marBottom w:val="0"/>
      <w:divBdr>
        <w:top w:val="none" w:sz="0" w:space="0" w:color="auto"/>
        <w:left w:val="none" w:sz="0" w:space="0" w:color="auto"/>
        <w:bottom w:val="none" w:sz="0" w:space="0" w:color="auto"/>
        <w:right w:val="none" w:sz="0" w:space="0" w:color="auto"/>
      </w:divBdr>
    </w:div>
    <w:div w:id="732778178">
      <w:bodyDiv w:val="1"/>
      <w:marLeft w:val="0"/>
      <w:marRight w:val="0"/>
      <w:marTop w:val="0"/>
      <w:marBottom w:val="0"/>
      <w:divBdr>
        <w:top w:val="none" w:sz="0" w:space="0" w:color="auto"/>
        <w:left w:val="none" w:sz="0" w:space="0" w:color="auto"/>
        <w:bottom w:val="none" w:sz="0" w:space="0" w:color="auto"/>
        <w:right w:val="none" w:sz="0" w:space="0" w:color="auto"/>
      </w:divBdr>
    </w:div>
    <w:div w:id="735401962">
      <w:bodyDiv w:val="1"/>
      <w:marLeft w:val="0"/>
      <w:marRight w:val="0"/>
      <w:marTop w:val="0"/>
      <w:marBottom w:val="0"/>
      <w:divBdr>
        <w:top w:val="none" w:sz="0" w:space="0" w:color="auto"/>
        <w:left w:val="none" w:sz="0" w:space="0" w:color="auto"/>
        <w:bottom w:val="none" w:sz="0" w:space="0" w:color="auto"/>
        <w:right w:val="none" w:sz="0" w:space="0" w:color="auto"/>
      </w:divBdr>
    </w:div>
    <w:div w:id="754866366">
      <w:bodyDiv w:val="1"/>
      <w:marLeft w:val="0"/>
      <w:marRight w:val="0"/>
      <w:marTop w:val="0"/>
      <w:marBottom w:val="0"/>
      <w:divBdr>
        <w:top w:val="none" w:sz="0" w:space="0" w:color="auto"/>
        <w:left w:val="none" w:sz="0" w:space="0" w:color="auto"/>
        <w:bottom w:val="none" w:sz="0" w:space="0" w:color="auto"/>
        <w:right w:val="none" w:sz="0" w:space="0" w:color="auto"/>
      </w:divBdr>
    </w:div>
    <w:div w:id="776945687">
      <w:bodyDiv w:val="1"/>
      <w:marLeft w:val="0"/>
      <w:marRight w:val="0"/>
      <w:marTop w:val="0"/>
      <w:marBottom w:val="0"/>
      <w:divBdr>
        <w:top w:val="none" w:sz="0" w:space="0" w:color="auto"/>
        <w:left w:val="none" w:sz="0" w:space="0" w:color="auto"/>
        <w:bottom w:val="none" w:sz="0" w:space="0" w:color="auto"/>
        <w:right w:val="none" w:sz="0" w:space="0" w:color="auto"/>
      </w:divBdr>
    </w:div>
    <w:div w:id="785151706">
      <w:bodyDiv w:val="1"/>
      <w:marLeft w:val="0"/>
      <w:marRight w:val="0"/>
      <w:marTop w:val="0"/>
      <w:marBottom w:val="0"/>
      <w:divBdr>
        <w:top w:val="none" w:sz="0" w:space="0" w:color="auto"/>
        <w:left w:val="none" w:sz="0" w:space="0" w:color="auto"/>
        <w:bottom w:val="none" w:sz="0" w:space="0" w:color="auto"/>
        <w:right w:val="none" w:sz="0" w:space="0" w:color="auto"/>
      </w:divBdr>
    </w:div>
    <w:div w:id="788402735">
      <w:bodyDiv w:val="1"/>
      <w:marLeft w:val="0"/>
      <w:marRight w:val="0"/>
      <w:marTop w:val="0"/>
      <w:marBottom w:val="0"/>
      <w:divBdr>
        <w:top w:val="none" w:sz="0" w:space="0" w:color="auto"/>
        <w:left w:val="none" w:sz="0" w:space="0" w:color="auto"/>
        <w:bottom w:val="none" w:sz="0" w:space="0" w:color="auto"/>
        <w:right w:val="none" w:sz="0" w:space="0" w:color="auto"/>
      </w:divBdr>
    </w:div>
    <w:div w:id="802625595">
      <w:bodyDiv w:val="1"/>
      <w:marLeft w:val="0"/>
      <w:marRight w:val="0"/>
      <w:marTop w:val="0"/>
      <w:marBottom w:val="0"/>
      <w:divBdr>
        <w:top w:val="none" w:sz="0" w:space="0" w:color="auto"/>
        <w:left w:val="none" w:sz="0" w:space="0" w:color="auto"/>
        <w:bottom w:val="none" w:sz="0" w:space="0" w:color="auto"/>
        <w:right w:val="none" w:sz="0" w:space="0" w:color="auto"/>
      </w:divBdr>
    </w:div>
    <w:div w:id="816729432">
      <w:bodyDiv w:val="1"/>
      <w:marLeft w:val="0"/>
      <w:marRight w:val="0"/>
      <w:marTop w:val="0"/>
      <w:marBottom w:val="0"/>
      <w:divBdr>
        <w:top w:val="none" w:sz="0" w:space="0" w:color="auto"/>
        <w:left w:val="none" w:sz="0" w:space="0" w:color="auto"/>
        <w:bottom w:val="none" w:sz="0" w:space="0" w:color="auto"/>
        <w:right w:val="none" w:sz="0" w:space="0" w:color="auto"/>
      </w:divBdr>
    </w:div>
    <w:div w:id="834031455">
      <w:bodyDiv w:val="1"/>
      <w:marLeft w:val="0"/>
      <w:marRight w:val="0"/>
      <w:marTop w:val="0"/>
      <w:marBottom w:val="0"/>
      <w:divBdr>
        <w:top w:val="none" w:sz="0" w:space="0" w:color="auto"/>
        <w:left w:val="none" w:sz="0" w:space="0" w:color="auto"/>
        <w:bottom w:val="none" w:sz="0" w:space="0" w:color="auto"/>
        <w:right w:val="none" w:sz="0" w:space="0" w:color="auto"/>
      </w:divBdr>
    </w:div>
    <w:div w:id="850606208">
      <w:bodyDiv w:val="1"/>
      <w:marLeft w:val="0"/>
      <w:marRight w:val="0"/>
      <w:marTop w:val="0"/>
      <w:marBottom w:val="0"/>
      <w:divBdr>
        <w:top w:val="none" w:sz="0" w:space="0" w:color="auto"/>
        <w:left w:val="none" w:sz="0" w:space="0" w:color="auto"/>
        <w:bottom w:val="none" w:sz="0" w:space="0" w:color="auto"/>
        <w:right w:val="none" w:sz="0" w:space="0" w:color="auto"/>
      </w:divBdr>
    </w:div>
    <w:div w:id="853689658">
      <w:bodyDiv w:val="1"/>
      <w:marLeft w:val="0"/>
      <w:marRight w:val="0"/>
      <w:marTop w:val="0"/>
      <w:marBottom w:val="0"/>
      <w:divBdr>
        <w:top w:val="none" w:sz="0" w:space="0" w:color="auto"/>
        <w:left w:val="none" w:sz="0" w:space="0" w:color="auto"/>
        <w:bottom w:val="none" w:sz="0" w:space="0" w:color="auto"/>
        <w:right w:val="none" w:sz="0" w:space="0" w:color="auto"/>
      </w:divBdr>
    </w:div>
    <w:div w:id="861239302">
      <w:bodyDiv w:val="1"/>
      <w:marLeft w:val="0"/>
      <w:marRight w:val="0"/>
      <w:marTop w:val="0"/>
      <w:marBottom w:val="0"/>
      <w:divBdr>
        <w:top w:val="none" w:sz="0" w:space="0" w:color="auto"/>
        <w:left w:val="none" w:sz="0" w:space="0" w:color="auto"/>
        <w:bottom w:val="none" w:sz="0" w:space="0" w:color="auto"/>
        <w:right w:val="none" w:sz="0" w:space="0" w:color="auto"/>
      </w:divBdr>
    </w:div>
    <w:div w:id="866530005">
      <w:bodyDiv w:val="1"/>
      <w:marLeft w:val="0"/>
      <w:marRight w:val="0"/>
      <w:marTop w:val="0"/>
      <w:marBottom w:val="0"/>
      <w:divBdr>
        <w:top w:val="none" w:sz="0" w:space="0" w:color="auto"/>
        <w:left w:val="none" w:sz="0" w:space="0" w:color="auto"/>
        <w:bottom w:val="none" w:sz="0" w:space="0" w:color="auto"/>
        <w:right w:val="none" w:sz="0" w:space="0" w:color="auto"/>
      </w:divBdr>
    </w:div>
    <w:div w:id="866983989">
      <w:bodyDiv w:val="1"/>
      <w:marLeft w:val="0"/>
      <w:marRight w:val="0"/>
      <w:marTop w:val="0"/>
      <w:marBottom w:val="0"/>
      <w:divBdr>
        <w:top w:val="none" w:sz="0" w:space="0" w:color="auto"/>
        <w:left w:val="none" w:sz="0" w:space="0" w:color="auto"/>
        <w:bottom w:val="none" w:sz="0" w:space="0" w:color="auto"/>
        <w:right w:val="none" w:sz="0" w:space="0" w:color="auto"/>
      </w:divBdr>
    </w:div>
    <w:div w:id="867184331">
      <w:bodyDiv w:val="1"/>
      <w:marLeft w:val="0"/>
      <w:marRight w:val="0"/>
      <w:marTop w:val="0"/>
      <w:marBottom w:val="0"/>
      <w:divBdr>
        <w:top w:val="none" w:sz="0" w:space="0" w:color="auto"/>
        <w:left w:val="none" w:sz="0" w:space="0" w:color="auto"/>
        <w:bottom w:val="none" w:sz="0" w:space="0" w:color="auto"/>
        <w:right w:val="none" w:sz="0" w:space="0" w:color="auto"/>
      </w:divBdr>
    </w:div>
    <w:div w:id="875195422">
      <w:bodyDiv w:val="1"/>
      <w:marLeft w:val="0"/>
      <w:marRight w:val="0"/>
      <w:marTop w:val="0"/>
      <w:marBottom w:val="0"/>
      <w:divBdr>
        <w:top w:val="none" w:sz="0" w:space="0" w:color="auto"/>
        <w:left w:val="none" w:sz="0" w:space="0" w:color="auto"/>
        <w:bottom w:val="none" w:sz="0" w:space="0" w:color="auto"/>
        <w:right w:val="none" w:sz="0" w:space="0" w:color="auto"/>
      </w:divBdr>
    </w:div>
    <w:div w:id="879980169">
      <w:bodyDiv w:val="1"/>
      <w:marLeft w:val="0"/>
      <w:marRight w:val="0"/>
      <w:marTop w:val="0"/>
      <w:marBottom w:val="0"/>
      <w:divBdr>
        <w:top w:val="none" w:sz="0" w:space="0" w:color="auto"/>
        <w:left w:val="none" w:sz="0" w:space="0" w:color="auto"/>
        <w:bottom w:val="none" w:sz="0" w:space="0" w:color="auto"/>
        <w:right w:val="none" w:sz="0" w:space="0" w:color="auto"/>
      </w:divBdr>
    </w:div>
    <w:div w:id="890069660">
      <w:bodyDiv w:val="1"/>
      <w:marLeft w:val="0"/>
      <w:marRight w:val="0"/>
      <w:marTop w:val="0"/>
      <w:marBottom w:val="0"/>
      <w:divBdr>
        <w:top w:val="none" w:sz="0" w:space="0" w:color="auto"/>
        <w:left w:val="none" w:sz="0" w:space="0" w:color="auto"/>
        <w:bottom w:val="none" w:sz="0" w:space="0" w:color="auto"/>
        <w:right w:val="none" w:sz="0" w:space="0" w:color="auto"/>
      </w:divBdr>
    </w:div>
    <w:div w:id="896476460">
      <w:bodyDiv w:val="1"/>
      <w:marLeft w:val="0"/>
      <w:marRight w:val="0"/>
      <w:marTop w:val="0"/>
      <w:marBottom w:val="0"/>
      <w:divBdr>
        <w:top w:val="none" w:sz="0" w:space="0" w:color="auto"/>
        <w:left w:val="none" w:sz="0" w:space="0" w:color="auto"/>
        <w:bottom w:val="none" w:sz="0" w:space="0" w:color="auto"/>
        <w:right w:val="none" w:sz="0" w:space="0" w:color="auto"/>
      </w:divBdr>
    </w:div>
    <w:div w:id="903219034">
      <w:bodyDiv w:val="1"/>
      <w:marLeft w:val="0"/>
      <w:marRight w:val="0"/>
      <w:marTop w:val="0"/>
      <w:marBottom w:val="0"/>
      <w:divBdr>
        <w:top w:val="none" w:sz="0" w:space="0" w:color="auto"/>
        <w:left w:val="none" w:sz="0" w:space="0" w:color="auto"/>
        <w:bottom w:val="none" w:sz="0" w:space="0" w:color="auto"/>
        <w:right w:val="none" w:sz="0" w:space="0" w:color="auto"/>
      </w:divBdr>
    </w:div>
    <w:div w:id="910967136">
      <w:bodyDiv w:val="1"/>
      <w:marLeft w:val="0"/>
      <w:marRight w:val="0"/>
      <w:marTop w:val="0"/>
      <w:marBottom w:val="0"/>
      <w:divBdr>
        <w:top w:val="none" w:sz="0" w:space="0" w:color="auto"/>
        <w:left w:val="none" w:sz="0" w:space="0" w:color="auto"/>
        <w:bottom w:val="none" w:sz="0" w:space="0" w:color="auto"/>
        <w:right w:val="none" w:sz="0" w:space="0" w:color="auto"/>
      </w:divBdr>
    </w:div>
    <w:div w:id="922832243">
      <w:bodyDiv w:val="1"/>
      <w:marLeft w:val="0"/>
      <w:marRight w:val="0"/>
      <w:marTop w:val="0"/>
      <w:marBottom w:val="0"/>
      <w:divBdr>
        <w:top w:val="none" w:sz="0" w:space="0" w:color="auto"/>
        <w:left w:val="none" w:sz="0" w:space="0" w:color="auto"/>
        <w:bottom w:val="none" w:sz="0" w:space="0" w:color="auto"/>
        <w:right w:val="none" w:sz="0" w:space="0" w:color="auto"/>
      </w:divBdr>
    </w:div>
    <w:div w:id="927159419">
      <w:bodyDiv w:val="1"/>
      <w:marLeft w:val="0"/>
      <w:marRight w:val="0"/>
      <w:marTop w:val="0"/>
      <w:marBottom w:val="0"/>
      <w:divBdr>
        <w:top w:val="none" w:sz="0" w:space="0" w:color="auto"/>
        <w:left w:val="none" w:sz="0" w:space="0" w:color="auto"/>
        <w:bottom w:val="none" w:sz="0" w:space="0" w:color="auto"/>
        <w:right w:val="none" w:sz="0" w:space="0" w:color="auto"/>
      </w:divBdr>
    </w:div>
    <w:div w:id="938023090">
      <w:bodyDiv w:val="1"/>
      <w:marLeft w:val="0"/>
      <w:marRight w:val="0"/>
      <w:marTop w:val="0"/>
      <w:marBottom w:val="0"/>
      <w:divBdr>
        <w:top w:val="none" w:sz="0" w:space="0" w:color="auto"/>
        <w:left w:val="none" w:sz="0" w:space="0" w:color="auto"/>
        <w:bottom w:val="none" w:sz="0" w:space="0" w:color="auto"/>
        <w:right w:val="none" w:sz="0" w:space="0" w:color="auto"/>
      </w:divBdr>
    </w:div>
    <w:div w:id="953055568">
      <w:bodyDiv w:val="1"/>
      <w:marLeft w:val="0"/>
      <w:marRight w:val="0"/>
      <w:marTop w:val="0"/>
      <w:marBottom w:val="0"/>
      <w:divBdr>
        <w:top w:val="none" w:sz="0" w:space="0" w:color="auto"/>
        <w:left w:val="none" w:sz="0" w:space="0" w:color="auto"/>
        <w:bottom w:val="none" w:sz="0" w:space="0" w:color="auto"/>
        <w:right w:val="none" w:sz="0" w:space="0" w:color="auto"/>
      </w:divBdr>
    </w:div>
    <w:div w:id="960845357">
      <w:bodyDiv w:val="1"/>
      <w:marLeft w:val="0"/>
      <w:marRight w:val="0"/>
      <w:marTop w:val="0"/>
      <w:marBottom w:val="0"/>
      <w:divBdr>
        <w:top w:val="none" w:sz="0" w:space="0" w:color="auto"/>
        <w:left w:val="none" w:sz="0" w:space="0" w:color="auto"/>
        <w:bottom w:val="none" w:sz="0" w:space="0" w:color="auto"/>
        <w:right w:val="none" w:sz="0" w:space="0" w:color="auto"/>
      </w:divBdr>
    </w:div>
    <w:div w:id="961571472">
      <w:bodyDiv w:val="1"/>
      <w:marLeft w:val="0"/>
      <w:marRight w:val="0"/>
      <w:marTop w:val="0"/>
      <w:marBottom w:val="0"/>
      <w:divBdr>
        <w:top w:val="none" w:sz="0" w:space="0" w:color="auto"/>
        <w:left w:val="none" w:sz="0" w:space="0" w:color="auto"/>
        <w:bottom w:val="none" w:sz="0" w:space="0" w:color="auto"/>
        <w:right w:val="none" w:sz="0" w:space="0" w:color="auto"/>
      </w:divBdr>
    </w:div>
    <w:div w:id="977494578">
      <w:bodyDiv w:val="1"/>
      <w:marLeft w:val="0"/>
      <w:marRight w:val="0"/>
      <w:marTop w:val="0"/>
      <w:marBottom w:val="0"/>
      <w:divBdr>
        <w:top w:val="none" w:sz="0" w:space="0" w:color="auto"/>
        <w:left w:val="none" w:sz="0" w:space="0" w:color="auto"/>
        <w:bottom w:val="none" w:sz="0" w:space="0" w:color="auto"/>
        <w:right w:val="none" w:sz="0" w:space="0" w:color="auto"/>
      </w:divBdr>
    </w:div>
    <w:div w:id="981738714">
      <w:bodyDiv w:val="1"/>
      <w:marLeft w:val="0"/>
      <w:marRight w:val="0"/>
      <w:marTop w:val="0"/>
      <w:marBottom w:val="0"/>
      <w:divBdr>
        <w:top w:val="none" w:sz="0" w:space="0" w:color="auto"/>
        <w:left w:val="none" w:sz="0" w:space="0" w:color="auto"/>
        <w:bottom w:val="none" w:sz="0" w:space="0" w:color="auto"/>
        <w:right w:val="none" w:sz="0" w:space="0" w:color="auto"/>
      </w:divBdr>
    </w:div>
    <w:div w:id="982613424">
      <w:bodyDiv w:val="1"/>
      <w:marLeft w:val="0"/>
      <w:marRight w:val="0"/>
      <w:marTop w:val="0"/>
      <w:marBottom w:val="0"/>
      <w:divBdr>
        <w:top w:val="none" w:sz="0" w:space="0" w:color="auto"/>
        <w:left w:val="none" w:sz="0" w:space="0" w:color="auto"/>
        <w:bottom w:val="none" w:sz="0" w:space="0" w:color="auto"/>
        <w:right w:val="none" w:sz="0" w:space="0" w:color="auto"/>
      </w:divBdr>
    </w:div>
    <w:div w:id="988945195">
      <w:bodyDiv w:val="1"/>
      <w:marLeft w:val="0"/>
      <w:marRight w:val="0"/>
      <w:marTop w:val="0"/>
      <w:marBottom w:val="0"/>
      <w:divBdr>
        <w:top w:val="none" w:sz="0" w:space="0" w:color="auto"/>
        <w:left w:val="none" w:sz="0" w:space="0" w:color="auto"/>
        <w:bottom w:val="none" w:sz="0" w:space="0" w:color="auto"/>
        <w:right w:val="none" w:sz="0" w:space="0" w:color="auto"/>
      </w:divBdr>
    </w:div>
    <w:div w:id="990016305">
      <w:bodyDiv w:val="1"/>
      <w:marLeft w:val="0"/>
      <w:marRight w:val="0"/>
      <w:marTop w:val="0"/>
      <w:marBottom w:val="0"/>
      <w:divBdr>
        <w:top w:val="none" w:sz="0" w:space="0" w:color="auto"/>
        <w:left w:val="none" w:sz="0" w:space="0" w:color="auto"/>
        <w:bottom w:val="none" w:sz="0" w:space="0" w:color="auto"/>
        <w:right w:val="none" w:sz="0" w:space="0" w:color="auto"/>
      </w:divBdr>
    </w:div>
    <w:div w:id="992299266">
      <w:bodyDiv w:val="1"/>
      <w:marLeft w:val="0"/>
      <w:marRight w:val="0"/>
      <w:marTop w:val="0"/>
      <w:marBottom w:val="0"/>
      <w:divBdr>
        <w:top w:val="none" w:sz="0" w:space="0" w:color="auto"/>
        <w:left w:val="none" w:sz="0" w:space="0" w:color="auto"/>
        <w:bottom w:val="none" w:sz="0" w:space="0" w:color="auto"/>
        <w:right w:val="none" w:sz="0" w:space="0" w:color="auto"/>
      </w:divBdr>
    </w:div>
    <w:div w:id="992755045">
      <w:bodyDiv w:val="1"/>
      <w:marLeft w:val="0"/>
      <w:marRight w:val="0"/>
      <w:marTop w:val="0"/>
      <w:marBottom w:val="0"/>
      <w:divBdr>
        <w:top w:val="none" w:sz="0" w:space="0" w:color="auto"/>
        <w:left w:val="none" w:sz="0" w:space="0" w:color="auto"/>
        <w:bottom w:val="none" w:sz="0" w:space="0" w:color="auto"/>
        <w:right w:val="none" w:sz="0" w:space="0" w:color="auto"/>
      </w:divBdr>
    </w:div>
    <w:div w:id="993486263">
      <w:bodyDiv w:val="1"/>
      <w:marLeft w:val="0"/>
      <w:marRight w:val="0"/>
      <w:marTop w:val="0"/>
      <w:marBottom w:val="0"/>
      <w:divBdr>
        <w:top w:val="none" w:sz="0" w:space="0" w:color="auto"/>
        <w:left w:val="none" w:sz="0" w:space="0" w:color="auto"/>
        <w:bottom w:val="none" w:sz="0" w:space="0" w:color="auto"/>
        <w:right w:val="none" w:sz="0" w:space="0" w:color="auto"/>
      </w:divBdr>
    </w:div>
    <w:div w:id="999499152">
      <w:bodyDiv w:val="1"/>
      <w:marLeft w:val="0"/>
      <w:marRight w:val="0"/>
      <w:marTop w:val="0"/>
      <w:marBottom w:val="0"/>
      <w:divBdr>
        <w:top w:val="none" w:sz="0" w:space="0" w:color="auto"/>
        <w:left w:val="none" w:sz="0" w:space="0" w:color="auto"/>
        <w:bottom w:val="none" w:sz="0" w:space="0" w:color="auto"/>
        <w:right w:val="none" w:sz="0" w:space="0" w:color="auto"/>
      </w:divBdr>
    </w:div>
    <w:div w:id="1005211779">
      <w:bodyDiv w:val="1"/>
      <w:marLeft w:val="0"/>
      <w:marRight w:val="0"/>
      <w:marTop w:val="0"/>
      <w:marBottom w:val="0"/>
      <w:divBdr>
        <w:top w:val="none" w:sz="0" w:space="0" w:color="auto"/>
        <w:left w:val="none" w:sz="0" w:space="0" w:color="auto"/>
        <w:bottom w:val="none" w:sz="0" w:space="0" w:color="auto"/>
        <w:right w:val="none" w:sz="0" w:space="0" w:color="auto"/>
      </w:divBdr>
    </w:div>
    <w:div w:id="1012416723">
      <w:bodyDiv w:val="1"/>
      <w:marLeft w:val="0"/>
      <w:marRight w:val="0"/>
      <w:marTop w:val="0"/>
      <w:marBottom w:val="0"/>
      <w:divBdr>
        <w:top w:val="none" w:sz="0" w:space="0" w:color="auto"/>
        <w:left w:val="none" w:sz="0" w:space="0" w:color="auto"/>
        <w:bottom w:val="none" w:sz="0" w:space="0" w:color="auto"/>
        <w:right w:val="none" w:sz="0" w:space="0" w:color="auto"/>
      </w:divBdr>
    </w:div>
    <w:div w:id="1017274383">
      <w:bodyDiv w:val="1"/>
      <w:marLeft w:val="0"/>
      <w:marRight w:val="0"/>
      <w:marTop w:val="0"/>
      <w:marBottom w:val="0"/>
      <w:divBdr>
        <w:top w:val="none" w:sz="0" w:space="0" w:color="auto"/>
        <w:left w:val="none" w:sz="0" w:space="0" w:color="auto"/>
        <w:bottom w:val="none" w:sz="0" w:space="0" w:color="auto"/>
        <w:right w:val="none" w:sz="0" w:space="0" w:color="auto"/>
      </w:divBdr>
    </w:div>
    <w:div w:id="1020856107">
      <w:bodyDiv w:val="1"/>
      <w:marLeft w:val="0"/>
      <w:marRight w:val="0"/>
      <w:marTop w:val="0"/>
      <w:marBottom w:val="0"/>
      <w:divBdr>
        <w:top w:val="none" w:sz="0" w:space="0" w:color="auto"/>
        <w:left w:val="none" w:sz="0" w:space="0" w:color="auto"/>
        <w:bottom w:val="none" w:sz="0" w:space="0" w:color="auto"/>
        <w:right w:val="none" w:sz="0" w:space="0" w:color="auto"/>
      </w:divBdr>
    </w:div>
    <w:div w:id="1045448117">
      <w:bodyDiv w:val="1"/>
      <w:marLeft w:val="0"/>
      <w:marRight w:val="0"/>
      <w:marTop w:val="0"/>
      <w:marBottom w:val="0"/>
      <w:divBdr>
        <w:top w:val="none" w:sz="0" w:space="0" w:color="auto"/>
        <w:left w:val="none" w:sz="0" w:space="0" w:color="auto"/>
        <w:bottom w:val="none" w:sz="0" w:space="0" w:color="auto"/>
        <w:right w:val="none" w:sz="0" w:space="0" w:color="auto"/>
      </w:divBdr>
    </w:div>
    <w:div w:id="1050110769">
      <w:bodyDiv w:val="1"/>
      <w:marLeft w:val="0"/>
      <w:marRight w:val="0"/>
      <w:marTop w:val="0"/>
      <w:marBottom w:val="0"/>
      <w:divBdr>
        <w:top w:val="none" w:sz="0" w:space="0" w:color="auto"/>
        <w:left w:val="none" w:sz="0" w:space="0" w:color="auto"/>
        <w:bottom w:val="none" w:sz="0" w:space="0" w:color="auto"/>
        <w:right w:val="none" w:sz="0" w:space="0" w:color="auto"/>
      </w:divBdr>
    </w:div>
    <w:div w:id="1060519262">
      <w:bodyDiv w:val="1"/>
      <w:marLeft w:val="0"/>
      <w:marRight w:val="0"/>
      <w:marTop w:val="0"/>
      <w:marBottom w:val="0"/>
      <w:divBdr>
        <w:top w:val="none" w:sz="0" w:space="0" w:color="auto"/>
        <w:left w:val="none" w:sz="0" w:space="0" w:color="auto"/>
        <w:bottom w:val="none" w:sz="0" w:space="0" w:color="auto"/>
        <w:right w:val="none" w:sz="0" w:space="0" w:color="auto"/>
      </w:divBdr>
    </w:div>
    <w:div w:id="1077095746">
      <w:bodyDiv w:val="1"/>
      <w:marLeft w:val="0"/>
      <w:marRight w:val="0"/>
      <w:marTop w:val="0"/>
      <w:marBottom w:val="0"/>
      <w:divBdr>
        <w:top w:val="none" w:sz="0" w:space="0" w:color="auto"/>
        <w:left w:val="none" w:sz="0" w:space="0" w:color="auto"/>
        <w:bottom w:val="none" w:sz="0" w:space="0" w:color="auto"/>
        <w:right w:val="none" w:sz="0" w:space="0" w:color="auto"/>
      </w:divBdr>
    </w:div>
    <w:div w:id="1079403138">
      <w:bodyDiv w:val="1"/>
      <w:marLeft w:val="0"/>
      <w:marRight w:val="0"/>
      <w:marTop w:val="0"/>
      <w:marBottom w:val="0"/>
      <w:divBdr>
        <w:top w:val="none" w:sz="0" w:space="0" w:color="auto"/>
        <w:left w:val="none" w:sz="0" w:space="0" w:color="auto"/>
        <w:bottom w:val="none" w:sz="0" w:space="0" w:color="auto"/>
        <w:right w:val="none" w:sz="0" w:space="0" w:color="auto"/>
      </w:divBdr>
    </w:div>
    <w:div w:id="1092357544">
      <w:bodyDiv w:val="1"/>
      <w:marLeft w:val="0"/>
      <w:marRight w:val="0"/>
      <w:marTop w:val="0"/>
      <w:marBottom w:val="0"/>
      <w:divBdr>
        <w:top w:val="none" w:sz="0" w:space="0" w:color="auto"/>
        <w:left w:val="none" w:sz="0" w:space="0" w:color="auto"/>
        <w:bottom w:val="none" w:sz="0" w:space="0" w:color="auto"/>
        <w:right w:val="none" w:sz="0" w:space="0" w:color="auto"/>
      </w:divBdr>
    </w:div>
    <w:div w:id="1094202447">
      <w:bodyDiv w:val="1"/>
      <w:marLeft w:val="0"/>
      <w:marRight w:val="0"/>
      <w:marTop w:val="0"/>
      <w:marBottom w:val="0"/>
      <w:divBdr>
        <w:top w:val="none" w:sz="0" w:space="0" w:color="auto"/>
        <w:left w:val="none" w:sz="0" w:space="0" w:color="auto"/>
        <w:bottom w:val="none" w:sz="0" w:space="0" w:color="auto"/>
        <w:right w:val="none" w:sz="0" w:space="0" w:color="auto"/>
      </w:divBdr>
    </w:div>
    <w:div w:id="1098674709">
      <w:bodyDiv w:val="1"/>
      <w:marLeft w:val="0"/>
      <w:marRight w:val="0"/>
      <w:marTop w:val="0"/>
      <w:marBottom w:val="0"/>
      <w:divBdr>
        <w:top w:val="none" w:sz="0" w:space="0" w:color="auto"/>
        <w:left w:val="none" w:sz="0" w:space="0" w:color="auto"/>
        <w:bottom w:val="none" w:sz="0" w:space="0" w:color="auto"/>
        <w:right w:val="none" w:sz="0" w:space="0" w:color="auto"/>
      </w:divBdr>
    </w:div>
    <w:div w:id="1107315369">
      <w:bodyDiv w:val="1"/>
      <w:marLeft w:val="0"/>
      <w:marRight w:val="0"/>
      <w:marTop w:val="0"/>
      <w:marBottom w:val="0"/>
      <w:divBdr>
        <w:top w:val="none" w:sz="0" w:space="0" w:color="auto"/>
        <w:left w:val="none" w:sz="0" w:space="0" w:color="auto"/>
        <w:bottom w:val="none" w:sz="0" w:space="0" w:color="auto"/>
        <w:right w:val="none" w:sz="0" w:space="0" w:color="auto"/>
      </w:divBdr>
    </w:div>
    <w:div w:id="1108043596">
      <w:bodyDiv w:val="1"/>
      <w:marLeft w:val="0"/>
      <w:marRight w:val="0"/>
      <w:marTop w:val="0"/>
      <w:marBottom w:val="0"/>
      <w:divBdr>
        <w:top w:val="none" w:sz="0" w:space="0" w:color="auto"/>
        <w:left w:val="none" w:sz="0" w:space="0" w:color="auto"/>
        <w:bottom w:val="none" w:sz="0" w:space="0" w:color="auto"/>
        <w:right w:val="none" w:sz="0" w:space="0" w:color="auto"/>
      </w:divBdr>
    </w:div>
    <w:div w:id="1118336756">
      <w:bodyDiv w:val="1"/>
      <w:marLeft w:val="0"/>
      <w:marRight w:val="0"/>
      <w:marTop w:val="0"/>
      <w:marBottom w:val="0"/>
      <w:divBdr>
        <w:top w:val="none" w:sz="0" w:space="0" w:color="auto"/>
        <w:left w:val="none" w:sz="0" w:space="0" w:color="auto"/>
        <w:bottom w:val="none" w:sz="0" w:space="0" w:color="auto"/>
        <w:right w:val="none" w:sz="0" w:space="0" w:color="auto"/>
      </w:divBdr>
    </w:div>
    <w:div w:id="1126969660">
      <w:bodyDiv w:val="1"/>
      <w:marLeft w:val="0"/>
      <w:marRight w:val="0"/>
      <w:marTop w:val="0"/>
      <w:marBottom w:val="0"/>
      <w:divBdr>
        <w:top w:val="none" w:sz="0" w:space="0" w:color="auto"/>
        <w:left w:val="none" w:sz="0" w:space="0" w:color="auto"/>
        <w:bottom w:val="none" w:sz="0" w:space="0" w:color="auto"/>
        <w:right w:val="none" w:sz="0" w:space="0" w:color="auto"/>
      </w:divBdr>
    </w:div>
    <w:div w:id="1127625899">
      <w:bodyDiv w:val="1"/>
      <w:marLeft w:val="0"/>
      <w:marRight w:val="0"/>
      <w:marTop w:val="0"/>
      <w:marBottom w:val="0"/>
      <w:divBdr>
        <w:top w:val="none" w:sz="0" w:space="0" w:color="auto"/>
        <w:left w:val="none" w:sz="0" w:space="0" w:color="auto"/>
        <w:bottom w:val="none" w:sz="0" w:space="0" w:color="auto"/>
        <w:right w:val="none" w:sz="0" w:space="0" w:color="auto"/>
      </w:divBdr>
    </w:div>
    <w:div w:id="1127746920">
      <w:bodyDiv w:val="1"/>
      <w:marLeft w:val="0"/>
      <w:marRight w:val="0"/>
      <w:marTop w:val="0"/>
      <w:marBottom w:val="0"/>
      <w:divBdr>
        <w:top w:val="none" w:sz="0" w:space="0" w:color="auto"/>
        <w:left w:val="none" w:sz="0" w:space="0" w:color="auto"/>
        <w:bottom w:val="none" w:sz="0" w:space="0" w:color="auto"/>
        <w:right w:val="none" w:sz="0" w:space="0" w:color="auto"/>
      </w:divBdr>
    </w:div>
    <w:div w:id="1128932274">
      <w:bodyDiv w:val="1"/>
      <w:marLeft w:val="0"/>
      <w:marRight w:val="0"/>
      <w:marTop w:val="0"/>
      <w:marBottom w:val="0"/>
      <w:divBdr>
        <w:top w:val="none" w:sz="0" w:space="0" w:color="auto"/>
        <w:left w:val="none" w:sz="0" w:space="0" w:color="auto"/>
        <w:bottom w:val="none" w:sz="0" w:space="0" w:color="auto"/>
        <w:right w:val="none" w:sz="0" w:space="0" w:color="auto"/>
      </w:divBdr>
    </w:div>
    <w:div w:id="1129662658">
      <w:bodyDiv w:val="1"/>
      <w:marLeft w:val="0"/>
      <w:marRight w:val="0"/>
      <w:marTop w:val="0"/>
      <w:marBottom w:val="0"/>
      <w:divBdr>
        <w:top w:val="none" w:sz="0" w:space="0" w:color="auto"/>
        <w:left w:val="none" w:sz="0" w:space="0" w:color="auto"/>
        <w:bottom w:val="none" w:sz="0" w:space="0" w:color="auto"/>
        <w:right w:val="none" w:sz="0" w:space="0" w:color="auto"/>
      </w:divBdr>
    </w:div>
    <w:div w:id="1144274071">
      <w:bodyDiv w:val="1"/>
      <w:marLeft w:val="0"/>
      <w:marRight w:val="0"/>
      <w:marTop w:val="0"/>
      <w:marBottom w:val="0"/>
      <w:divBdr>
        <w:top w:val="none" w:sz="0" w:space="0" w:color="auto"/>
        <w:left w:val="none" w:sz="0" w:space="0" w:color="auto"/>
        <w:bottom w:val="none" w:sz="0" w:space="0" w:color="auto"/>
        <w:right w:val="none" w:sz="0" w:space="0" w:color="auto"/>
      </w:divBdr>
    </w:div>
    <w:div w:id="1163617583">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73882949">
      <w:bodyDiv w:val="1"/>
      <w:marLeft w:val="0"/>
      <w:marRight w:val="0"/>
      <w:marTop w:val="0"/>
      <w:marBottom w:val="0"/>
      <w:divBdr>
        <w:top w:val="none" w:sz="0" w:space="0" w:color="auto"/>
        <w:left w:val="none" w:sz="0" w:space="0" w:color="auto"/>
        <w:bottom w:val="none" w:sz="0" w:space="0" w:color="auto"/>
        <w:right w:val="none" w:sz="0" w:space="0" w:color="auto"/>
      </w:divBdr>
    </w:div>
    <w:div w:id="1186361172">
      <w:bodyDiv w:val="1"/>
      <w:marLeft w:val="0"/>
      <w:marRight w:val="0"/>
      <w:marTop w:val="0"/>
      <w:marBottom w:val="0"/>
      <w:divBdr>
        <w:top w:val="none" w:sz="0" w:space="0" w:color="auto"/>
        <w:left w:val="none" w:sz="0" w:space="0" w:color="auto"/>
        <w:bottom w:val="none" w:sz="0" w:space="0" w:color="auto"/>
        <w:right w:val="none" w:sz="0" w:space="0" w:color="auto"/>
      </w:divBdr>
    </w:div>
    <w:div w:id="1188956046">
      <w:bodyDiv w:val="1"/>
      <w:marLeft w:val="0"/>
      <w:marRight w:val="0"/>
      <w:marTop w:val="0"/>
      <w:marBottom w:val="0"/>
      <w:divBdr>
        <w:top w:val="none" w:sz="0" w:space="0" w:color="auto"/>
        <w:left w:val="none" w:sz="0" w:space="0" w:color="auto"/>
        <w:bottom w:val="none" w:sz="0" w:space="0" w:color="auto"/>
        <w:right w:val="none" w:sz="0" w:space="0" w:color="auto"/>
      </w:divBdr>
    </w:div>
    <w:div w:id="1189877429">
      <w:bodyDiv w:val="1"/>
      <w:marLeft w:val="0"/>
      <w:marRight w:val="0"/>
      <w:marTop w:val="0"/>
      <w:marBottom w:val="0"/>
      <w:divBdr>
        <w:top w:val="none" w:sz="0" w:space="0" w:color="auto"/>
        <w:left w:val="none" w:sz="0" w:space="0" w:color="auto"/>
        <w:bottom w:val="none" w:sz="0" w:space="0" w:color="auto"/>
        <w:right w:val="none" w:sz="0" w:space="0" w:color="auto"/>
      </w:divBdr>
    </w:div>
    <w:div w:id="1199389493">
      <w:bodyDiv w:val="1"/>
      <w:marLeft w:val="0"/>
      <w:marRight w:val="0"/>
      <w:marTop w:val="0"/>
      <w:marBottom w:val="0"/>
      <w:divBdr>
        <w:top w:val="none" w:sz="0" w:space="0" w:color="auto"/>
        <w:left w:val="none" w:sz="0" w:space="0" w:color="auto"/>
        <w:bottom w:val="none" w:sz="0" w:space="0" w:color="auto"/>
        <w:right w:val="none" w:sz="0" w:space="0" w:color="auto"/>
      </w:divBdr>
    </w:div>
    <w:div w:id="1240989879">
      <w:bodyDiv w:val="1"/>
      <w:marLeft w:val="0"/>
      <w:marRight w:val="0"/>
      <w:marTop w:val="0"/>
      <w:marBottom w:val="0"/>
      <w:divBdr>
        <w:top w:val="none" w:sz="0" w:space="0" w:color="auto"/>
        <w:left w:val="none" w:sz="0" w:space="0" w:color="auto"/>
        <w:bottom w:val="none" w:sz="0" w:space="0" w:color="auto"/>
        <w:right w:val="none" w:sz="0" w:space="0" w:color="auto"/>
      </w:divBdr>
    </w:div>
    <w:div w:id="1260406320">
      <w:bodyDiv w:val="1"/>
      <w:marLeft w:val="0"/>
      <w:marRight w:val="0"/>
      <w:marTop w:val="0"/>
      <w:marBottom w:val="0"/>
      <w:divBdr>
        <w:top w:val="none" w:sz="0" w:space="0" w:color="auto"/>
        <w:left w:val="none" w:sz="0" w:space="0" w:color="auto"/>
        <w:bottom w:val="none" w:sz="0" w:space="0" w:color="auto"/>
        <w:right w:val="none" w:sz="0" w:space="0" w:color="auto"/>
      </w:divBdr>
    </w:div>
    <w:div w:id="1260869687">
      <w:bodyDiv w:val="1"/>
      <w:marLeft w:val="0"/>
      <w:marRight w:val="0"/>
      <w:marTop w:val="0"/>
      <w:marBottom w:val="0"/>
      <w:divBdr>
        <w:top w:val="none" w:sz="0" w:space="0" w:color="auto"/>
        <w:left w:val="none" w:sz="0" w:space="0" w:color="auto"/>
        <w:bottom w:val="none" w:sz="0" w:space="0" w:color="auto"/>
        <w:right w:val="none" w:sz="0" w:space="0" w:color="auto"/>
      </w:divBdr>
    </w:div>
    <w:div w:id="1263799751">
      <w:bodyDiv w:val="1"/>
      <w:marLeft w:val="0"/>
      <w:marRight w:val="0"/>
      <w:marTop w:val="0"/>
      <w:marBottom w:val="0"/>
      <w:divBdr>
        <w:top w:val="none" w:sz="0" w:space="0" w:color="auto"/>
        <w:left w:val="none" w:sz="0" w:space="0" w:color="auto"/>
        <w:bottom w:val="none" w:sz="0" w:space="0" w:color="auto"/>
        <w:right w:val="none" w:sz="0" w:space="0" w:color="auto"/>
      </w:divBdr>
    </w:div>
    <w:div w:id="1264071600">
      <w:bodyDiv w:val="1"/>
      <w:marLeft w:val="0"/>
      <w:marRight w:val="0"/>
      <w:marTop w:val="0"/>
      <w:marBottom w:val="0"/>
      <w:divBdr>
        <w:top w:val="none" w:sz="0" w:space="0" w:color="auto"/>
        <w:left w:val="none" w:sz="0" w:space="0" w:color="auto"/>
        <w:bottom w:val="none" w:sz="0" w:space="0" w:color="auto"/>
        <w:right w:val="none" w:sz="0" w:space="0" w:color="auto"/>
      </w:divBdr>
    </w:div>
    <w:div w:id="1285774138">
      <w:bodyDiv w:val="1"/>
      <w:marLeft w:val="0"/>
      <w:marRight w:val="0"/>
      <w:marTop w:val="0"/>
      <w:marBottom w:val="0"/>
      <w:divBdr>
        <w:top w:val="none" w:sz="0" w:space="0" w:color="auto"/>
        <w:left w:val="none" w:sz="0" w:space="0" w:color="auto"/>
        <w:bottom w:val="none" w:sz="0" w:space="0" w:color="auto"/>
        <w:right w:val="none" w:sz="0" w:space="0" w:color="auto"/>
      </w:divBdr>
    </w:div>
    <w:div w:id="1286547073">
      <w:bodyDiv w:val="1"/>
      <w:marLeft w:val="0"/>
      <w:marRight w:val="0"/>
      <w:marTop w:val="0"/>
      <w:marBottom w:val="0"/>
      <w:divBdr>
        <w:top w:val="none" w:sz="0" w:space="0" w:color="auto"/>
        <w:left w:val="none" w:sz="0" w:space="0" w:color="auto"/>
        <w:bottom w:val="none" w:sz="0" w:space="0" w:color="auto"/>
        <w:right w:val="none" w:sz="0" w:space="0" w:color="auto"/>
      </w:divBdr>
    </w:div>
    <w:div w:id="1295676775">
      <w:bodyDiv w:val="1"/>
      <w:marLeft w:val="0"/>
      <w:marRight w:val="0"/>
      <w:marTop w:val="0"/>
      <w:marBottom w:val="0"/>
      <w:divBdr>
        <w:top w:val="none" w:sz="0" w:space="0" w:color="auto"/>
        <w:left w:val="none" w:sz="0" w:space="0" w:color="auto"/>
        <w:bottom w:val="none" w:sz="0" w:space="0" w:color="auto"/>
        <w:right w:val="none" w:sz="0" w:space="0" w:color="auto"/>
      </w:divBdr>
    </w:div>
    <w:div w:id="1297295704">
      <w:bodyDiv w:val="1"/>
      <w:marLeft w:val="0"/>
      <w:marRight w:val="0"/>
      <w:marTop w:val="0"/>
      <w:marBottom w:val="0"/>
      <w:divBdr>
        <w:top w:val="none" w:sz="0" w:space="0" w:color="auto"/>
        <w:left w:val="none" w:sz="0" w:space="0" w:color="auto"/>
        <w:bottom w:val="none" w:sz="0" w:space="0" w:color="auto"/>
        <w:right w:val="none" w:sz="0" w:space="0" w:color="auto"/>
      </w:divBdr>
    </w:div>
    <w:div w:id="1315379025">
      <w:bodyDiv w:val="1"/>
      <w:marLeft w:val="0"/>
      <w:marRight w:val="0"/>
      <w:marTop w:val="0"/>
      <w:marBottom w:val="0"/>
      <w:divBdr>
        <w:top w:val="none" w:sz="0" w:space="0" w:color="auto"/>
        <w:left w:val="none" w:sz="0" w:space="0" w:color="auto"/>
        <w:bottom w:val="none" w:sz="0" w:space="0" w:color="auto"/>
        <w:right w:val="none" w:sz="0" w:space="0" w:color="auto"/>
      </w:divBdr>
    </w:div>
    <w:div w:id="1321928551">
      <w:bodyDiv w:val="1"/>
      <w:marLeft w:val="0"/>
      <w:marRight w:val="0"/>
      <w:marTop w:val="0"/>
      <w:marBottom w:val="0"/>
      <w:divBdr>
        <w:top w:val="none" w:sz="0" w:space="0" w:color="auto"/>
        <w:left w:val="none" w:sz="0" w:space="0" w:color="auto"/>
        <w:bottom w:val="none" w:sz="0" w:space="0" w:color="auto"/>
        <w:right w:val="none" w:sz="0" w:space="0" w:color="auto"/>
      </w:divBdr>
    </w:div>
    <w:div w:id="1322464985">
      <w:bodyDiv w:val="1"/>
      <w:marLeft w:val="0"/>
      <w:marRight w:val="0"/>
      <w:marTop w:val="0"/>
      <w:marBottom w:val="0"/>
      <w:divBdr>
        <w:top w:val="none" w:sz="0" w:space="0" w:color="auto"/>
        <w:left w:val="none" w:sz="0" w:space="0" w:color="auto"/>
        <w:bottom w:val="none" w:sz="0" w:space="0" w:color="auto"/>
        <w:right w:val="none" w:sz="0" w:space="0" w:color="auto"/>
      </w:divBdr>
    </w:div>
    <w:div w:id="1328247714">
      <w:bodyDiv w:val="1"/>
      <w:marLeft w:val="0"/>
      <w:marRight w:val="0"/>
      <w:marTop w:val="0"/>
      <w:marBottom w:val="0"/>
      <w:divBdr>
        <w:top w:val="none" w:sz="0" w:space="0" w:color="auto"/>
        <w:left w:val="none" w:sz="0" w:space="0" w:color="auto"/>
        <w:bottom w:val="none" w:sz="0" w:space="0" w:color="auto"/>
        <w:right w:val="none" w:sz="0" w:space="0" w:color="auto"/>
      </w:divBdr>
    </w:div>
    <w:div w:id="1333071753">
      <w:bodyDiv w:val="1"/>
      <w:marLeft w:val="0"/>
      <w:marRight w:val="0"/>
      <w:marTop w:val="0"/>
      <w:marBottom w:val="0"/>
      <w:divBdr>
        <w:top w:val="none" w:sz="0" w:space="0" w:color="auto"/>
        <w:left w:val="none" w:sz="0" w:space="0" w:color="auto"/>
        <w:bottom w:val="none" w:sz="0" w:space="0" w:color="auto"/>
        <w:right w:val="none" w:sz="0" w:space="0" w:color="auto"/>
      </w:divBdr>
    </w:div>
    <w:div w:id="1363172516">
      <w:bodyDiv w:val="1"/>
      <w:marLeft w:val="0"/>
      <w:marRight w:val="0"/>
      <w:marTop w:val="0"/>
      <w:marBottom w:val="0"/>
      <w:divBdr>
        <w:top w:val="none" w:sz="0" w:space="0" w:color="auto"/>
        <w:left w:val="none" w:sz="0" w:space="0" w:color="auto"/>
        <w:bottom w:val="none" w:sz="0" w:space="0" w:color="auto"/>
        <w:right w:val="none" w:sz="0" w:space="0" w:color="auto"/>
      </w:divBdr>
    </w:div>
    <w:div w:id="1363244234">
      <w:bodyDiv w:val="1"/>
      <w:marLeft w:val="0"/>
      <w:marRight w:val="0"/>
      <w:marTop w:val="0"/>
      <w:marBottom w:val="0"/>
      <w:divBdr>
        <w:top w:val="none" w:sz="0" w:space="0" w:color="auto"/>
        <w:left w:val="none" w:sz="0" w:space="0" w:color="auto"/>
        <w:bottom w:val="none" w:sz="0" w:space="0" w:color="auto"/>
        <w:right w:val="none" w:sz="0" w:space="0" w:color="auto"/>
      </w:divBdr>
    </w:div>
    <w:div w:id="1363747102">
      <w:bodyDiv w:val="1"/>
      <w:marLeft w:val="0"/>
      <w:marRight w:val="0"/>
      <w:marTop w:val="0"/>
      <w:marBottom w:val="0"/>
      <w:divBdr>
        <w:top w:val="none" w:sz="0" w:space="0" w:color="auto"/>
        <w:left w:val="none" w:sz="0" w:space="0" w:color="auto"/>
        <w:bottom w:val="none" w:sz="0" w:space="0" w:color="auto"/>
        <w:right w:val="none" w:sz="0" w:space="0" w:color="auto"/>
      </w:divBdr>
    </w:div>
    <w:div w:id="1364792685">
      <w:bodyDiv w:val="1"/>
      <w:marLeft w:val="0"/>
      <w:marRight w:val="0"/>
      <w:marTop w:val="0"/>
      <w:marBottom w:val="0"/>
      <w:divBdr>
        <w:top w:val="none" w:sz="0" w:space="0" w:color="auto"/>
        <w:left w:val="none" w:sz="0" w:space="0" w:color="auto"/>
        <w:bottom w:val="none" w:sz="0" w:space="0" w:color="auto"/>
        <w:right w:val="none" w:sz="0" w:space="0" w:color="auto"/>
      </w:divBdr>
    </w:div>
    <w:div w:id="1368019323">
      <w:bodyDiv w:val="1"/>
      <w:marLeft w:val="0"/>
      <w:marRight w:val="0"/>
      <w:marTop w:val="0"/>
      <w:marBottom w:val="0"/>
      <w:divBdr>
        <w:top w:val="none" w:sz="0" w:space="0" w:color="auto"/>
        <w:left w:val="none" w:sz="0" w:space="0" w:color="auto"/>
        <w:bottom w:val="none" w:sz="0" w:space="0" w:color="auto"/>
        <w:right w:val="none" w:sz="0" w:space="0" w:color="auto"/>
      </w:divBdr>
    </w:div>
    <w:div w:id="1371689147">
      <w:bodyDiv w:val="1"/>
      <w:marLeft w:val="0"/>
      <w:marRight w:val="0"/>
      <w:marTop w:val="0"/>
      <w:marBottom w:val="0"/>
      <w:divBdr>
        <w:top w:val="none" w:sz="0" w:space="0" w:color="auto"/>
        <w:left w:val="none" w:sz="0" w:space="0" w:color="auto"/>
        <w:bottom w:val="none" w:sz="0" w:space="0" w:color="auto"/>
        <w:right w:val="none" w:sz="0" w:space="0" w:color="auto"/>
      </w:divBdr>
    </w:div>
    <w:div w:id="1382632554">
      <w:bodyDiv w:val="1"/>
      <w:marLeft w:val="0"/>
      <w:marRight w:val="0"/>
      <w:marTop w:val="0"/>
      <w:marBottom w:val="0"/>
      <w:divBdr>
        <w:top w:val="none" w:sz="0" w:space="0" w:color="auto"/>
        <w:left w:val="none" w:sz="0" w:space="0" w:color="auto"/>
        <w:bottom w:val="none" w:sz="0" w:space="0" w:color="auto"/>
        <w:right w:val="none" w:sz="0" w:space="0" w:color="auto"/>
      </w:divBdr>
    </w:div>
    <w:div w:id="1389453309">
      <w:bodyDiv w:val="1"/>
      <w:marLeft w:val="0"/>
      <w:marRight w:val="0"/>
      <w:marTop w:val="0"/>
      <w:marBottom w:val="0"/>
      <w:divBdr>
        <w:top w:val="none" w:sz="0" w:space="0" w:color="auto"/>
        <w:left w:val="none" w:sz="0" w:space="0" w:color="auto"/>
        <w:bottom w:val="none" w:sz="0" w:space="0" w:color="auto"/>
        <w:right w:val="none" w:sz="0" w:space="0" w:color="auto"/>
      </w:divBdr>
    </w:div>
    <w:div w:id="1395271274">
      <w:bodyDiv w:val="1"/>
      <w:marLeft w:val="0"/>
      <w:marRight w:val="0"/>
      <w:marTop w:val="0"/>
      <w:marBottom w:val="0"/>
      <w:divBdr>
        <w:top w:val="none" w:sz="0" w:space="0" w:color="auto"/>
        <w:left w:val="none" w:sz="0" w:space="0" w:color="auto"/>
        <w:bottom w:val="none" w:sz="0" w:space="0" w:color="auto"/>
        <w:right w:val="none" w:sz="0" w:space="0" w:color="auto"/>
      </w:divBdr>
    </w:div>
    <w:div w:id="1395856120">
      <w:bodyDiv w:val="1"/>
      <w:marLeft w:val="0"/>
      <w:marRight w:val="0"/>
      <w:marTop w:val="0"/>
      <w:marBottom w:val="0"/>
      <w:divBdr>
        <w:top w:val="none" w:sz="0" w:space="0" w:color="auto"/>
        <w:left w:val="none" w:sz="0" w:space="0" w:color="auto"/>
        <w:bottom w:val="none" w:sz="0" w:space="0" w:color="auto"/>
        <w:right w:val="none" w:sz="0" w:space="0" w:color="auto"/>
      </w:divBdr>
    </w:div>
    <w:div w:id="1418211484">
      <w:bodyDiv w:val="1"/>
      <w:marLeft w:val="0"/>
      <w:marRight w:val="0"/>
      <w:marTop w:val="0"/>
      <w:marBottom w:val="0"/>
      <w:divBdr>
        <w:top w:val="none" w:sz="0" w:space="0" w:color="auto"/>
        <w:left w:val="none" w:sz="0" w:space="0" w:color="auto"/>
        <w:bottom w:val="none" w:sz="0" w:space="0" w:color="auto"/>
        <w:right w:val="none" w:sz="0" w:space="0" w:color="auto"/>
      </w:divBdr>
    </w:div>
    <w:div w:id="1422681480">
      <w:bodyDiv w:val="1"/>
      <w:marLeft w:val="0"/>
      <w:marRight w:val="0"/>
      <w:marTop w:val="0"/>
      <w:marBottom w:val="0"/>
      <w:divBdr>
        <w:top w:val="none" w:sz="0" w:space="0" w:color="auto"/>
        <w:left w:val="none" w:sz="0" w:space="0" w:color="auto"/>
        <w:bottom w:val="none" w:sz="0" w:space="0" w:color="auto"/>
        <w:right w:val="none" w:sz="0" w:space="0" w:color="auto"/>
      </w:divBdr>
    </w:div>
    <w:div w:id="1425108397">
      <w:bodyDiv w:val="1"/>
      <w:marLeft w:val="0"/>
      <w:marRight w:val="0"/>
      <w:marTop w:val="0"/>
      <w:marBottom w:val="0"/>
      <w:divBdr>
        <w:top w:val="none" w:sz="0" w:space="0" w:color="auto"/>
        <w:left w:val="none" w:sz="0" w:space="0" w:color="auto"/>
        <w:bottom w:val="none" w:sz="0" w:space="0" w:color="auto"/>
        <w:right w:val="none" w:sz="0" w:space="0" w:color="auto"/>
      </w:divBdr>
    </w:div>
    <w:div w:id="1426806444">
      <w:bodyDiv w:val="1"/>
      <w:marLeft w:val="0"/>
      <w:marRight w:val="0"/>
      <w:marTop w:val="0"/>
      <w:marBottom w:val="0"/>
      <w:divBdr>
        <w:top w:val="none" w:sz="0" w:space="0" w:color="auto"/>
        <w:left w:val="none" w:sz="0" w:space="0" w:color="auto"/>
        <w:bottom w:val="none" w:sz="0" w:space="0" w:color="auto"/>
        <w:right w:val="none" w:sz="0" w:space="0" w:color="auto"/>
      </w:divBdr>
    </w:div>
    <w:div w:id="1429230924">
      <w:bodyDiv w:val="1"/>
      <w:marLeft w:val="0"/>
      <w:marRight w:val="0"/>
      <w:marTop w:val="0"/>
      <w:marBottom w:val="0"/>
      <w:divBdr>
        <w:top w:val="none" w:sz="0" w:space="0" w:color="auto"/>
        <w:left w:val="none" w:sz="0" w:space="0" w:color="auto"/>
        <w:bottom w:val="none" w:sz="0" w:space="0" w:color="auto"/>
        <w:right w:val="none" w:sz="0" w:space="0" w:color="auto"/>
      </w:divBdr>
    </w:div>
    <w:div w:id="1436680652">
      <w:bodyDiv w:val="1"/>
      <w:marLeft w:val="0"/>
      <w:marRight w:val="0"/>
      <w:marTop w:val="0"/>
      <w:marBottom w:val="0"/>
      <w:divBdr>
        <w:top w:val="none" w:sz="0" w:space="0" w:color="auto"/>
        <w:left w:val="none" w:sz="0" w:space="0" w:color="auto"/>
        <w:bottom w:val="none" w:sz="0" w:space="0" w:color="auto"/>
        <w:right w:val="none" w:sz="0" w:space="0" w:color="auto"/>
      </w:divBdr>
    </w:div>
    <w:div w:id="1446273756">
      <w:bodyDiv w:val="1"/>
      <w:marLeft w:val="0"/>
      <w:marRight w:val="0"/>
      <w:marTop w:val="0"/>
      <w:marBottom w:val="0"/>
      <w:divBdr>
        <w:top w:val="none" w:sz="0" w:space="0" w:color="auto"/>
        <w:left w:val="none" w:sz="0" w:space="0" w:color="auto"/>
        <w:bottom w:val="none" w:sz="0" w:space="0" w:color="auto"/>
        <w:right w:val="none" w:sz="0" w:space="0" w:color="auto"/>
      </w:divBdr>
    </w:div>
    <w:div w:id="1465342793">
      <w:bodyDiv w:val="1"/>
      <w:marLeft w:val="0"/>
      <w:marRight w:val="0"/>
      <w:marTop w:val="0"/>
      <w:marBottom w:val="0"/>
      <w:divBdr>
        <w:top w:val="none" w:sz="0" w:space="0" w:color="auto"/>
        <w:left w:val="none" w:sz="0" w:space="0" w:color="auto"/>
        <w:bottom w:val="none" w:sz="0" w:space="0" w:color="auto"/>
        <w:right w:val="none" w:sz="0" w:space="0" w:color="auto"/>
      </w:divBdr>
    </w:div>
    <w:div w:id="1471903598">
      <w:bodyDiv w:val="1"/>
      <w:marLeft w:val="0"/>
      <w:marRight w:val="0"/>
      <w:marTop w:val="0"/>
      <w:marBottom w:val="0"/>
      <w:divBdr>
        <w:top w:val="none" w:sz="0" w:space="0" w:color="auto"/>
        <w:left w:val="none" w:sz="0" w:space="0" w:color="auto"/>
        <w:bottom w:val="none" w:sz="0" w:space="0" w:color="auto"/>
        <w:right w:val="none" w:sz="0" w:space="0" w:color="auto"/>
      </w:divBdr>
    </w:div>
    <w:div w:id="1472821653">
      <w:bodyDiv w:val="1"/>
      <w:marLeft w:val="0"/>
      <w:marRight w:val="0"/>
      <w:marTop w:val="0"/>
      <w:marBottom w:val="0"/>
      <w:divBdr>
        <w:top w:val="none" w:sz="0" w:space="0" w:color="auto"/>
        <w:left w:val="none" w:sz="0" w:space="0" w:color="auto"/>
        <w:bottom w:val="none" w:sz="0" w:space="0" w:color="auto"/>
        <w:right w:val="none" w:sz="0" w:space="0" w:color="auto"/>
      </w:divBdr>
    </w:div>
    <w:div w:id="1485052354">
      <w:bodyDiv w:val="1"/>
      <w:marLeft w:val="0"/>
      <w:marRight w:val="0"/>
      <w:marTop w:val="0"/>
      <w:marBottom w:val="0"/>
      <w:divBdr>
        <w:top w:val="none" w:sz="0" w:space="0" w:color="auto"/>
        <w:left w:val="none" w:sz="0" w:space="0" w:color="auto"/>
        <w:bottom w:val="none" w:sz="0" w:space="0" w:color="auto"/>
        <w:right w:val="none" w:sz="0" w:space="0" w:color="auto"/>
      </w:divBdr>
    </w:div>
    <w:div w:id="1496265042">
      <w:bodyDiv w:val="1"/>
      <w:marLeft w:val="0"/>
      <w:marRight w:val="0"/>
      <w:marTop w:val="0"/>
      <w:marBottom w:val="0"/>
      <w:divBdr>
        <w:top w:val="none" w:sz="0" w:space="0" w:color="auto"/>
        <w:left w:val="none" w:sz="0" w:space="0" w:color="auto"/>
        <w:bottom w:val="none" w:sz="0" w:space="0" w:color="auto"/>
        <w:right w:val="none" w:sz="0" w:space="0" w:color="auto"/>
      </w:divBdr>
    </w:div>
    <w:div w:id="1500463468">
      <w:bodyDiv w:val="1"/>
      <w:marLeft w:val="0"/>
      <w:marRight w:val="0"/>
      <w:marTop w:val="0"/>
      <w:marBottom w:val="0"/>
      <w:divBdr>
        <w:top w:val="none" w:sz="0" w:space="0" w:color="auto"/>
        <w:left w:val="none" w:sz="0" w:space="0" w:color="auto"/>
        <w:bottom w:val="none" w:sz="0" w:space="0" w:color="auto"/>
        <w:right w:val="none" w:sz="0" w:space="0" w:color="auto"/>
      </w:divBdr>
    </w:div>
    <w:div w:id="1503935925">
      <w:bodyDiv w:val="1"/>
      <w:marLeft w:val="0"/>
      <w:marRight w:val="0"/>
      <w:marTop w:val="0"/>
      <w:marBottom w:val="0"/>
      <w:divBdr>
        <w:top w:val="none" w:sz="0" w:space="0" w:color="auto"/>
        <w:left w:val="none" w:sz="0" w:space="0" w:color="auto"/>
        <w:bottom w:val="none" w:sz="0" w:space="0" w:color="auto"/>
        <w:right w:val="none" w:sz="0" w:space="0" w:color="auto"/>
      </w:divBdr>
    </w:div>
    <w:div w:id="1524057388">
      <w:bodyDiv w:val="1"/>
      <w:marLeft w:val="0"/>
      <w:marRight w:val="0"/>
      <w:marTop w:val="0"/>
      <w:marBottom w:val="0"/>
      <w:divBdr>
        <w:top w:val="none" w:sz="0" w:space="0" w:color="auto"/>
        <w:left w:val="none" w:sz="0" w:space="0" w:color="auto"/>
        <w:bottom w:val="none" w:sz="0" w:space="0" w:color="auto"/>
        <w:right w:val="none" w:sz="0" w:space="0" w:color="auto"/>
      </w:divBdr>
    </w:div>
    <w:div w:id="1530878510">
      <w:bodyDiv w:val="1"/>
      <w:marLeft w:val="0"/>
      <w:marRight w:val="0"/>
      <w:marTop w:val="0"/>
      <w:marBottom w:val="0"/>
      <w:divBdr>
        <w:top w:val="none" w:sz="0" w:space="0" w:color="auto"/>
        <w:left w:val="none" w:sz="0" w:space="0" w:color="auto"/>
        <w:bottom w:val="none" w:sz="0" w:space="0" w:color="auto"/>
        <w:right w:val="none" w:sz="0" w:space="0" w:color="auto"/>
      </w:divBdr>
    </w:div>
    <w:div w:id="1544707433">
      <w:bodyDiv w:val="1"/>
      <w:marLeft w:val="0"/>
      <w:marRight w:val="0"/>
      <w:marTop w:val="0"/>
      <w:marBottom w:val="0"/>
      <w:divBdr>
        <w:top w:val="none" w:sz="0" w:space="0" w:color="auto"/>
        <w:left w:val="none" w:sz="0" w:space="0" w:color="auto"/>
        <w:bottom w:val="none" w:sz="0" w:space="0" w:color="auto"/>
        <w:right w:val="none" w:sz="0" w:space="0" w:color="auto"/>
      </w:divBdr>
    </w:div>
    <w:div w:id="1553806366">
      <w:bodyDiv w:val="1"/>
      <w:marLeft w:val="0"/>
      <w:marRight w:val="0"/>
      <w:marTop w:val="0"/>
      <w:marBottom w:val="0"/>
      <w:divBdr>
        <w:top w:val="none" w:sz="0" w:space="0" w:color="auto"/>
        <w:left w:val="none" w:sz="0" w:space="0" w:color="auto"/>
        <w:bottom w:val="none" w:sz="0" w:space="0" w:color="auto"/>
        <w:right w:val="none" w:sz="0" w:space="0" w:color="auto"/>
      </w:divBdr>
    </w:div>
    <w:div w:id="1566916884">
      <w:bodyDiv w:val="1"/>
      <w:marLeft w:val="0"/>
      <w:marRight w:val="0"/>
      <w:marTop w:val="0"/>
      <w:marBottom w:val="0"/>
      <w:divBdr>
        <w:top w:val="none" w:sz="0" w:space="0" w:color="auto"/>
        <w:left w:val="none" w:sz="0" w:space="0" w:color="auto"/>
        <w:bottom w:val="none" w:sz="0" w:space="0" w:color="auto"/>
        <w:right w:val="none" w:sz="0" w:space="0" w:color="auto"/>
      </w:divBdr>
    </w:div>
    <w:div w:id="1582132419">
      <w:bodyDiv w:val="1"/>
      <w:marLeft w:val="0"/>
      <w:marRight w:val="0"/>
      <w:marTop w:val="0"/>
      <w:marBottom w:val="0"/>
      <w:divBdr>
        <w:top w:val="none" w:sz="0" w:space="0" w:color="auto"/>
        <w:left w:val="none" w:sz="0" w:space="0" w:color="auto"/>
        <w:bottom w:val="none" w:sz="0" w:space="0" w:color="auto"/>
        <w:right w:val="none" w:sz="0" w:space="0" w:color="auto"/>
      </w:divBdr>
    </w:div>
    <w:div w:id="1614895394">
      <w:bodyDiv w:val="1"/>
      <w:marLeft w:val="0"/>
      <w:marRight w:val="0"/>
      <w:marTop w:val="0"/>
      <w:marBottom w:val="0"/>
      <w:divBdr>
        <w:top w:val="none" w:sz="0" w:space="0" w:color="auto"/>
        <w:left w:val="none" w:sz="0" w:space="0" w:color="auto"/>
        <w:bottom w:val="none" w:sz="0" w:space="0" w:color="auto"/>
        <w:right w:val="none" w:sz="0" w:space="0" w:color="auto"/>
      </w:divBdr>
    </w:div>
    <w:div w:id="1617710105">
      <w:bodyDiv w:val="1"/>
      <w:marLeft w:val="0"/>
      <w:marRight w:val="0"/>
      <w:marTop w:val="0"/>
      <w:marBottom w:val="0"/>
      <w:divBdr>
        <w:top w:val="none" w:sz="0" w:space="0" w:color="auto"/>
        <w:left w:val="none" w:sz="0" w:space="0" w:color="auto"/>
        <w:bottom w:val="none" w:sz="0" w:space="0" w:color="auto"/>
        <w:right w:val="none" w:sz="0" w:space="0" w:color="auto"/>
      </w:divBdr>
    </w:div>
    <w:div w:id="1646668183">
      <w:bodyDiv w:val="1"/>
      <w:marLeft w:val="0"/>
      <w:marRight w:val="0"/>
      <w:marTop w:val="0"/>
      <w:marBottom w:val="0"/>
      <w:divBdr>
        <w:top w:val="none" w:sz="0" w:space="0" w:color="auto"/>
        <w:left w:val="none" w:sz="0" w:space="0" w:color="auto"/>
        <w:bottom w:val="none" w:sz="0" w:space="0" w:color="auto"/>
        <w:right w:val="none" w:sz="0" w:space="0" w:color="auto"/>
      </w:divBdr>
    </w:div>
    <w:div w:id="1647002980">
      <w:bodyDiv w:val="1"/>
      <w:marLeft w:val="0"/>
      <w:marRight w:val="0"/>
      <w:marTop w:val="0"/>
      <w:marBottom w:val="0"/>
      <w:divBdr>
        <w:top w:val="none" w:sz="0" w:space="0" w:color="auto"/>
        <w:left w:val="none" w:sz="0" w:space="0" w:color="auto"/>
        <w:bottom w:val="none" w:sz="0" w:space="0" w:color="auto"/>
        <w:right w:val="none" w:sz="0" w:space="0" w:color="auto"/>
      </w:divBdr>
    </w:div>
    <w:div w:id="1647125960">
      <w:bodyDiv w:val="1"/>
      <w:marLeft w:val="0"/>
      <w:marRight w:val="0"/>
      <w:marTop w:val="0"/>
      <w:marBottom w:val="0"/>
      <w:divBdr>
        <w:top w:val="none" w:sz="0" w:space="0" w:color="auto"/>
        <w:left w:val="none" w:sz="0" w:space="0" w:color="auto"/>
        <w:bottom w:val="none" w:sz="0" w:space="0" w:color="auto"/>
        <w:right w:val="none" w:sz="0" w:space="0" w:color="auto"/>
      </w:divBdr>
    </w:div>
    <w:div w:id="1653676679">
      <w:bodyDiv w:val="1"/>
      <w:marLeft w:val="0"/>
      <w:marRight w:val="0"/>
      <w:marTop w:val="0"/>
      <w:marBottom w:val="0"/>
      <w:divBdr>
        <w:top w:val="none" w:sz="0" w:space="0" w:color="auto"/>
        <w:left w:val="none" w:sz="0" w:space="0" w:color="auto"/>
        <w:bottom w:val="none" w:sz="0" w:space="0" w:color="auto"/>
        <w:right w:val="none" w:sz="0" w:space="0" w:color="auto"/>
      </w:divBdr>
    </w:div>
    <w:div w:id="1655723167">
      <w:bodyDiv w:val="1"/>
      <w:marLeft w:val="0"/>
      <w:marRight w:val="0"/>
      <w:marTop w:val="0"/>
      <w:marBottom w:val="0"/>
      <w:divBdr>
        <w:top w:val="none" w:sz="0" w:space="0" w:color="auto"/>
        <w:left w:val="none" w:sz="0" w:space="0" w:color="auto"/>
        <w:bottom w:val="none" w:sz="0" w:space="0" w:color="auto"/>
        <w:right w:val="none" w:sz="0" w:space="0" w:color="auto"/>
      </w:divBdr>
    </w:div>
    <w:div w:id="1686514126">
      <w:bodyDiv w:val="1"/>
      <w:marLeft w:val="0"/>
      <w:marRight w:val="0"/>
      <w:marTop w:val="0"/>
      <w:marBottom w:val="0"/>
      <w:divBdr>
        <w:top w:val="none" w:sz="0" w:space="0" w:color="auto"/>
        <w:left w:val="none" w:sz="0" w:space="0" w:color="auto"/>
        <w:bottom w:val="none" w:sz="0" w:space="0" w:color="auto"/>
        <w:right w:val="none" w:sz="0" w:space="0" w:color="auto"/>
      </w:divBdr>
    </w:div>
    <w:div w:id="1687711306">
      <w:bodyDiv w:val="1"/>
      <w:marLeft w:val="0"/>
      <w:marRight w:val="0"/>
      <w:marTop w:val="0"/>
      <w:marBottom w:val="0"/>
      <w:divBdr>
        <w:top w:val="none" w:sz="0" w:space="0" w:color="auto"/>
        <w:left w:val="none" w:sz="0" w:space="0" w:color="auto"/>
        <w:bottom w:val="none" w:sz="0" w:space="0" w:color="auto"/>
        <w:right w:val="none" w:sz="0" w:space="0" w:color="auto"/>
      </w:divBdr>
    </w:div>
    <w:div w:id="1698235064">
      <w:bodyDiv w:val="1"/>
      <w:marLeft w:val="0"/>
      <w:marRight w:val="0"/>
      <w:marTop w:val="0"/>
      <w:marBottom w:val="0"/>
      <w:divBdr>
        <w:top w:val="none" w:sz="0" w:space="0" w:color="auto"/>
        <w:left w:val="none" w:sz="0" w:space="0" w:color="auto"/>
        <w:bottom w:val="none" w:sz="0" w:space="0" w:color="auto"/>
        <w:right w:val="none" w:sz="0" w:space="0" w:color="auto"/>
      </w:divBdr>
    </w:div>
    <w:div w:id="1702239708">
      <w:bodyDiv w:val="1"/>
      <w:marLeft w:val="0"/>
      <w:marRight w:val="0"/>
      <w:marTop w:val="0"/>
      <w:marBottom w:val="0"/>
      <w:divBdr>
        <w:top w:val="none" w:sz="0" w:space="0" w:color="auto"/>
        <w:left w:val="none" w:sz="0" w:space="0" w:color="auto"/>
        <w:bottom w:val="none" w:sz="0" w:space="0" w:color="auto"/>
        <w:right w:val="none" w:sz="0" w:space="0" w:color="auto"/>
      </w:divBdr>
    </w:div>
    <w:div w:id="1702630677">
      <w:bodyDiv w:val="1"/>
      <w:marLeft w:val="0"/>
      <w:marRight w:val="0"/>
      <w:marTop w:val="0"/>
      <w:marBottom w:val="0"/>
      <w:divBdr>
        <w:top w:val="none" w:sz="0" w:space="0" w:color="auto"/>
        <w:left w:val="none" w:sz="0" w:space="0" w:color="auto"/>
        <w:bottom w:val="none" w:sz="0" w:space="0" w:color="auto"/>
        <w:right w:val="none" w:sz="0" w:space="0" w:color="auto"/>
      </w:divBdr>
    </w:div>
    <w:div w:id="1713916932">
      <w:bodyDiv w:val="1"/>
      <w:marLeft w:val="0"/>
      <w:marRight w:val="0"/>
      <w:marTop w:val="0"/>
      <w:marBottom w:val="0"/>
      <w:divBdr>
        <w:top w:val="none" w:sz="0" w:space="0" w:color="auto"/>
        <w:left w:val="none" w:sz="0" w:space="0" w:color="auto"/>
        <w:bottom w:val="none" w:sz="0" w:space="0" w:color="auto"/>
        <w:right w:val="none" w:sz="0" w:space="0" w:color="auto"/>
      </w:divBdr>
    </w:div>
    <w:div w:id="1716004372">
      <w:bodyDiv w:val="1"/>
      <w:marLeft w:val="0"/>
      <w:marRight w:val="0"/>
      <w:marTop w:val="0"/>
      <w:marBottom w:val="0"/>
      <w:divBdr>
        <w:top w:val="none" w:sz="0" w:space="0" w:color="auto"/>
        <w:left w:val="none" w:sz="0" w:space="0" w:color="auto"/>
        <w:bottom w:val="none" w:sz="0" w:space="0" w:color="auto"/>
        <w:right w:val="none" w:sz="0" w:space="0" w:color="auto"/>
      </w:divBdr>
    </w:div>
    <w:div w:id="1717119554">
      <w:bodyDiv w:val="1"/>
      <w:marLeft w:val="0"/>
      <w:marRight w:val="0"/>
      <w:marTop w:val="0"/>
      <w:marBottom w:val="0"/>
      <w:divBdr>
        <w:top w:val="none" w:sz="0" w:space="0" w:color="auto"/>
        <w:left w:val="none" w:sz="0" w:space="0" w:color="auto"/>
        <w:bottom w:val="none" w:sz="0" w:space="0" w:color="auto"/>
        <w:right w:val="none" w:sz="0" w:space="0" w:color="auto"/>
      </w:divBdr>
    </w:div>
    <w:div w:id="1721706761">
      <w:bodyDiv w:val="1"/>
      <w:marLeft w:val="0"/>
      <w:marRight w:val="0"/>
      <w:marTop w:val="0"/>
      <w:marBottom w:val="0"/>
      <w:divBdr>
        <w:top w:val="none" w:sz="0" w:space="0" w:color="auto"/>
        <w:left w:val="none" w:sz="0" w:space="0" w:color="auto"/>
        <w:bottom w:val="none" w:sz="0" w:space="0" w:color="auto"/>
        <w:right w:val="none" w:sz="0" w:space="0" w:color="auto"/>
      </w:divBdr>
    </w:div>
    <w:div w:id="1730616800">
      <w:bodyDiv w:val="1"/>
      <w:marLeft w:val="0"/>
      <w:marRight w:val="0"/>
      <w:marTop w:val="0"/>
      <w:marBottom w:val="0"/>
      <w:divBdr>
        <w:top w:val="none" w:sz="0" w:space="0" w:color="auto"/>
        <w:left w:val="none" w:sz="0" w:space="0" w:color="auto"/>
        <w:bottom w:val="none" w:sz="0" w:space="0" w:color="auto"/>
        <w:right w:val="none" w:sz="0" w:space="0" w:color="auto"/>
      </w:divBdr>
    </w:div>
    <w:div w:id="1748532695">
      <w:bodyDiv w:val="1"/>
      <w:marLeft w:val="0"/>
      <w:marRight w:val="0"/>
      <w:marTop w:val="0"/>
      <w:marBottom w:val="0"/>
      <w:divBdr>
        <w:top w:val="none" w:sz="0" w:space="0" w:color="auto"/>
        <w:left w:val="none" w:sz="0" w:space="0" w:color="auto"/>
        <w:bottom w:val="none" w:sz="0" w:space="0" w:color="auto"/>
        <w:right w:val="none" w:sz="0" w:space="0" w:color="auto"/>
      </w:divBdr>
    </w:div>
    <w:div w:id="1758363510">
      <w:bodyDiv w:val="1"/>
      <w:marLeft w:val="0"/>
      <w:marRight w:val="0"/>
      <w:marTop w:val="0"/>
      <w:marBottom w:val="0"/>
      <w:divBdr>
        <w:top w:val="none" w:sz="0" w:space="0" w:color="auto"/>
        <w:left w:val="none" w:sz="0" w:space="0" w:color="auto"/>
        <w:bottom w:val="none" w:sz="0" w:space="0" w:color="auto"/>
        <w:right w:val="none" w:sz="0" w:space="0" w:color="auto"/>
      </w:divBdr>
    </w:div>
    <w:div w:id="1765347151">
      <w:bodyDiv w:val="1"/>
      <w:marLeft w:val="0"/>
      <w:marRight w:val="0"/>
      <w:marTop w:val="0"/>
      <w:marBottom w:val="0"/>
      <w:divBdr>
        <w:top w:val="none" w:sz="0" w:space="0" w:color="auto"/>
        <w:left w:val="none" w:sz="0" w:space="0" w:color="auto"/>
        <w:bottom w:val="none" w:sz="0" w:space="0" w:color="auto"/>
        <w:right w:val="none" w:sz="0" w:space="0" w:color="auto"/>
      </w:divBdr>
    </w:div>
    <w:div w:id="1772047296">
      <w:bodyDiv w:val="1"/>
      <w:marLeft w:val="0"/>
      <w:marRight w:val="0"/>
      <w:marTop w:val="0"/>
      <w:marBottom w:val="0"/>
      <w:divBdr>
        <w:top w:val="none" w:sz="0" w:space="0" w:color="auto"/>
        <w:left w:val="none" w:sz="0" w:space="0" w:color="auto"/>
        <w:bottom w:val="none" w:sz="0" w:space="0" w:color="auto"/>
        <w:right w:val="none" w:sz="0" w:space="0" w:color="auto"/>
      </w:divBdr>
    </w:div>
    <w:div w:id="1775323836">
      <w:bodyDiv w:val="1"/>
      <w:marLeft w:val="0"/>
      <w:marRight w:val="0"/>
      <w:marTop w:val="0"/>
      <w:marBottom w:val="0"/>
      <w:divBdr>
        <w:top w:val="none" w:sz="0" w:space="0" w:color="auto"/>
        <w:left w:val="none" w:sz="0" w:space="0" w:color="auto"/>
        <w:bottom w:val="none" w:sz="0" w:space="0" w:color="auto"/>
        <w:right w:val="none" w:sz="0" w:space="0" w:color="auto"/>
      </w:divBdr>
    </w:div>
    <w:div w:id="1781103866">
      <w:bodyDiv w:val="1"/>
      <w:marLeft w:val="0"/>
      <w:marRight w:val="0"/>
      <w:marTop w:val="0"/>
      <w:marBottom w:val="0"/>
      <w:divBdr>
        <w:top w:val="none" w:sz="0" w:space="0" w:color="auto"/>
        <w:left w:val="none" w:sz="0" w:space="0" w:color="auto"/>
        <w:bottom w:val="none" w:sz="0" w:space="0" w:color="auto"/>
        <w:right w:val="none" w:sz="0" w:space="0" w:color="auto"/>
      </w:divBdr>
    </w:div>
    <w:div w:id="1802839289">
      <w:bodyDiv w:val="1"/>
      <w:marLeft w:val="0"/>
      <w:marRight w:val="0"/>
      <w:marTop w:val="0"/>
      <w:marBottom w:val="0"/>
      <w:divBdr>
        <w:top w:val="none" w:sz="0" w:space="0" w:color="auto"/>
        <w:left w:val="none" w:sz="0" w:space="0" w:color="auto"/>
        <w:bottom w:val="none" w:sz="0" w:space="0" w:color="auto"/>
        <w:right w:val="none" w:sz="0" w:space="0" w:color="auto"/>
      </w:divBdr>
    </w:div>
    <w:div w:id="1803648995">
      <w:bodyDiv w:val="1"/>
      <w:marLeft w:val="0"/>
      <w:marRight w:val="0"/>
      <w:marTop w:val="0"/>
      <w:marBottom w:val="0"/>
      <w:divBdr>
        <w:top w:val="none" w:sz="0" w:space="0" w:color="auto"/>
        <w:left w:val="none" w:sz="0" w:space="0" w:color="auto"/>
        <w:bottom w:val="none" w:sz="0" w:space="0" w:color="auto"/>
        <w:right w:val="none" w:sz="0" w:space="0" w:color="auto"/>
      </w:divBdr>
    </w:div>
    <w:div w:id="1805852122">
      <w:bodyDiv w:val="1"/>
      <w:marLeft w:val="0"/>
      <w:marRight w:val="0"/>
      <w:marTop w:val="0"/>
      <w:marBottom w:val="0"/>
      <w:divBdr>
        <w:top w:val="none" w:sz="0" w:space="0" w:color="auto"/>
        <w:left w:val="none" w:sz="0" w:space="0" w:color="auto"/>
        <w:bottom w:val="none" w:sz="0" w:space="0" w:color="auto"/>
        <w:right w:val="none" w:sz="0" w:space="0" w:color="auto"/>
      </w:divBdr>
    </w:div>
    <w:div w:id="1806462860">
      <w:bodyDiv w:val="1"/>
      <w:marLeft w:val="0"/>
      <w:marRight w:val="0"/>
      <w:marTop w:val="0"/>
      <w:marBottom w:val="0"/>
      <w:divBdr>
        <w:top w:val="none" w:sz="0" w:space="0" w:color="auto"/>
        <w:left w:val="none" w:sz="0" w:space="0" w:color="auto"/>
        <w:bottom w:val="none" w:sz="0" w:space="0" w:color="auto"/>
        <w:right w:val="none" w:sz="0" w:space="0" w:color="auto"/>
      </w:divBdr>
    </w:div>
    <w:div w:id="1809665459">
      <w:bodyDiv w:val="1"/>
      <w:marLeft w:val="0"/>
      <w:marRight w:val="0"/>
      <w:marTop w:val="0"/>
      <w:marBottom w:val="0"/>
      <w:divBdr>
        <w:top w:val="none" w:sz="0" w:space="0" w:color="auto"/>
        <w:left w:val="none" w:sz="0" w:space="0" w:color="auto"/>
        <w:bottom w:val="none" w:sz="0" w:space="0" w:color="auto"/>
        <w:right w:val="none" w:sz="0" w:space="0" w:color="auto"/>
      </w:divBdr>
    </w:div>
    <w:div w:id="1821072656">
      <w:bodyDiv w:val="1"/>
      <w:marLeft w:val="0"/>
      <w:marRight w:val="0"/>
      <w:marTop w:val="0"/>
      <w:marBottom w:val="0"/>
      <w:divBdr>
        <w:top w:val="none" w:sz="0" w:space="0" w:color="auto"/>
        <w:left w:val="none" w:sz="0" w:space="0" w:color="auto"/>
        <w:bottom w:val="none" w:sz="0" w:space="0" w:color="auto"/>
        <w:right w:val="none" w:sz="0" w:space="0" w:color="auto"/>
      </w:divBdr>
    </w:div>
    <w:div w:id="1835686262">
      <w:bodyDiv w:val="1"/>
      <w:marLeft w:val="0"/>
      <w:marRight w:val="0"/>
      <w:marTop w:val="0"/>
      <w:marBottom w:val="0"/>
      <w:divBdr>
        <w:top w:val="none" w:sz="0" w:space="0" w:color="auto"/>
        <w:left w:val="none" w:sz="0" w:space="0" w:color="auto"/>
        <w:bottom w:val="none" w:sz="0" w:space="0" w:color="auto"/>
        <w:right w:val="none" w:sz="0" w:space="0" w:color="auto"/>
      </w:divBdr>
    </w:div>
    <w:div w:id="1836072087">
      <w:bodyDiv w:val="1"/>
      <w:marLeft w:val="0"/>
      <w:marRight w:val="0"/>
      <w:marTop w:val="0"/>
      <w:marBottom w:val="0"/>
      <w:divBdr>
        <w:top w:val="none" w:sz="0" w:space="0" w:color="auto"/>
        <w:left w:val="none" w:sz="0" w:space="0" w:color="auto"/>
        <w:bottom w:val="none" w:sz="0" w:space="0" w:color="auto"/>
        <w:right w:val="none" w:sz="0" w:space="0" w:color="auto"/>
      </w:divBdr>
    </w:div>
    <w:div w:id="1847328855">
      <w:bodyDiv w:val="1"/>
      <w:marLeft w:val="0"/>
      <w:marRight w:val="0"/>
      <w:marTop w:val="0"/>
      <w:marBottom w:val="0"/>
      <w:divBdr>
        <w:top w:val="none" w:sz="0" w:space="0" w:color="auto"/>
        <w:left w:val="none" w:sz="0" w:space="0" w:color="auto"/>
        <w:bottom w:val="none" w:sz="0" w:space="0" w:color="auto"/>
        <w:right w:val="none" w:sz="0" w:space="0" w:color="auto"/>
      </w:divBdr>
    </w:div>
    <w:div w:id="1860309807">
      <w:bodyDiv w:val="1"/>
      <w:marLeft w:val="0"/>
      <w:marRight w:val="0"/>
      <w:marTop w:val="0"/>
      <w:marBottom w:val="0"/>
      <w:divBdr>
        <w:top w:val="none" w:sz="0" w:space="0" w:color="auto"/>
        <w:left w:val="none" w:sz="0" w:space="0" w:color="auto"/>
        <w:bottom w:val="none" w:sz="0" w:space="0" w:color="auto"/>
        <w:right w:val="none" w:sz="0" w:space="0" w:color="auto"/>
      </w:divBdr>
    </w:div>
    <w:div w:id="1882935478">
      <w:bodyDiv w:val="1"/>
      <w:marLeft w:val="0"/>
      <w:marRight w:val="0"/>
      <w:marTop w:val="0"/>
      <w:marBottom w:val="0"/>
      <w:divBdr>
        <w:top w:val="none" w:sz="0" w:space="0" w:color="auto"/>
        <w:left w:val="none" w:sz="0" w:space="0" w:color="auto"/>
        <w:bottom w:val="none" w:sz="0" w:space="0" w:color="auto"/>
        <w:right w:val="none" w:sz="0" w:space="0" w:color="auto"/>
      </w:divBdr>
    </w:div>
    <w:div w:id="1886915914">
      <w:bodyDiv w:val="1"/>
      <w:marLeft w:val="0"/>
      <w:marRight w:val="0"/>
      <w:marTop w:val="0"/>
      <w:marBottom w:val="0"/>
      <w:divBdr>
        <w:top w:val="none" w:sz="0" w:space="0" w:color="auto"/>
        <w:left w:val="none" w:sz="0" w:space="0" w:color="auto"/>
        <w:bottom w:val="none" w:sz="0" w:space="0" w:color="auto"/>
        <w:right w:val="none" w:sz="0" w:space="0" w:color="auto"/>
      </w:divBdr>
    </w:div>
    <w:div w:id="1888294000">
      <w:bodyDiv w:val="1"/>
      <w:marLeft w:val="0"/>
      <w:marRight w:val="0"/>
      <w:marTop w:val="0"/>
      <w:marBottom w:val="0"/>
      <w:divBdr>
        <w:top w:val="none" w:sz="0" w:space="0" w:color="auto"/>
        <w:left w:val="none" w:sz="0" w:space="0" w:color="auto"/>
        <w:bottom w:val="none" w:sz="0" w:space="0" w:color="auto"/>
        <w:right w:val="none" w:sz="0" w:space="0" w:color="auto"/>
      </w:divBdr>
    </w:div>
    <w:div w:id="1891527632">
      <w:bodyDiv w:val="1"/>
      <w:marLeft w:val="0"/>
      <w:marRight w:val="0"/>
      <w:marTop w:val="0"/>
      <w:marBottom w:val="0"/>
      <w:divBdr>
        <w:top w:val="none" w:sz="0" w:space="0" w:color="auto"/>
        <w:left w:val="none" w:sz="0" w:space="0" w:color="auto"/>
        <w:bottom w:val="none" w:sz="0" w:space="0" w:color="auto"/>
        <w:right w:val="none" w:sz="0" w:space="0" w:color="auto"/>
      </w:divBdr>
    </w:div>
    <w:div w:id="1899053378">
      <w:bodyDiv w:val="1"/>
      <w:marLeft w:val="0"/>
      <w:marRight w:val="0"/>
      <w:marTop w:val="0"/>
      <w:marBottom w:val="0"/>
      <w:divBdr>
        <w:top w:val="none" w:sz="0" w:space="0" w:color="auto"/>
        <w:left w:val="none" w:sz="0" w:space="0" w:color="auto"/>
        <w:bottom w:val="none" w:sz="0" w:space="0" w:color="auto"/>
        <w:right w:val="none" w:sz="0" w:space="0" w:color="auto"/>
      </w:divBdr>
    </w:div>
    <w:div w:id="1902279421">
      <w:bodyDiv w:val="1"/>
      <w:marLeft w:val="0"/>
      <w:marRight w:val="0"/>
      <w:marTop w:val="0"/>
      <w:marBottom w:val="0"/>
      <w:divBdr>
        <w:top w:val="none" w:sz="0" w:space="0" w:color="auto"/>
        <w:left w:val="none" w:sz="0" w:space="0" w:color="auto"/>
        <w:bottom w:val="none" w:sz="0" w:space="0" w:color="auto"/>
        <w:right w:val="none" w:sz="0" w:space="0" w:color="auto"/>
      </w:divBdr>
    </w:div>
    <w:div w:id="1913805305">
      <w:bodyDiv w:val="1"/>
      <w:marLeft w:val="0"/>
      <w:marRight w:val="0"/>
      <w:marTop w:val="0"/>
      <w:marBottom w:val="0"/>
      <w:divBdr>
        <w:top w:val="none" w:sz="0" w:space="0" w:color="auto"/>
        <w:left w:val="none" w:sz="0" w:space="0" w:color="auto"/>
        <w:bottom w:val="none" w:sz="0" w:space="0" w:color="auto"/>
        <w:right w:val="none" w:sz="0" w:space="0" w:color="auto"/>
      </w:divBdr>
    </w:div>
    <w:div w:id="1915162379">
      <w:bodyDiv w:val="1"/>
      <w:marLeft w:val="0"/>
      <w:marRight w:val="0"/>
      <w:marTop w:val="0"/>
      <w:marBottom w:val="0"/>
      <w:divBdr>
        <w:top w:val="none" w:sz="0" w:space="0" w:color="auto"/>
        <w:left w:val="none" w:sz="0" w:space="0" w:color="auto"/>
        <w:bottom w:val="none" w:sz="0" w:space="0" w:color="auto"/>
        <w:right w:val="none" w:sz="0" w:space="0" w:color="auto"/>
      </w:divBdr>
    </w:div>
    <w:div w:id="1921523700">
      <w:bodyDiv w:val="1"/>
      <w:marLeft w:val="0"/>
      <w:marRight w:val="0"/>
      <w:marTop w:val="0"/>
      <w:marBottom w:val="0"/>
      <w:divBdr>
        <w:top w:val="none" w:sz="0" w:space="0" w:color="auto"/>
        <w:left w:val="none" w:sz="0" w:space="0" w:color="auto"/>
        <w:bottom w:val="none" w:sz="0" w:space="0" w:color="auto"/>
        <w:right w:val="none" w:sz="0" w:space="0" w:color="auto"/>
      </w:divBdr>
    </w:div>
    <w:div w:id="1930383438">
      <w:bodyDiv w:val="1"/>
      <w:marLeft w:val="0"/>
      <w:marRight w:val="0"/>
      <w:marTop w:val="0"/>
      <w:marBottom w:val="0"/>
      <w:divBdr>
        <w:top w:val="none" w:sz="0" w:space="0" w:color="auto"/>
        <w:left w:val="none" w:sz="0" w:space="0" w:color="auto"/>
        <w:bottom w:val="none" w:sz="0" w:space="0" w:color="auto"/>
        <w:right w:val="none" w:sz="0" w:space="0" w:color="auto"/>
      </w:divBdr>
    </w:div>
    <w:div w:id="1938898873">
      <w:bodyDiv w:val="1"/>
      <w:marLeft w:val="0"/>
      <w:marRight w:val="0"/>
      <w:marTop w:val="0"/>
      <w:marBottom w:val="0"/>
      <w:divBdr>
        <w:top w:val="none" w:sz="0" w:space="0" w:color="auto"/>
        <w:left w:val="none" w:sz="0" w:space="0" w:color="auto"/>
        <w:bottom w:val="none" w:sz="0" w:space="0" w:color="auto"/>
        <w:right w:val="none" w:sz="0" w:space="0" w:color="auto"/>
      </w:divBdr>
    </w:div>
    <w:div w:id="1963419836">
      <w:bodyDiv w:val="1"/>
      <w:marLeft w:val="0"/>
      <w:marRight w:val="0"/>
      <w:marTop w:val="0"/>
      <w:marBottom w:val="0"/>
      <w:divBdr>
        <w:top w:val="none" w:sz="0" w:space="0" w:color="auto"/>
        <w:left w:val="none" w:sz="0" w:space="0" w:color="auto"/>
        <w:bottom w:val="none" w:sz="0" w:space="0" w:color="auto"/>
        <w:right w:val="none" w:sz="0" w:space="0" w:color="auto"/>
      </w:divBdr>
    </w:div>
    <w:div w:id="1971743185">
      <w:bodyDiv w:val="1"/>
      <w:marLeft w:val="0"/>
      <w:marRight w:val="0"/>
      <w:marTop w:val="0"/>
      <w:marBottom w:val="0"/>
      <w:divBdr>
        <w:top w:val="none" w:sz="0" w:space="0" w:color="auto"/>
        <w:left w:val="none" w:sz="0" w:space="0" w:color="auto"/>
        <w:bottom w:val="none" w:sz="0" w:space="0" w:color="auto"/>
        <w:right w:val="none" w:sz="0" w:space="0" w:color="auto"/>
      </w:divBdr>
    </w:div>
    <w:div w:id="1978221396">
      <w:bodyDiv w:val="1"/>
      <w:marLeft w:val="0"/>
      <w:marRight w:val="0"/>
      <w:marTop w:val="0"/>
      <w:marBottom w:val="0"/>
      <w:divBdr>
        <w:top w:val="none" w:sz="0" w:space="0" w:color="auto"/>
        <w:left w:val="none" w:sz="0" w:space="0" w:color="auto"/>
        <w:bottom w:val="none" w:sz="0" w:space="0" w:color="auto"/>
        <w:right w:val="none" w:sz="0" w:space="0" w:color="auto"/>
      </w:divBdr>
    </w:div>
    <w:div w:id="1995715717">
      <w:bodyDiv w:val="1"/>
      <w:marLeft w:val="0"/>
      <w:marRight w:val="0"/>
      <w:marTop w:val="0"/>
      <w:marBottom w:val="0"/>
      <w:divBdr>
        <w:top w:val="none" w:sz="0" w:space="0" w:color="auto"/>
        <w:left w:val="none" w:sz="0" w:space="0" w:color="auto"/>
        <w:bottom w:val="none" w:sz="0" w:space="0" w:color="auto"/>
        <w:right w:val="none" w:sz="0" w:space="0" w:color="auto"/>
      </w:divBdr>
    </w:div>
    <w:div w:id="1998799462">
      <w:bodyDiv w:val="1"/>
      <w:marLeft w:val="0"/>
      <w:marRight w:val="0"/>
      <w:marTop w:val="0"/>
      <w:marBottom w:val="0"/>
      <w:divBdr>
        <w:top w:val="none" w:sz="0" w:space="0" w:color="auto"/>
        <w:left w:val="none" w:sz="0" w:space="0" w:color="auto"/>
        <w:bottom w:val="none" w:sz="0" w:space="0" w:color="auto"/>
        <w:right w:val="none" w:sz="0" w:space="0" w:color="auto"/>
      </w:divBdr>
    </w:div>
    <w:div w:id="2006088130">
      <w:bodyDiv w:val="1"/>
      <w:marLeft w:val="0"/>
      <w:marRight w:val="0"/>
      <w:marTop w:val="0"/>
      <w:marBottom w:val="0"/>
      <w:divBdr>
        <w:top w:val="none" w:sz="0" w:space="0" w:color="auto"/>
        <w:left w:val="none" w:sz="0" w:space="0" w:color="auto"/>
        <w:bottom w:val="none" w:sz="0" w:space="0" w:color="auto"/>
        <w:right w:val="none" w:sz="0" w:space="0" w:color="auto"/>
      </w:divBdr>
    </w:div>
    <w:div w:id="2045327477">
      <w:bodyDiv w:val="1"/>
      <w:marLeft w:val="0"/>
      <w:marRight w:val="0"/>
      <w:marTop w:val="0"/>
      <w:marBottom w:val="0"/>
      <w:divBdr>
        <w:top w:val="none" w:sz="0" w:space="0" w:color="auto"/>
        <w:left w:val="none" w:sz="0" w:space="0" w:color="auto"/>
        <w:bottom w:val="none" w:sz="0" w:space="0" w:color="auto"/>
        <w:right w:val="none" w:sz="0" w:space="0" w:color="auto"/>
      </w:divBdr>
    </w:div>
    <w:div w:id="2052265957">
      <w:bodyDiv w:val="1"/>
      <w:marLeft w:val="0"/>
      <w:marRight w:val="0"/>
      <w:marTop w:val="0"/>
      <w:marBottom w:val="0"/>
      <w:divBdr>
        <w:top w:val="none" w:sz="0" w:space="0" w:color="auto"/>
        <w:left w:val="none" w:sz="0" w:space="0" w:color="auto"/>
        <w:bottom w:val="none" w:sz="0" w:space="0" w:color="auto"/>
        <w:right w:val="none" w:sz="0" w:space="0" w:color="auto"/>
      </w:divBdr>
    </w:div>
    <w:div w:id="2052681148">
      <w:bodyDiv w:val="1"/>
      <w:marLeft w:val="0"/>
      <w:marRight w:val="0"/>
      <w:marTop w:val="0"/>
      <w:marBottom w:val="0"/>
      <w:divBdr>
        <w:top w:val="none" w:sz="0" w:space="0" w:color="auto"/>
        <w:left w:val="none" w:sz="0" w:space="0" w:color="auto"/>
        <w:bottom w:val="none" w:sz="0" w:space="0" w:color="auto"/>
        <w:right w:val="none" w:sz="0" w:space="0" w:color="auto"/>
      </w:divBdr>
    </w:div>
    <w:div w:id="2081176883">
      <w:bodyDiv w:val="1"/>
      <w:marLeft w:val="0"/>
      <w:marRight w:val="0"/>
      <w:marTop w:val="0"/>
      <w:marBottom w:val="0"/>
      <w:divBdr>
        <w:top w:val="none" w:sz="0" w:space="0" w:color="auto"/>
        <w:left w:val="none" w:sz="0" w:space="0" w:color="auto"/>
        <w:bottom w:val="none" w:sz="0" w:space="0" w:color="auto"/>
        <w:right w:val="none" w:sz="0" w:space="0" w:color="auto"/>
      </w:divBdr>
    </w:div>
    <w:div w:id="2110925914">
      <w:bodyDiv w:val="1"/>
      <w:marLeft w:val="0"/>
      <w:marRight w:val="0"/>
      <w:marTop w:val="0"/>
      <w:marBottom w:val="0"/>
      <w:divBdr>
        <w:top w:val="none" w:sz="0" w:space="0" w:color="auto"/>
        <w:left w:val="none" w:sz="0" w:space="0" w:color="auto"/>
        <w:bottom w:val="none" w:sz="0" w:space="0" w:color="auto"/>
        <w:right w:val="none" w:sz="0" w:space="0" w:color="auto"/>
      </w:divBdr>
    </w:div>
    <w:div w:id="2113016196">
      <w:bodyDiv w:val="1"/>
      <w:marLeft w:val="0"/>
      <w:marRight w:val="0"/>
      <w:marTop w:val="0"/>
      <w:marBottom w:val="0"/>
      <w:divBdr>
        <w:top w:val="none" w:sz="0" w:space="0" w:color="auto"/>
        <w:left w:val="none" w:sz="0" w:space="0" w:color="auto"/>
        <w:bottom w:val="none" w:sz="0" w:space="0" w:color="auto"/>
        <w:right w:val="none" w:sz="0" w:space="0" w:color="auto"/>
      </w:divBdr>
    </w:div>
    <w:div w:id="2114978610">
      <w:bodyDiv w:val="1"/>
      <w:marLeft w:val="0"/>
      <w:marRight w:val="0"/>
      <w:marTop w:val="0"/>
      <w:marBottom w:val="0"/>
      <w:divBdr>
        <w:top w:val="none" w:sz="0" w:space="0" w:color="auto"/>
        <w:left w:val="none" w:sz="0" w:space="0" w:color="auto"/>
        <w:bottom w:val="none" w:sz="0" w:space="0" w:color="auto"/>
        <w:right w:val="none" w:sz="0" w:space="0" w:color="auto"/>
      </w:divBdr>
    </w:div>
    <w:div w:id="2118673243">
      <w:bodyDiv w:val="1"/>
      <w:marLeft w:val="0"/>
      <w:marRight w:val="0"/>
      <w:marTop w:val="0"/>
      <w:marBottom w:val="0"/>
      <w:divBdr>
        <w:top w:val="none" w:sz="0" w:space="0" w:color="auto"/>
        <w:left w:val="none" w:sz="0" w:space="0" w:color="auto"/>
        <w:bottom w:val="none" w:sz="0" w:space="0" w:color="auto"/>
        <w:right w:val="none" w:sz="0" w:space="0" w:color="auto"/>
      </w:divBdr>
    </w:div>
    <w:div w:id="2122142721">
      <w:bodyDiv w:val="1"/>
      <w:marLeft w:val="0"/>
      <w:marRight w:val="0"/>
      <w:marTop w:val="0"/>
      <w:marBottom w:val="0"/>
      <w:divBdr>
        <w:top w:val="none" w:sz="0" w:space="0" w:color="auto"/>
        <w:left w:val="none" w:sz="0" w:space="0" w:color="auto"/>
        <w:bottom w:val="none" w:sz="0" w:space="0" w:color="auto"/>
        <w:right w:val="none" w:sz="0" w:space="0" w:color="auto"/>
      </w:divBdr>
    </w:div>
    <w:div w:id="2131898832">
      <w:bodyDiv w:val="1"/>
      <w:marLeft w:val="0"/>
      <w:marRight w:val="0"/>
      <w:marTop w:val="0"/>
      <w:marBottom w:val="0"/>
      <w:divBdr>
        <w:top w:val="none" w:sz="0" w:space="0" w:color="auto"/>
        <w:left w:val="none" w:sz="0" w:space="0" w:color="auto"/>
        <w:bottom w:val="none" w:sz="0" w:space="0" w:color="auto"/>
        <w:right w:val="none" w:sz="0" w:space="0" w:color="auto"/>
      </w:divBdr>
    </w:div>
    <w:div w:id="2133475586">
      <w:bodyDiv w:val="1"/>
      <w:marLeft w:val="0"/>
      <w:marRight w:val="0"/>
      <w:marTop w:val="0"/>
      <w:marBottom w:val="0"/>
      <w:divBdr>
        <w:top w:val="none" w:sz="0" w:space="0" w:color="auto"/>
        <w:left w:val="none" w:sz="0" w:space="0" w:color="auto"/>
        <w:bottom w:val="none" w:sz="0" w:space="0" w:color="auto"/>
        <w:right w:val="none" w:sz="0" w:space="0" w:color="auto"/>
      </w:divBdr>
    </w:div>
    <w:div w:id="2135826029">
      <w:bodyDiv w:val="1"/>
      <w:marLeft w:val="0"/>
      <w:marRight w:val="0"/>
      <w:marTop w:val="0"/>
      <w:marBottom w:val="0"/>
      <w:divBdr>
        <w:top w:val="none" w:sz="0" w:space="0" w:color="auto"/>
        <w:left w:val="none" w:sz="0" w:space="0" w:color="auto"/>
        <w:bottom w:val="none" w:sz="0" w:space="0" w:color="auto"/>
        <w:right w:val="none" w:sz="0" w:space="0" w:color="auto"/>
      </w:divBdr>
    </w:div>
    <w:div w:id="2139492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sv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chart" Target="charts/chart1.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sva\AppData\Roaming\Microsoft\Templates\Jaarrapport%20(Rood%20en%20Zwart-ontwerp).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Nauwkeurigheid per</a:t>
            </a:r>
            <a:r>
              <a:rPr lang="en-US" baseline="0"/>
              <a:t> SNR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lineChart>
        <c:grouping val="stacked"/>
        <c:varyColors val="0"/>
        <c:ser>
          <c:idx val="0"/>
          <c:order val="0"/>
          <c:tx>
            <c:strRef>
              <c:f>Blad1!$B$1</c:f>
              <c:strCache>
                <c:ptCount val="1"/>
                <c:pt idx="0">
                  <c:v>Nauwkeurigheid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Blad1!$A$2:$A$5</c:f>
              <c:strCache>
                <c:ptCount val="4"/>
                <c:pt idx="0">
                  <c:v>SNR -3 dB</c:v>
                </c:pt>
                <c:pt idx="1">
                  <c:v>SNR 0 dB</c:v>
                </c:pt>
                <c:pt idx="2">
                  <c:v>SNR 3 dB</c:v>
                </c:pt>
                <c:pt idx="3">
                  <c:v>SNR 6 dB</c:v>
                </c:pt>
              </c:strCache>
            </c:strRef>
          </c:cat>
          <c:val>
            <c:numRef>
              <c:f>Blad1!$B$2:$B$5</c:f>
              <c:numCache>
                <c:formatCode>General</c:formatCode>
                <c:ptCount val="4"/>
                <c:pt idx="0">
                  <c:v>0.18</c:v>
                </c:pt>
                <c:pt idx="1">
                  <c:v>0.56499999999999995</c:v>
                </c:pt>
                <c:pt idx="2">
                  <c:v>0.92500000000000004</c:v>
                </c:pt>
                <c:pt idx="3">
                  <c:v>0.96</c:v>
                </c:pt>
              </c:numCache>
            </c:numRef>
          </c:val>
          <c:smooth val="0"/>
          <c:extLst>
            <c:ext xmlns:c16="http://schemas.microsoft.com/office/drawing/2014/chart" uri="{C3380CC4-5D6E-409C-BE32-E72D297353CC}">
              <c16:uniqueId val="{00000000-5A60-4507-B348-560A09AFBCCC}"/>
            </c:ext>
          </c:extLst>
        </c:ser>
        <c:dLbls>
          <c:showLegendKey val="0"/>
          <c:showVal val="0"/>
          <c:showCatName val="0"/>
          <c:showSerName val="0"/>
          <c:showPercent val="0"/>
          <c:showBubbleSize val="0"/>
        </c:dLbls>
        <c:marker val="1"/>
        <c:smooth val="0"/>
        <c:axId val="578051296"/>
        <c:axId val="873964688"/>
      </c:lineChart>
      <c:catAx>
        <c:axId val="5780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873964688"/>
        <c:crosses val="autoZero"/>
        <c:auto val="1"/>
        <c:lblAlgn val="ctr"/>
        <c:lblOffset val="100"/>
        <c:tickMarkSkip val="1"/>
        <c:noMultiLvlLbl val="0"/>
      </c:catAx>
      <c:valAx>
        <c:axId val="8739646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78051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Ga6B</PublishDate>
  <Abstract>Ruisbestendige herkenning van digitale audiofragmenten</Abstract>
  <CompanyAddress/>
  <CompanyPhone/>
  <CompanyFax/>
  <CompanyEmail>info@z3r0byteapps.eu</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MyS</b:Tag>
    <b:SourceType>InternetSite</b:SourceType>
    <b:Guid>{FAF57668-D5DE-43B1-ABA7-3D51991D2C81}</b:Guid>
    <b:Author>
      <b:Author>
        <b:Corporate>MySQL</b:Corporate>
      </b:Author>
    </b:Author>
    <b:Title>11.2.1 Integer Types (Exact Value) - INTEGER, INT, SMALLINT, TINYINT, MEDIUMINT, BIGINT</b:Title>
    <b:InternetSiteTitle>MySQL</b:InternetSiteTitle>
    <b:URL>https://dev.mysql.com/doc/refman/8.0/en/integer-types.html</b:URL>
    <b:YearAccessed>2018</b:YearAccessed>
    <b:MonthAccessed>Oktober</b:MonthAccessed>
    <b:DayAccessed>14</b:DayAccessed>
    <b:RefOrder>10</b:RefOrder>
  </b:Source>
  <b:Source>
    <b:Tag>Sta18</b:Tag>
    <b:SourceType>InternetSite</b:SourceType>
    <b:Guid>{251620F2-215B-42FB-800E-1D713CEBBF56}</b:Guid>
    <b:Title>• Mobile OS market share 2018 | Statista</b:Title>
    <b:InternetSiteTitle>Statista</b:InternetSiteTitle>
    <b:Year>2018</b:Year>
    <b:Month>Augustus</b:Month>
    <b:URL>https://www.statista.com/statistics/266136/global-market-share-held-by-smartphone-operating-systems/</b:URL>
    <b:Author>
      <b:Author>
        <b:Corporate>Statista</b:Corporate>
      </b:Author>
    </b:Author>
    <b:YearAccessed>2018</b:YearAccessed>
    <b:MonthAccessed>Augustus</b:MonthAccessed>
    <b:DayAccessed>29</b:DayAccessed>
    <b:RefOrder>6</b:RefOrder>
  </b:Source>
  <b:Source>
    <b:Tag>mat18</b:Tag>
    <b:SourceType>InternetSite</b:SourceType>
    <b:Guid>{39E009B6-58F2-4A8E-94A0-73B3AF1C7025}</b:Guid>
    <b:Author>
      <b:Author>
        <b:Corporate>matplotlib</b:Corporate>
      </b:Author>
    </b:Author>
    <b:Title>matplotlib.pyplot.specgram</b:Title>
    <b:InternetSiteTitle>matplotlib.org</b:InternetSiteTitle>
    <b:Year>2018</b:Year>
    <b:Month>September</b:Month>
    <b:Day>21</b:Day>
    <b:URL>https://matplotlib.org/api/_as_gen/matplotlib.pyplot.specgram.html</b:URL>
    <b:YearAccessed>2018</b:YearAccessed>
    <b:MonthAccessed>Oktober</b:MonthAccessed>
    <b:DayAccessed>1</b:DayAccessed>
    <b:RefOrder>9</b:RefOrder>
  </b:Source>
  <b:Source>
    <b:Tag>Squ</b:Tag>
    <b:SourceType>InternetSite</b:SourceType>
    <b:Guid>{824C208A-FF16-46D4-A94D-076B01ECB1DB}</b:Guid>
    <b:Author>
      <b:Author>
        <b:Corporate>Square</b:Corporate>
      </b:Author>
    </b:Author>
    <b:Title>OkHttp</b:Title>
    <b:InternetSiteTitle>OkHttp</b:InternetSiteTitle>
    <b:URL>http://square.github.io/okhttp/</b:URL>
    <b:YearAccessed>2018</b:YearAccessed>
    <b:MonthAccessed>November</b:MonthAccessed>
    <b:DayAccessed>25</b:DayAccessed>
    <b:RefOrder>16</b:RefOrder>
  </b:Source>
  <b:Source>
    <b:Tag>Aka15</b:Tag>
    <b:SourceType>DocumentFromInternetSite</b:SourceType>
    <b:Guid>{08C68B31-7D78-41EC-9D83-C58B7BAAB9CE}</b:Guid>
    <b:Author>
      <b:Author>
        <b:Corporate>Akamai</b:Corporate>
      </b:Author>
    </b:Author>
    <b:Title>Performance Matters</b:Title>
    <b:InternetSiteTitle>www.akamai.com</b:InternetSiteTitle>
    <b:Year>2015</b:Year>
    <b:Month>Februari</b:Month>
    <b:Day>15</b:Day>
    <b:URL>https://www.akamai.com/us/en/multimedia/documents/content/akamai-performance-matters-key-consumer-insights-ebook.pdf</b:URL>
    <b:YearAccessed>2018</b:YearAccessed>
    <b:MonthAccessed>Juli</b:MonthAccessed>
    <b:DayAccessed>31</b:DayAccessed>
    <b:RefOrder>1</b:RefOrder>
  </b:Source>
  <b:Source>
    <b:Tag>Sci18</b:Tag>
    <b:SourceType>InternetSite</b:SourceType>
    <b:Guid>{99E0C03D-671E-4BDE-9F4B-A3E07B790F2A}</b:Guid>
    <b:Author>
      <b:Author>
        <b:Corporate>SciPy</b:Corporate>
      </b:Author>
    </b:Author>
    <b:Title>scipy.io.wavfile.read</b:Title>
    <b:InternetSiteTitle>SciPy.org</b:InternetSiteTitle>
    <b:Year>2018</b:Year>
    <b:Month>Mei</b:Month>
    <b:Day>5</b:Day>
    <b:URL>https://docs.scipy.org/doc/scipy/reference/generated/scipy.io.wavfile.read.html</b:URL>
    <b:YearAccessed>2018</b:YearAccessed>
    <b:MonthAccessed>Oktober</b:MonthAccessed>
    <b:DayAccessed>1</b:DayAccessed>
    <b:RefOrder>8</b:RefOrder>
  </b:Source>
  <b:Source>
    <b:Tag>Col</b:Tag>
    <b:SourceType>InternetSite</b:SourceType>
    <b:Guid>{7F7E8A83-737E-48FD-8B63-804B3BA49080}</b:Guid>
    <b:Author>
      <b:Author>
        <b:NameList>
          <b:Person>
            <b:Last>Crowley</b:Last>
            <b:First>Colin</b:First>
          </b:Person>
        </b:NameList>
      </b:Author>
    </b:Author>
    <b:Title>Audio File Size Calculator</b:Title>
    <b:InternetSiteTitle>colincrawley.com</b:InternetSiteTitle>
    <b:URL>https://www.colincrawley.com/audio-file-size-calculator/</b:URL>
    <b:YearAccessed>2018</b:YearAccessed>
    <b:MonthAccessed>September</b:MonthAccessed>
    <b:DayAccessed>30</b:DayAccessed>
    <b:RefOrder>7</b:RefOrder>
  </b:Source>
  <b:Source>
    <b:Tag>Hai02</b:Tag>
    <b:SourceType>DocumentFromInternetSite</b:SourceType>
    <b:Guid>{E5CB1FBB-907C-40C0-9B59-7D124709E3AA}</b:Guid>
    <b:Title>A Highly Robust Audio Fingerprinting System</b:Title>
    <b:InternetSiteTitle>sci-hub.mu</b:InternetSiteTitle>
    <b:Year>2002</b:Year>
    <b:Month>Oktober</b:Month>
    <b:URL>https://sci-hub.mu/10.1076/jnmr.32.2.211.16746#</b:URL>
    <b:Author>
      <b:Author>
        <b:NameList>
          <b:Person>
            <b:Last>Haitsma</b:Last>
            <b:First>Jaap</b:First>
          </b:Person>
          <b:Person>
            <b:Last>Kalker</b:Last>
            <b:First>Ton</b:First>
          </b:Person>
        </b:NameList>
      </b:Author>
    </b:Author>
    <b:YearAccessed>2018</b:YearAccessed>
    <b:MonthAccessed>Augustus</b:MonthAccessed>
    <b:DayAccessed>8</b:DayAccessed>
    <b:RefOrder>5</b:RefOrder>
  </b:Source>
  <b:Source>
    <b:Tag>Arm</b:Tag>
    <b:SourceType>InternetSite</b:SourceType>
    <b:Guid>{9E43F4CB-8F9B-4CF4-BAAD-0E206DA9C174}</b:Guid>
    <b:Title>Flask</b:Title>
    <b:InternetSiteTitle>flask.pocoo.org</b:InternetSiteTitle>
    <b:URL>http://flask.pocoo.org/</b:URL>
    <b:Author>
      <b:Author>
        <b:NameList>
          <b:Person>
            <b:Last>Ronancher</b:Last>
            <b:First>Armin</b:First>
          </b:Person>
        </b:NameList>
      </b:Author>
    </b:Author>
    <b:Year>2018</b:Year>
    <b:YearAccessed>2018</b:YearAccessed>
    <b:MonthAccessed>Oktober</b:MonthAccessed>
    <b:DayAccessed>24</b:DayAccessed>
    <b:RefOrder>12</b:RefOrder>
  </b:Source>
  <b:Source>
    <b:Tag>Wan03</b:Tag>
    <b:SourceType>DocumentFromInternetSite</b:SourceType>
    <b:Guid>{4FD01698-51B4-483A-B95E-E0835E3BF9C0}</b:Guid>
    <b:Title>An Industrial-Strength Audio Search Algorithm</b:Title>
    <b:InternetSiteTitle>ee.columbia.edu</b:InternetSiteTitle>
    <b:Year>2003</b:Year>
    <b:URL>http://www.ee.columbia.edu/~dpwe/papers/Wang03-shazam.pdf</b:URL>
    <b:Author>
      <b:Author>
        <b:NameList>
          <b:Person>
            <b:Last>Wang</b:Last>
            <b:Middle>Li-Chun</b:Middle>
            <b:First>Avery</b:First>
          </b:Person>
        </b:NameList>
      </b:Author>
    </b:Author>
    <b:YearAccessed>2018</b:YearAccessed>
    <b:MonthAccessed>Mei</b:MonthAccessed>
    <b:DayAccessed>25</b:DayAccessed>
    <b:RefOrder>4</b:RefOrder>
  </b:Source>
  <b:Source>
    <b:Tag>Yan01</b:Tag>
    <b:SourceType>DocumentFromInternetSite</b:SourceType>
    <b:Guid>{DC880AB9-BA4C-4925-9C21-B79DBC33718E}</b:Guid>
    <b:Title>Music Database Retrieval Based on Spectral Similarity</b:Title>
    <b:InternetSiteTitle>Music Database Retrieval Based on Spectral Similarity</b:InternetSiteTitle>
    <b:Year>2001</b:Year>
    <b:URL>http://ilpubs.stanford.edu:8090/489/1/2001-14.pdf</b:URL>
    <b:Author>
      <b:Author>
        <b:NameList>
          <b:Person>
            <b:Last>Yang</b:Last>
            <b:First>Cheng</b:First>
          </b:Person>
        </b:NameList>
      </b:Author>
    </b:Author>
    <b:Publisher>Stanford University</b:Publisher>
    <b:YearAccessed>2018</b:YearAccessed>
    <b:MonthAccessed>Juli</b:MonthAccessed>
    <b:DayAccessed>19</b:DayAccessed>
    <b:RefOrder>11</b:RefOrder>
  </b:Source>
  <b:Source>
    <b:Tag>Goo182</b:Tag>
    <b:SourceType>InternetSite</b:SourceType>
    <b:Guid>{307886F2-F4C3-4F3A-A464-CF672EC55826}</b:Guid>
    <b:Author>
      <b:Author>
        <b:Corporate>Google</b:Corporate>
      </b:Author>
    </b:Author>
    <b:Title>MediaRecorder.AudioSource</b:Title>
    <b:InternetSiteTitle>Android Developer Documentation</b:InternetSiteTitle>
    <b:Year>2018c</b:Year>
    <b:Month>Juni</b:Month>
    <b:Day>6</b:Day>
    <b:URL>https://developer.android.com/reference/android/media/MediaRecorder.AudioSource</b:URL>
    <b:YearAccessed>2018</b:YearAccessed>
    <b:MonthAccessed>Oktober</b:MonthAccessed>
    <b:DayAccessed>13</b:DayAccessed>
    <b:RefOrder>14</b:RefOrder>
  </b:Source>
  <b:Source>
    <b:Tag>Goo181</b:Tag>
    <b:SourceType>InternetSite</b:SourceType>
    <b:Guid>{7205697F-7E1B-443F-A5C7-A7FA2BB94D2C}</b:Guid>
    <b:Author>
      <b:Author>
        <b:Corporate>Google</b:Corporate>
      </b:Author>
    </b:Author>
    <b:Title>AudioFormat</b:Title>
    <b:InternetSiteTitle>Android Developer Documentation</b:InternetSiteTitle>
    <b:Year>2018a</b:Year>
    <b:Month>Juni</b:Month>
    <b:Day>6</b:Day>
    <b:URL>https://developer.android.com/reference/android/media/AudioFormat#ENCODING_PCM_16BIT</b:URL>
    <b:YearAccessed>2018</b:YearAccessed>
    <b:MonthAccessed>November</b:MonthAccessed>
    <b:DayAccessed>13</b:DayAccessed>
    <b:RefOrder>15</b:RefOrder>
  </b:Source>
  <b:Source>
    <b:Tag>Goo18</b:Tag>
    <b:SourceType>InternetSite</b:SourceType>
    <b:Guid>{25D1A201-252C-4562-BAA8-54DA84FE7608}</b:Guid>
    <b:Author>
      <b:Author>
        <b:Corporate>Google</b:Corporate>
      </b:Author>
    </b:Author>
    <b:Title>AudioRecord</b:Title>
    <b:InternetSiteTitle>Android Developer Documentation</b:InternetSiteTitle>
    <b:Year>2018b</b:Year>
    <b:Month>Juni</b:Month>
    <b:Day>6</b:Day>
    <b:URL>https://developer.android.com/reference/android/media/AudioRecord</b:URL>
    <b:YearAccessed>2018</b:YearAccessed>
    <b:MonthAccessed>November</b:MonthAccessed>
    <b:DayAccessed>13</b:DayAccessed>
    <b:RefOrder>13</b:RefOrder>
  </b:Source>
  <b:Source>
    <b:Tag>Goo183</b:Tag>
    <b:SourceType>InternetSite</b:SourceType>
    <b:Guid>{C7416283-0655-406F-B614-32E972065445}</b:Guid>
    <b:Author>
      <b:Author>
        <b:Corporate>Google</b:Corporate>
      </b:Author>
    </b:Author>
    <b:Title>GSON</b:Title>
    <b:InternetSiteTitle>Github</b:InternetSiteTitle>
    <b:Year>2018d</b:Year>
    <b:Month>Augustus</b:Month>
    <b:Day>23</b:Day>
    <b:URL>https://github.com/google/gson</b:URL>
    <b:YearAccessed>2018</b:YearAccessed>
    <b:MonthAccessed>November</b:MonthAccessed>
    <b:DayAccessed>25</b:DayAccessed>
    <b:RefOrder>17</b:RefOrder>
  </b:Source>
  <b:Source>
    <b:Tag>Wik181</b:Tag>
    <b:SourceType>InternetSite</b:SourceType>
    <b:Guid>{B3CEBB27-C1A6-4A24-BDC7-D8DDC444711D}</b:Guid>
    <b:Author>
      <b:Author>
        <b:Corporate>Wikipedia</b:Corporate>
      </b:Author>
    </b:Author>
    <b:Title>Acoustic Fingerprint - Wikipedia</b:Title>
    <b:InternetSiteTitle>Wikipedia</b:InternetSiteTitle>
    <b:Year>2018a</b:Year>
    <b:Month>Mei</b:Month>
    <b:Day>17</b:Day>
    <b:URL>https://en.wikipedia.org/wiki/Acoustic_fingerprint</b:URL>
    <b:YearAccessed>2018</b:YearAccessed>
    <b:MonthAccessed>Mei</b:MonthAccessed>
    <b:DayAccessed>25</b:DayAccessed>
    <b:RefOrder>3</b:RefOrder>
  </b:Source>
  <b:Source>
    <b:Tag>Wik18</b:Tag>
    <b:SourceType>InternetSite</b:SourceType>
    <b:Guid>{D7E9662E-B418-4D62-BBF0-966715A793E6}</b:Guid>
    <b:Title>Signal-to-noise ratio - Wikipedia</b:Title>
    <b:InternetSiteTitle>Wikipedia</b:InternetSiteTitle>
    <b:Year>2018b</b:Year>
    <b:Month>Juni</b:Month>
    <b:Day>28</b:Day>
    <b:URL>https://en.wikipedia.org/wiki/Signal-to-noise_ratio</b:URL>
    <b:Author>
      <b:Author>
        <b:Corporate>Wikipedia</b:Corporate>
      </b:Author>
    </b:Author>
    <b:YearAccessed>2018</b:YearAccessed>
    <b:MonthAccessed>Juli</b:MonthAccessed>
    <b:DayAccessed>18</b:DayAccessed>
    <b:RefOrder>2</b:RefOrder>
  </b:Source>
  <b:Source>
    <b:Tag>Mar18</b:Tag>
    <b:SourceType>InternetSite</b:SourceType>
    <b:Guid>{51F8F475-9BBC-43D9-B9F8-EABC7525369D}</b:Guid>
    <b:Author>
      <b:Author>
        <b:Corporate>MariaDB</b:Corporate>
      </b:Author>
    </b:Author>
    <b:Title>RANGE Partitioning Type</b:Title>
    <b:InternetSiteTitle>MariaDB</b:InternetSiteTitle>
    <b:Year>2018</b:Year>
    <b:URL>https://mariadb.com/kb/en/library/range-partitioning-type/</b:URL>
    <b:YearAccessed>2018</b:YearAccessed>
    <b:MonthAccessed>December</b:MonthAccessed>
    <b:DayAccessed>4</b:DayAccessed>
    <b:RefOrder>18</b:RefOrder>
  </b:Source>
  <b:Source>
    <b:Tag>Mar181</b:Tag>
    <b:SourceType>InternetSite</b:SourceType>
    <b:Guid>{8868FEDB-30AB-466B-8311-0920D0AB068E}</b:Guid>
    <b:Author>
      <b:Author>
        <b:Corporate>MariaDB</b:Corporate>
      </b:Author>
    </b:Author>
    <b:Title>RANGE COLUMNS and LIST COLUMNS Partitioning Types</b:Title>
    <b:InternetSiteTitle>MariaDB</b:InternetSiteTitle>
    <b:URL>https://mariadb.com/kb/en/library/range-columns-and-list-columns-partitioning-types/</b:URL>
    <b:YearAccessed>2018</b:YearAccessed>
    <b:MonthAccessed>December</b:MonthAccessed>
    <b:DayAccessed>4</b:DayAccessed>
    <b:RefOrder>21</b:RefOrder>
  </b:Source>
  <b:Source>
    <b:Tag>MyS18</b:Tag>
    <b:SourceType>InternetSite</b:SourceType>
    <b:Guid>{0483112D-C7D5-437E-B06F-088B480E3BF2}</b:Guid>
    <b:Author>
      <b:Author>
        <b:Corporate>MySQL</b:Corporate>
      </b:Author>
    </b:Author>
    <b:Title>Download MySQL Community Server</b:Title>
    <b:InternetSiteTitle>MySQL</b:InternetSiteTitle>
    <b:URL>https://dev.mysql.com/downloads/mysql/</b:URL>
    <b:YearAccessed>2018</b:YearAccessed>
    <b:MonthAccessed>December</b:MonthAccessed>
    <b:DayAccessed>9</b:DayAccessed>
    <b:RefOrder>20</b:RefOrder>
  </b:Source>
  <b:Source>
    <b:Tag>Pyt18</b:Tag>
    <b:SourceType>InternetSite</b:SourceType>
    <b:Guid>{DDF8D87F-7419-4D15-9677-14734061DED5}</b:Guid>
    <b:Author>
      <b:Author>
        <b:Corporate>Python Software Foundation</b:Corporate>
      </b:Author>
    </b:Author>
    <b:Title>Download Python</b:Title>
    <b:InternetSiteTitle>Python.org</b:InternetSiteTitle>
    <b:URL>https://www.python.org/downloads/</b:URL>
    <b:YearAccessed>2018</b:YearAccessed>
    <b:MonthAccessed>December</b:MonthAccessed>
    <b:DayAccessed>12</b:DayAccessed>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1AC8-B649-471C-A4FE-D115FDF40910}">
  <ds:schemaRefs>
    <ds:schemaRef ds:uri="http://schemas.microsoft.com/sharepoint/v3/contenttype/forms"/>
  </ds:schemaRefs>
</ds:datastoreItem>
</file>

<file path=customXml/itemProps3.xml><?xml version="1.0" encoding="utf-8"?>
<ds:datastoreItem xmlns:ds="http://schemas.openxmlformats.org/officeDocument/2006/customXml" ds:itemID="{DA7A174F-5199-4ED7-9179-1E07C5FC6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Jaarrapport (Rood en Zwart-ontwerp).dotx</Template>
  <TotalTime>0</TotalTime>
  <Pages>47</Pages>
  <Words>10760</Words>
  <Characters>59185</Characters>
  <Application>Microsoft Office Word</Application>
  <DocSecurity>0</DocSecurity>
  <Lines>493</Lines>
  <Paragraphs>139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SONIQ</vt:lpstr>
      <vt:lpstr/>
    </vt:vector>
  </TitlesOfParts>
  <Company>Profielwerkstuk Commanderij College VWO 2018</Company>
  <LinksUpToDate>false</LinksUpToDate>
  <CharactersWithSpaces>69806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SONIQ</dc:title>
  <dc:creator>Bas van den Boom</dc:creator>
  <cp:keywords/>
  <cp:lastModifiedBy>Bas van den Boom</cp:lastModifiedBy>
  <cp:revision>3</cp:revision>
  <cp:lastPrinted>2018-12-09T16:52:00Z</cp:lastPrinted>
  <dcterms:created xsi:type="dcterms:W3CDTF">2018-12-14T08:37:00Z</dcterms:created>
  <dcterms:modified xsi:type="dcterms:W3CDTF">2018-12-14T08:37:00Z</dcterms:modified>
  <cp:contentStatus>https://soniq.z3r0byteapps.eu</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